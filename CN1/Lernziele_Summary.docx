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19175465" w:displacedByCustomXml="next"/>
    <w:sdt>
      <w:sdtPr>
        <w:id w:val="1004243417"/>
        <w:docPartObj>
          <w:docPartGallery w:val="Cover Pages"/>
          <w:docPartUnique/>
        </w:docPartObj>
      </w:sdtPr>
      <w:sdtEndPr>
        <w:rPr>
          <w:rFonts w:asciiTheme="minorHAnsi" w:eastAsiaTheme="minorEastAsia" w:hAnsiTheme="minorHAnsi"/>
          <w:sz w:val="2"/>
          <w:szCs w:val="2"/>
        </w:rPr>
      </w:sdtEndPr>
      <w:sdtContent>
        <w:p w14:paraId="5C36017A" w14:textId="07D11DE2" w:rsidR="00922F3C" w:rsidRPr="006D5BB8" w:rsidRDefault="00344BEA">
          <w:r w:rsidRPr="006D5BB8">
            <w:rPr>
              <w:rFonts w:asciiTheme="minorHAnsi" w:eastAsiaTheme="minorEastAsia" w:hAnsiTheme="minorHAnsi"/>
              <w:noProof/>
              <w:sz w:val="2"/>
            </w:rPr>
            <mc:AlternateContent>
              <mc:Choice Requires="wps">
                <w:drawing>
                  <wp:anchor distT="45720" distB="45720" distL="114300" distR="114300" simplePos="0" relativeHeight="251658245" behindDoc="0" locked="0" layoutInCell="1" allowOverlap="1" wp14:anchorId="40A74490" wp14:editId="7E175562">
                    <wp:simplePos x="0" y="0"/>
                    <wp:positionH relativeFrom="column">
                      <wp:posOffset>4058285</wp:posOffset>
                    </wp:positionH>
                    <wp:positionV relativeFrom="paragraph">
                      <wp:posOffset>130175</wp:posOffset>
                    </wp:positionV>
                    <wp:extent cx="159004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040" cy="1404620"/>
                            </a:xfrm>
                            <a:prstGeom prst="rect">
                              <a:avLst/>
                            </a:prstGeom>
                            <a:solidFill>
                              <a:srgbClr val="FFFFFF"/>
                            </a:solidFill>
                            <a:ln w="9525">
                              <a:noFill/>
                              <a:miter lim="800000"/>
                              <a:headEnd/>
                              <a:tailEnd/>
                            </a:ln>
                          </wps:spPr>
                          <wps:txbx>
                            <w:txbxContent>
                              <w:p w14:paraId="448BB02D" w14:textId="77777777" w:rsidR="007E1193" w:rsidRPr="00E658D2" w:rsidRDefault="007E1193" w:rsidP="00E658D2">
                                <w:pPr>
                                  <w:pStyle w:val="NoSpacing"/>
                                  <w:jc w:val="right"/>
                                  <w:rPr>
                                    <w:caps/>
                                    <w:color w:val="17365D" w:themeColor="text2" w:themeShade="BF"/>
                                    <w:sz w:val="36"/>
                                    <w:szCs w:val="40"/>
                                  </w:rPr>
                                </w:pPr>
                                <w:r w:rsidRPr="00E658D2">
                                  <w:rPr>
                                    <w:caps/>
                                    <w:color w:val="17365D" w:themeColor="text2" w:themeShade="BF"/>
                                    <w:sz w:val="36"/>
                                    <w:szCs w:val="40"/>
                                  </w:rPr>
                                  <w:t>Version 1.1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type w14:anchorId="40A74490" id="_x0000_t202" coordsize="21600,21600" o:spt="202" path="m,l,21600r21600,l21600,xe">
                    <v:stroke joinstyle="miter"/>
                    <v:path gradientshapeok="t" o:connecttype="rect"/>
                  </v:shapetype>
                  <v:shape id="Text Box 2" o:spid="_x0000_s1026" type="#_x0000_t202" style="position:absolute;left:0;text-align:left;margin-left:319.55pt;margin-top:10.25pt;width:125.2pt;height:110.6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" stroked="f">
                    <v:textbox style="mso-fit-shape-to-text:t">
                      <w:txbxContent>
                        <w:p w14:paraId="448BB02D" w14:textId="77777777" w:rsidR="007E1193" w:rsidRPr="00E658D2" w:rsidRDefault="007E1193" w:rsidP="00E658D2">
                          <w:pPr>
                            <w:pStyle w:val="NoSpacing"/>
                            <w:jc w:val="right"/>
                            <w:rPr>
                              <w:caps/>
                              <w:color w:val="17365D" w:themeColor="text2" w:themeShade="BF"/>
                              <w:sz w:val="36"/>
                              <w:szCs w:val="40"/>
                            </w:rPr>
                          </w:pPr>
                          <w:r w:rsidRPr="00E658D2">
                            <w:rPr>
                              <w:caps/>
                              <w:color w:val="17365D" w:themeColor="text2" w:themeShade="BF"/>
                              <w:sz w:val="36"/>
                              <w:szCs w:val="40"/>
                            </w:rPr>
                            <w:t>Version 1.1</w:t>
                          </w:r>
                        </w:p>
                      </w:txbxContent>
                    </v:textbox>
                    <w10:wrap type="square"/>
                  </v:shape>
                </w:pict>
              </mc:Fallback>
            </mc:AlternateContent>
          </w:r>
          <w:r w:rsidRPr="006D5BB8">
            <w:rPr>
              <w:noProof/>
            </w:rPr>
            <mc:AlternateContent>
              <mc:Choice Requires="wps">
                <w:drawing>
                  <wp:anchor distT="0" distB="0" distL="114300" distR="114300" simplePos="0" relativeHeight="251658243" behindDoc="0" locked="0" layoutInCell="1" allowOverlap="1" wp14:anchorId="010A6782" wp14:editId="49037D98">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3335"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7365D" w:themeColor="text2" w:themeShade="BF"/>
                                    <w:sz w:val="40"/>
                                    <w:szCs w:val="40"/>
                                  </w:rPr>
                                  <w:alias w:val="Publish Date"/>
                                  <w:tag w:val=""/>
                                  <w:id w:val="-667179271"/>
                                  <w:dataBinding w:prefixMappings="xmlns:ns0='http://schemas.microsoft.com/office/2006/coverPageProps' " w:xpath="/ns0:CoverPageProperties[1]/ns0:PublishDate[1]" w:storeItemID="{55AF091B-3C7A-41E3-B477-F2FDAA23CFDA}"/>
                                  <w:date w:fullDate="2025-01-02T00:00:00Z">
                                    <w:dateFormat w:val="MMMM d, yyyy"/>
                                    <w:lid w:val="en-US"/>
                                    <w:storeMappedDataAs w:val="dateTime"/>
                                    <w:calendar w:val="gregorian"/>
                                  </w:date>
                                </w:sdtPr>
                                <w:sdtContent>
                                  <w:p w14:paraId="7F4D083C" w14:textId="77777777" w:rsidR="007E1193" w:rsidRDefault="00344BEA">
                                    <w:pPr>
                                      <w:pStyle w:val="NoSpacing"/>
                                      <w:jc w:val="right"/>
                                      <w:rPr>
                                        <w:caps/>
                                        <w:color w:val="17365D" w:themeColor="text2" w:themeShade="BF"/>
                                        <w:sz w:val="40"/>
                                        <w:szCs w:val="40"/>
                                      </w:rPr>
                                    </w:pPr>
                                    <w:r>
                                      <w:rPr>
                                        <w:caps/>
                                        <w:color w:val="17365D" w:themeColor="text2" w:themeShade="BF"/>
                                        <w:sz w:val="40"/>
                                        <w:szCs w:val="40"/>
                                      </w:rPr>
                                      <w:t>January 2,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xmlns:w16sdtfl="http://schemas.microsoft.com/office/word/2024/wordml/sdtformatlock" xmlns:w16du="http://schemas.microsoft.com/office/word/2023/wordml/word16du">
                <w:pict>
                  <v:shape w14:anchorId="010A6782" id="Text Box 111" o:spid="_x0000_s1027" type="#_x0000_t202" style="position:absolute;left:0;text-align:left;margin-left:0;margin-top:0;width:288.25pt;height:287.5pt;z-index:251658243;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" filled="f" stroked="f" strokeweight=".5pt">
                    <v:textbox style="mso-fit-shape-to-text:t" inset="0,0,0,0">
                      <w:txbxContent>
                        <w:sdt>
                          <w:sdtPr>
                            <w:rPr>
                              <w:caps/>
                              <w:color w:val="17365D" w:themeColor="text2" w:themeShade="BF"/>
                              <w:sz w:val="40"/>
                              <w:szCs w:val="40"/>
                            </w:rPr>
                            <w:alias w:val="Publish Date"/>
                            <w:tag w:val=""/>
                            <w:id w:val="-667179271"/>
                            <w:dataBinding w:prefixMappings="xmlns:ns0='http://schemas.microsoft.com/office/2006/coverPageProps' " w:xpath="/ns0:CoverPageProperties[1]/ns0:PublishDate[1]" w:storeItemID="{55AF091B-3C7A-41E3-B477-F2FDAA23CFDA}"/>
                            <w:date w:fullDate="2025-01-02T00:00:00Z">
                              <w:dateFormat w:val="MMMM d, yyyy"/>
                              <w:lid w:val="en-US"/>
                              <w:storeMappedDataAs w:val="dateTime"/>
                              <w:calendar w:val="gregorian"/>
                            </w:date>
                          </w:sdtPr>
                          <w:sdtEndPr/>
                          <w:sdtContent>
                            <w:p w14:paraId="7F4D083C" w14:textId="77777777" w:rsidR="007E1193" w:rsidRDefault="00344BEA">
                              <w:pPr>
                                <w:pStyle w:val="NoSpacing"/>
                                <w:jc w:val="right"/>
                                <w:rPr>
                                  <w:caps/>
                                  <w:color w:val="17365D" w:themeColor="text2" w:themeShade="BF"/>
                                  <w:sz w:val="40"/>
                                  <w:szCs w:val="40"/>
                                </w:rPr>
                              </w:pPr>
                              <w:r>
                                <w:rPr>
                                  <w:caps/>
                                  <w:color w:val="17365D" w:themeColor="text2" w:themeShade="BF"/>
                                  <w:sz w:val="40"/>
                                  <w:szCs w:val="40"/>
                                </w:rPr>
                                <w:t>January 2, 2025</w:t>
                              </w:r>
                            </w:p>
                          </w:sdtContent>
                        </w:sdt>
                      </w:txbxContent>
                    </v:textbox>
                    <w10:wrap type="square" anchorx="page" anchory="page"/>
                  </v:shape>
                </w:pict>
              </mc:Fallback>
            </mc:AlternateContent>
          </w:r>
          <w:r w:rsidR="00DF72A2" w:rsidRPr="006D5BB8">
            <w:tab/>
          </w:r>
          <w:r w:rsidR="00DF72A2" w:rsidRPr="006D5BB8">
            <w:tab/>
          </w:r>
          <w:r w:rsidR="00DF72A2" w:rsidRPr="006D5BB8">
            <w:tab/>
          </w:r>
          <w:r w:rsidR="00DF72A2" w:rsidRPr="006D5BB8">
            <w:tab/>
          </w:r>
          <w:r w:rsidR="00DF72A2" w:rsidRPr="006D5BB8">
            <w:tab/>
          </w:r>
          <w:r w:rsidR="00DF72A2" w:rsidRPr="006D5BB8">
            <w:tab/>
          </w:r>
          <w:r w:rsidR="00DF72A2" w:rsidRPr="006D5BB8">
            <w:tab/>
          </w:r>
          <w:r w:rsidR="00DF72A2" w:rsidRPr="006D5BB8">
            <w:tab/>
          </w:r>
          <w:r w:rsidR="00DF72A2" w:rsidRPr="006D5BB8">
            <w:tab/>
          </w:r>
        </w:p>
        <w:p w14:paraId="1EE39C3C" w14:textId="4941DD15" w:rsidR="00922F3C" w:rsidRPr="006D5BB8" w:rsidRDefault="00520E17">
          <w:pPr>
            <w:spacing w:line="276" w:lineRule="auto"/>
            <w:jc w:val="left"/>
            <w:rPr>
              <w:rFonts w:asciiTheme="minorHAnsi" w:eastAsiaTheme="minorEastAsia" w:hAnsiTheme="minorHAnsi"/>
              <w:b/>
              <w:bCs/>
              <w:sz w:val="2"/>
            </w:rPr>
          </w:pPr>
          <w:r w:rsidRPr="006D5BB8">
            <w:rPr>
              <w:noProof/>
            </w:rPr>
            <mc:AlternateContent>
              <mc:Choice Requires="wps">
                <w:drawing>
                  <wp:anchor distT="0" distB="0" distL="114300" distR="114300" simplePos="0" relativeHeight="251658244" behindDoc="0" locked="0" layoutInCell="1" allowOverlap="1" wp14:anchorId="0D4BFC8B" wp14:editId="37242774">
                    <wp:simplePos x="0" y="0"/>
                    <wp:positionH relativeFrom="column">
                      <wp:posOffset>3500344</wp:posOffset>
                    </wp:positionH>
                    <wp:positionV relativeFrom="paragraph">
                      <wp:posOffset>6790652</wp:posOffset>
                    </wp:positionV>
                    <wp:extent cx="2079774" cy="519953"/>
                    <wp:effectExtent l="0" t="0" r="0" b="0"/>
                    <wp:wrapNone/>
                    <wp:docPr id="1" name="Text Box 1"/>
                    <wp:cNvGraphicFramePr/>
                    <a:graphic xmlns:a="http://schemas.openxmlformats.org/drawingml/2006/main">
                      <a:graphicData uri="http://schemas.microsoft.com/office/word/2010/wordprocessingShape">
                        <wps:wsp>
                          <wps:cNvSpPr txBox="1"/>
                          <wps:spPr>
                            <a:xfrm>
                              <a:off x="0" y="0"/>
                              <a:ext cx="2079774" cy="519953"/>
                            </a:xfrm>
                            <a:prstGeom prst="rect">
                              <a:avLst/>
                            </a:prstGeom>
                            <a:solidFill>
                              <a:schemeClr val="lt1"/>
                            </a:solidFill>
                            <a:ln w="6350">
                              <a:noFill/>
                            </a:ln>
                          </wps:spPr>
                          <wps:txbx>
                            <w:txbxContent>
                              <w:p w14:paraId="1D6ABF16" w14:textId="5D3CB0F8" w:rsidR="007E1193" w:rsidRPr="00520E17" w:rsidRDefault="00346B55" w:rsidP="006A1E14">
                                <w:pPr>
                                  <w:pStyle w:val="NoSpacing"/>
                                  <w:jc w:val="right"/>
                                  <w:rPr>
                                    <w:lang w:val="en-GB"/>
                                  </w:rPr>
                                </w:pPr>
                                <w:r>
                                  <w:rPr>
                                    <w:caps/>
                                    <w:color w:val="17365D" w:themeColor="text2" w:themeShade="BF"/>
                                    <w:sz w:val="40"/>
                                    <w:szCs w:val="52"/>
                                    <w:lang w:val="de-CH"/>
                                  </w:rPr>
                                  <w:t>CN1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D4BFC8B" id="Text Box 1" o:spid="_x0000_s1028" type="#_x0000_t202" style="position:absolute;margin-left:275.6pt;margin-top:534.7pt;width:163.75pt;height:40.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" fillcolor="white [3201]" stroked="f" strokeweight=".5pt">
                    <v:textbox>
                      <w:txbxContent>
                        <w:p w14:paraId="1D6ABF16" w14:textId="5D3CB0F8" w:rsidR="007E1193" w:rsidRPr="00520E17" w:rsidRDefault="00346B55" w:rsidP="006A1E14">
                          <w:pPr>
                            <w:pStyle w:val="NoSpacing"/>
                            <w:jc w:val="right"/>
                            <w:rPr>
                              <w:lang w:val="en-GB"/>
                            </w:rPr>
                          </w:pPr>
                          <w:r>
                            <w:rPr>
                              <w:caps/>
                              <w:color w:val="17365D" w:themeColor="text2" w:themeShade="BF"/>
                              <w:sz w:val="40"/>
                              <w:szCs w:val="52"/>
                              <w:lang w:val="de-CH"/>
                            </w:rPr>
                            <w:t>CN1</w:t>
                          </w:r>
                        </w:p>
                      </w:txbxContent>
                    </v:textbox>
                  </v:shape>
                </w:pict>
              </mc:Fallback>
            </mc:AlternateContent>
          </w:r>
          <w:r w:rsidR="00922F3C" w:rsidRPr="006D5BB8">
            <w:rPr>
              <w:noProof/>
            </w:rPr>
            <mc:AlternateContent>
              <mc:Choice Requires="wps">
                <w:drawing>
                  <wp:anchor distT="0" distB="0" distL="114300" distR="114300" simplePos="0" relativeHeight="251658242" behindDoc="0" locked="0" layoutInCell="1" allowOverlap="1" wp14:anchorId="15389C30" wp14:editId="37CC936D">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en-GB"/>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0AD97BD" w14:textId="1BE9058B" w:rsidR="007E1193" w:rsidRPr="00EC6E34" w:rsidRDefault="00346B55">
                                    <w:pPr>
                                      <w:pStyle w:val="NoSpacing"/>
                                      <w:jc w:val="right"/>
                                      <w:rPr>
                                        <w:caps/>
                                        <w:color w:val="262626" w:themeColor="text1" w:themeTint="D9"/>
                                        <w:sz w:val="28"/>
                                        <w:szCs w:val="28"/>
                                        <w:lang w:val="en-GB"/>
                                      </w:rPr>
                                    </w:pPr>
                                    <w:r>
                                      <w:rPr>
                                        <w:caps/>
                                        <w:color w:val="262626" w:themeColor="text1" w:themeTint="D9"/>
                                        <w:sz w:val="28"/>
                                        <w:szCs w:val="28"/>
                                        <w:lang w:val="en-GB"/>
                                      </w:rPr>
                                      <w:t>Katharina Tschirky</w:t>
                                    </w:r>
                                  </w:p>
                                </w:sdtContent>
                              </w:sdt>
                              <w:p w14:paraId="7EA3234B" w14:textId="77777777" w:rsidR="007E1193" w:rsidRPr="00EC6E34" w:rsidRDefault="00000000">
                                <w:pPr>
                                  <w:pStyle w:val="NoSpacing"/>
                                  <w:jc w:val="right"/>
                                  <w:rPr>
                                    <w:caps/>
                                    <w:color w:val="262626" w:themeColor="text1" w:themeTint="D9"/>
                                    <w:sz w:val="20"/>
                                    <w:szCs w:val="20"/>
                                    <w:lang w:val="en-GB"/>
                                  </w:rPr>
                                </w:pPr>
                                <w:sdt>
                                  <w:sdtPr>
                                    <w:rPr>
                                      <w:color w:val="262626" w:themeColor="text1" w:themeTint="D9"/>
                                      <w:sz w:val="20"/>
                                      <w:szCs w:val="20"/>
                                      <w:lang w:val="en-GB"/>
                                    </w:rPr>
                                    <w:alias w:val="Address"/>
                                    <w:tag w:val=""/>
                                    <w:id w:val="171227497"/>
                                    <w:dataBinding w:prefixMappings="xmlns:ns0='http://schemas.microsoft.com/office/2006/coverPageProps' " w:xpath="/ns0:CoverPageProperties[1]/ns0:CompanyAddress[1]" w:storeItemID="{55AF091B-3C7A-41E3-B477-F2FDAA23CFDA}"/>
                                    <w:text/>
                                  </w:sdtPr>
                                  <w:sdtContent>
                                    <w:r w:rsidR="007E1193" w:rsidRPr="00EC6E34">
                                      <w:rPr>
                                        <w:color w:val="262626" w:themeColor="text1" w:themeTint="D9"/>
                                        <w:sz w:val="20"/>
                                        <w:szCs w:val="20"/>
                                        <w:lang w:val="en-GB"/>
                                      </w:rPr>
                                      <w:t>katharina@tschirky.ch</w:t>
                                    </w:r>
                                  </w:sdtContent>
                                </w:sdt>
                              </w:p>
                              <w:p w14:paraId="538DFB31" w14:textId="77777777" w:rsidR="007E1193" w:rsidRPr="00EC6E34" w:rsidRDefault="007E1193">
                                <w:pPr>
                                  <w:pStyle w:val="NoSpacing"/>
                                  <w:jc w:val="right"/>
                                  <w:rPr>
                                    <w:caps/>
                                    <w:color w:val="262626" w:themeColor="text1" w:themeTint="D9"/>
                                    <w:sz w:val="20"/>
                                    <w:szCs w:val="20"/>
                                    <w:lang w:val="en-GB"/>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xmlns:w16sdtfl="http://schemas.microsoft.com/office/word/2024/wordml/sdtformatlock" xmlns:w16du="http://schemas.microsoft.com/office/word/2023/wordml/word16du">
                <w:pict>
                  <v:shape w14:anchorId="15389C30" id="Text Box 112" o:spid="_x0000_s1029"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" filled="f" stroked="f" strokeweight=".5pt">
                    <v:textbox inset="0,0,0,0">
                      <w:txbxContent>
                        <w:sdt>
                          <w:sdtPr>
                            <w:rPr>
                              <w:caps/>
                              <w:color w:val="262626" w:themeColor="text1" w:themeTint="D9"/>
                              <w:sz w:val="28"/>
                              <w:szCs w:val="28"/>
                              <w:lang w:val="en-GB"/>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60AD97BD" w14:textId="1BE9058B" w:rsidR="007E1193" w:rsidRPr="00EC6E34" w:rsidRDefault="00346B55">
                              <w:pPr>
                                <w:pStyle w:val="NoSpacing"/>
                                <w:jc w:val="right"/>
                                <w:rPr>
                                  <w:caps/>
                                  <w:color w:val="262626" w:themeColor="text1" w:themeTint="D9"/>
                                  <w:sz w:val="28"/>
                                  <w:szCs w:val="28"/>
                                  <w:lang w:val="en-GB"/>
                                </w:rPr>
                              </w:pPr>
                              <w:r>
                                <w:rPr>
                                  <w:caps/>
                                  <w:color w:val="262626" w:themeColor="text1" w:themeTint="D9"/>
                                  <w:sz w:val="28"/>
                                  <w:szCs w:val="28"/>
                                  <w:lang w:val="en-GB"/>
                                </w:rPr>
                                <w:t>Katharina Tschirky</w:t>
                              </w:r>
                            </w:p>
                          </w:sdtContent>
                        </w:sdt>
                        <w:p w14:paraId="7EA3234B" w14:textId="77777777" w:rsidR="007E1193" w:rsidRPr="00EC6E34" w:rsidRDefault="00E70203">
                          <w:pPr>
                            <w:pStyle w:val="NoSpacing"/>
                            <w:jc w:val="right"/>
                            <w:rPr>
                              <w:caps/>
                              <w:color w:val="262626" w:themeColor="text1" w:themeTint="D9"/>
                              <w:sz w:val="20"/>
                              <w:szCs w:val="20"/>
                              <w:lang w:val="en-GB"/>
                            </w:rPr>
                          </w:pPr>
                          <w:sdt>
                            <w:sdtPr>
                              <w:rPr>
                                <w:color w:val="262626" w:themeColor="text1" w:themeTint="D9"/>
                                <w:sz w:val="20"/>
                                <w:szCs w:val="20"/>
                                <w:lang w:val="en-GB"/>
                              </w:rPr>
                              <w:alias w:val="Address"/>
                              <w:tag w:val=""/>
                              <w:id w:val="171227497"/>
                              <w:dataBinding w:prefixMappings="xmlns:ns0='http://schemas.microsoft.com/office/2006/coverPageProps' " w:xpath="/ns0:CoverPageProperties[1]/ns0:CompanyAddress[1]" w:storeItemID="{55AF091B-3C7A-41E3-B477-F2FDAA23CFDA}"/>
                              <w:text/>
                            </w:sdtPr>
                            <w:sdtEndPr/>
                            <w:sdtContent>
                              <w:r w:rsidR="007E1193" w:rsidRPr="00EC6E34">
                                <w:rPr>
                                  <w:color w:val="262626" w:themeColor="text1" w:themeTint="D9"/>
                                  <w:sz w:val="20"/>
                                  <w:szCs w:val="20"/>
                                  <w:lang w:val="en-GB"/>
                                </w:rPr>
                                <w:t>katharina@tschirky.ch</w:t>
                              </w:r>
                            </w:sdtContent>
                          </w:sdt>
                        </w:p>
                        <w:p w14:paraId="538DFB31" w14:textId="77777777" w:rsidR="007E1193" w:rsidRPr="00EC6E34" w:rsidRDefault="007E1193">
                          <w:pPr>
                            <w:pStyle w:val="NoSpacing"/>
                            <w:jc w:val="right"/>
                            <w:rPr>
                              <w:caps/>
                              <w:color w:val="262626" w:themeColor="text1" w:themeTint="D9"/>
                              <w:sz w:val="20"/>
                              <w:szCs w:val="20"/>
                              <w:lang w:val="en-GB"/>
                            </w:rPr>
                          </w:pPr>
                        </w:p>
                      </w:txbxContent>
                    </v:textbox>
                    <w10:wrap type="square" anchorx="page" anchory="page"/>
                  </v:shape>
                </w:pict>
              </mc:Fallback>
            </mc:AlternateContent>
          </w:r>
          <w:r w:rsidR="00922F3C" w:rsidRPr="006D5BB8">
            <w:rPr>
              <w:noProof/>
            </w:rPr>
            <mc:AlternateContent>
              <mc:Choice Requires="wps">
                <w:drawing>
                  <wp:anchor distT="0" distB="0" distL="114300" distR="114300" simplePos="0" relativeHeight="251658241" behindDoc="0" locked="0" layoutInCell="1" allowOverlap="1" wp14:anchorId="3E407E59" wp14:editId="4B3BF1E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537C33" w14:textId="6838FAC2" w:rsidR="007E1193" w:rsidRPr="00922F3C" w:rsidRDefault="00000000">
                                <w:pPr>
                                  <w:pStyle w:val="NoSpacing"/>
                                  <w:jc w:val="right"/>
                                  <w:rPr>
                                    <w:caps/>
                                    <w:color w:val="17365D" w:themeColor="text2" w:themeShade="BF"/>
                                    <w:sz w:val="52"/>
                                    <w:szCs w:val="52"/>
                                    <w:lang w:val="de-CH"/>
                                  </w:rPr>
                                </w:pPr>
                                <w:sdt>
                                  <w:sdtPr>
                                    <w:rPr>
                                      <w:caps/>
                                      <w:color w:val="17365D" w:themeColor="text2" w:themeShade="BF"/>
                                      <w:sz w:val="52"/>
                                      <w:szCs w:val="52"/>
                                      <w:lang w:val="de-CH"/>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46B55">
                                      <w:rPr>
                                        <w:caps/>
                                        <w:color w:val="17365D" w:themeColor="text2" w:themeShade="BF"/>
                                        <w:sz w:val="52"/>
                                        <w:szCs w:val="52"/>
                                        <w:lang w:val="de-CH"/>
                                      </w:rPr>
                                      <w:t>Zusammenfassung</w:t>
                                    </w:r>
                                  </w:sdtContent>
                                </w:sdt>
                              </w:p>
                              <w:sdt>
                                <w:sdtPr>
                                  <w:rPr>
                                    <w:smallCaps/>
                                    <w:color w:val="1F497D" w:themeColor="text2"/>
                                    <w:sz w:val="36"/>
                                    <w:szCs w:val="36"/>
                                    <w:lang w:val="de-CH"/>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54D075FC" w14:textId="77777777" w:rsidR="007E1193" w:rsidRPr="00922F3C" w:rsidRDefault="007E1193">
                                    <w:pPr>
                                      <w:pStyle w:val="NoSpacing"/>
                                      <w:jc w:val="right"/>
                                      <w:rPr>
                                        <w:smallCaps/>
                                        <w:color w:val="1F497D" w:themeColor="text2"/>
                                        <w:sz w:val="36"/>
                                        <w:szCs w:val="36"/>
                                        <w:lang w:val="de-CH"/>
                                      </w:rPr>
                                    </w:pPr>
                                    <w:r>
                                      <w:rPr>
                                        <w:smallCaps/>
                                        <w:color w:val="1F497D" w:themeColor="text2"/>
                                        <w:sz w:val="36"/>
                                        <w:szCs w:val="36"/>
                                        <w:lang w:val="de-CH"/>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xmlns:w16sdtfl="http://schemas.microsoft.com/office/word/2024/wordml/sdtformatlock" xmlns:w16du="http://schemas.microsoft.com/office/word/2023/wordml/word16du">
                <w:pict>
                  <v:shape w14:anchorId="3E407E59" id="Text Box 113" o:spid="_x0000_s1030"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" filled="f" stroked="f" strokeweight=".5pt">
                    <v:textbox inset="0,0,0,0">
                      <w:txbxContent>
                        <w:p w14:paraId="23537C33" w14:textId="6838FAC2" w:rsidR="007E1193" w:rsidRPr="00922F3C" w:rsidRDefault="00E70203">
                          <w:pPr>
                            <w:pStyle w:val="NoSpacing"/>
                            <w:jc w:val="right"/>
                            <w:rPr>
                              <w:caps/>
                              <w:color w:val="17365D" w:themeColor="text2" w:themeShade="BF"/>
                              <w:sz w:val="52"/>
                              <w:szCs w:val="52"/>
                              <w:lang w:val="de-CH"/>
                            </w:rPr>
                          </w:pPr>
                          <w:sdt>
                            <w:sdtPr>
                              <w:rPr>
                                <w:caps/>
                                <w:color w:val="17365D" w:themeColor="text2" w:themeShade="BF"/>
                                <w:sz w:val="52"/>
                                <w:szCs w:val="52"/>
                                <w:lang w:val="de-CH"/>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346B55">
                                <w:rPr>
                                  <w:caps/>
                                  <w:color w:val="17365D" w:themeColor="text2" w:themeShade="BF"/>
                                  <w:sz w:val="52"/>
                                  <w:szCs w:val="52"/>
                                  <w:lang w:val="de-CH"/>
                                </w:rPr>
                                <w:t>Zusammenfassung</w:t>
                              </w:r>
                            </w:sdtContent>
                          </w:sdt>
                        </w:p>
                        <w:sdt>
                          <w:sdtPr>
                            <w:rPr>
                              <w:smallCaps/>
                              <w:color w:val="1F497D" w:themeColor="text2"/>
                              <w:sz w:val="36"/>
                              <w:szCs w:val="36"/>
                              <w:lang w:val="de-CH"/>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54D075FC" w14:textId="77777777" w:rsidR="007E1193" w:rsidRPr="00922F3C" w:rsidRDefault="007E1193">
                              <w:pPr>
                                <w:pStyle w:val="NoSpacing"/>
                                <w:jc w:val="right"/>
                                <w:rPr>
                                  <w:smallCaps/>
                                  <w:color w:val="1F497D" w:themeColor="text2"/>
                                  <w:sz w:val="36"/>
                                  <w:szCs w:val="36"/>
                                  <w:lang w:val="de-CH"/>
                                </w:rPr>
                              </w:pPr>
                              <w:r>
                                <w:rPr>
                                  <w:smallCaps/>
                                  <w:color w:val="1F497D" w:themeColor="text2"/>
                                  <w:sz w:val="36"/>
                                  <w:szCs w:val="36"/>
                                  <w:lang w:val="de-CH"/>
                                </w:rPr>
                                <w:t xml:space="preserve">     </w:t>
                              </w:r>
                            </w:p>
                          </w:sdtContent>
                        </w:sdt>
                      </w:txbxContent>
                    </v:textbox>
                    <w10:wrap type="square" anchorx="page" anchory="page"/>
                  </v:shape>
                </w:pict>
              </mc:Fallback>
            </mc:AlternateContent>
          </w:r>
          <w:r w:rsidR="00922F3C" w:rsidRPr="006D5BB8">
            <w:rPr>
              <w:noProof/>
            </w:rPr>
            <mc:AlternateContent>
              <mc:Choice Requires="wpg">
                <w:drawing>
                  <wp:anchor distT="0" distB="0" distL="114300" distR="114300" simplePos="0" relativeHeight="251658240" behindDoc="0" locked="0" layoutInCell="1" allowOverlap="1" wp14:anchorId="55BBEF07" wp14:editId="25CDBDA8">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214AA097">
                  <v:group id="Group 114" style="position:absolute;margin-left:0;margin-top:0;width:18pt;height:10in;z-index:251643392;mso-width-percent:29;mso-height-percent:909;mso-left-percent:45;mso-position-horizontal-relative:page;mso-position-vertical:center;mso-position-vertical-relative:page;mso-width-percent:29;mso-height-percent:909;mso-left-percent:45" coordsize="2286,91440" o:spid="_x0000_s1026" w14:anchorId="2DAC5D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style="position:absolute;width:2286;height:87820;visibility:visible;mso-wrap-style:square;v-text-anchor:middle" o:spid="_x0000_s1027" fillcolor="#c0504d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"/>
                    <v:rect id="Rectangle 116" style="position:absolute;top:89154;width:2286;height:2286;visibility:visible;mso-wrap-style:square;v-text-anchor:middle" o:spid="_x0000_s1028" fillcolor="#4f81bd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">
                      <o:lock v:ext="edit" aspectratio="t"/>
                    </v:rect>
                    <w10:wrap anchorx="page" anchory="page"/>
                  </v:group>
                </w:pict>
              </mc:Fallback>
            </mc:AlternateContent>
          </w:r>
          <w:r w:rsidR="00922F3C" w:rsidRPr="006D5BB8">
            <w:rPr>
              <w:rFonts w:asciiTheme="minorHAnsi" w:eastAsiaTheme="minorEastAsia" w:hAnsiTheme="minorHAnsi"/>
              <w:sz w:val="2"/>
            </w:rPr>
            <w:br w:type="page"/>
          </w:r>
        </w:p>
      </w:sdtContent>
    </w:sdt>
    <w:bookmarkEnd w:id="0" w:displacedByCustomXml="next"/>
    <w:bookmarkStart w:id="1" w:name="_Toc186720277" w:displacedByCustomXml="next"/>
    <w:sdt>
      <w:sdtPr>
        <w:rPr>
          <w:rFonts w:eastAsiaTheme="minorEastAsia" w:cs="Segoe UI"/>
          <w:b w:val="0"/>
          <w:bCs w:val="0"/>
          <w:sz w:val="20"/>
          <w:szCs w:val="20"/>
          <w:lang w:val="de-CH"/>
        </w:rPr>
        <w:id w:val="6794568"/>
        <w:docPartObj>
          <w:docPartGallery w:val="Table of Contents"/>
          <w:docPartUnique/>
        </w:docPartObj>
      </w:sdtPr>
      <w:sdtContent>
        <w:p w14:paraId="4E2E8EBC" w14:textId="7C5E01B7" w:rsidR="00D13CBE" w:rsidRPr="006D5BB8" w:rsidRDefault="00D13CBE">
          <w:pPr>
            <w:pStyle w:val="TOCHeading"/>
            <w:rPr>
              <w:rFonts w:cs="Segoe UI"/>
              <w:lang w:val="de-CH"/>
            </w:rPr>
          </w:pPr>
          <w:r w:rsidRPr="006D5BB8">
            <w:rPr>
              <w:rFonts w:cs="Segoe UI"/>
              <w:lang w:val="de-CH"/>
            </w:rPr>
            <w:t>Inhaltsverzeichnis</w:t>
          </w:r>
          <w:bookmarkEnd w:id="1"/>
        </w:p>
        <w:p w14:paraId="320CCA6A" w14:textId="5D83CFC3" w:rsidR="00344BEA" w:rsidRDefault="000236E3">
          <w:pPr>
            <w:pStyle w:val="TOC1"/>
            <w:rPr>
              <w:rFonts w:asciiTheme="minorHAnsi" w:eastAsiaTheme="minorEastAsia" w:hAnsiTheme="minorHAnsi"/>
              <w:b w:val="0"/>
              <w:bCs w:val="0"/>
              <w:iCs w:val="0"/>
              <w:noProof/>
              <w:color w:val="auto"/>
              <w:kern w:val="2"/>
              <w:sz w:val="22"/>
              <w:szCs w:val="22"/>
              <w:lang w:val="en-CH" w:eastAsia="en-CH"/>
              <w14:ligatures w14:val="standardContextual"/>
            </w:rPr>
          </w:pPr>
          <w:r w:rsidRPr="006D5BB8">
            <w:rPr>
              <w:rFonts w:cs="Segoe UI"/>
              <w:b w:val="0"/>
              <w:bCs w:val="0"/>
              <w:iCs w:val="0"/>
            </w:rPr>
            <w:fldChar w:fldCharType="begin"/>
          </w:r>
          <w:r w:rsidR="005E6F17" w:rsidRPr="006D5BB8">
            <w:rPr>
              <w:rFonts w:cs="Segoe UI"/>
              <w:b w:val="0"/>
              <w:bCs w:val="0"/>
              <w:iCs w:val="0"/>
            </w:rPr>
            <w:instrText xml:space="preserve"> TOC \o "1-3" \h \z \u </w:instrText>
          </w:r>
          <w:r w:rsidRPr="006D5BB8">
            <w:rPr>
              <w:rFonts w:cs="Segoe UI"/>
              <w:b w:val="0"/>
              <w:bCs w:val="0"/>
              <w:iCs w:val="0"/>
            </w:rPr>
            <w:fldChar w:fldCharType="separate"/>
          </w:r>
          <w:hyperlink w:anchor="_Toc186720277" w:history="1">
            <w:r w:rsidR="00344BEA" w:rsidRPr="00F809DB">
              <w:rPr>
                <w:rStyle w:val="Hyperlink"/>
                <w:rFonts w:cs="Segoe UI"/>
                <w:noProof/>
              </w:rPr>
              <w:t>Inhaltsverzeichnis</w:t>
            </w:r>
            <w:r w:rsidR="00344BEA">
              <w:rPr>
                <w:noProof/>
                <w:webHidden/>
              </w:rPr>
              <w:tab/>
            </w:r>
            <w:r w:rsidR="00344BEA">
              <w:rPr>
                <w:noProof/>
                <w:webHidden/>
              </w:rPr>
              <w:fldChar w:fldCharType="begin"/>
            </w:r>
            <w:r w:rsidR="00344BEA">
              <w:rPr>
                <w:noProof/>
                <w:webHidden/>
              </w:rPr>
              <w:instrText xml:space="preserve"> PAGEREF _Toc186720277 \h </w:instrText>
            </w:r>
            <w:r w:rsidR="00344BEA">
              <w:rPr>
                <w:noProof/>
                <w:webHidden/>
              </w:rPr>
            </w:r>
            <w:r w:rsidR="00344BEA">
              <w:rPr>
                <w:noProof/>
                <w:webHidden/>
              </w:rPr>
              <w:fldChar w:fldCharType="separate"/>
            </w:r>
            <w:r w:rsidR="00344BEA">
              <w:rPr>
                <w:noProof/>
                <w:webHidden/>
              </w:rPr>
              <w:t>1</w:t>
            </w:r>
            <w:r w:rsidR="00344BEA">
              <w:rPr>
                <w:noProof/>
                <w:webHidden/>
              </w:rPr>
              <w:fldChar w:fldCharType="end"/>
            </w:r>
          </w:hyperlink>
        </w:p>
        <w:p w14:paraId="2FBE06BF" w14:textId="056C4B18" w:rsidR="00344BEA" w:rsidRDefault="00000000">
          <w:pPr>
            <w:pStyle w:val="TOC1"/>
            <w:rPr>
              <w:rFonts w:asciiTheme="minorHAnsi" w:eastAsiaTheme="minorEastAsia" w:hAnsiTheme="minorHAnsi"/>
              <w:b w:val="0"/>
              <w:bCs w:val="0"/>
              <w:iCs w:val="0"/>
              <w:noProof/>
              <w:color w:val="auto"/>
              <w:kern w:val="2"/>
              <w:sz w:val="22"/>
              <w:szCs w:val="22"/>
              <w:lang w:val="en-CH" w:eastAsia="en-CH"/>
              <w14:ligatures w14:val="standardContextual"/>
            </w:rPr>
          </w:pPr>
          <w:hyperlink w:anchor="_Toc186720278" w:history="1">
            <w:r w:rsidR="00344BEA" w:rsidRPr="00F809DB">
              <w:rPr>
                <w:rStyle w:val="Hyperlink"/>
                <w:noProof/>
                <w:lang w:val="en-US"/>
              </w:rPr>
              <w:t>1</w:t>
            </w:r>
            <w:r w:rsidR="00344BEA">
              <w:rPr>
                <w:rFonts w:asciiTheme="minorHAnsi" w:eastAsiaTheme="minorEastAsia" w:hAnsiTheme="minorHAnsi"/>
                <w:b w:val="0"/>
                <w:bCs w:val="0"/>
                <w:iCs w:val="0"/>
                <w:noProof/>
                <w:color w:val="auto"/>
                <w:kern w:val="2"/>
                <w:sz w:val="22"/>
                <w:szCs w:val="22"/>
                <w:lang w:val="en-CH" w:eastAsia="en-CH"/>
                <w14:ligatures w14:val="standardContextual"/>
              </w:rPr>
              <w:tab/>
            </w:r>
            <w:r w:rsidR="00344BEA" w:rsidRPr="00F809DB">
              <w:rPr>
                <w:rStyle w:val="Hyperlink"/>
                <w:noProof/>
                <w:lang w:val="en-US"/>
              </w:rPr>
              <w:t>HTTP</w:t>
            </w:r>
            <w:r w:rsidR="00344BEA">
              <w:rPr>
                <w:noProof/>
                <w:webHidden/>
              </w:rPr>
              <w:tab/>
            </w:r>
            <w:r w:rsidR="00344BEA">
              <w:rPr>
                <w:noProof/>
                <w:webHidden/>
              </w:rPr>
              <w:fldChar w:fldCharType="begin"/>
            </w:r>
            <w:r w:rsidR="00344BEA">
              <w:rPr>
                <w:noProof/>
                <w:webHidden/>
              </w:rPr>
              <w:instrText xml:space="preserve"> PAGEREF _Toc186720278 \h </w:instrText>
            </w:r>
            <w:r w:rsidR="00344BEA">
              <w:rPr>
                <w:noProof/>
                <w:webHidden/>
              </w:rPr>
            </w:r>
            <w:r w:rsidR="00344BEA">
              <w:rPr>
                <w:noProof/>
                <w:webHidden/>
              </w:rPr>
              <w:fldChar w:fldCharType="separate"/>
            </w:r>
            <w:r w:rsidR="00344BEA">
              <w:rPr>
                <w:noProof/>
                <w:webHidden/>
              </w:rPr>
              <w:t>4</w:t>
            </w:r>
            <w:r w:rsidR="00344BEA">
              <w:rPr>
                <w:noProof/>
                <w:webHidden/>
              </w:rPr>
              <w:fldChar w:fldCharType="end"/>
            </w:r>
          </w:hyperlink>
        </w:p>
        <w:p w14:paraId="281596BE" w14:textId="60B4B90B"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79" w:history="1">
            <w:r w:rsidR="00344BEA" w:rsidRPr="00F809DB">
              <w:rPr>
                <w:rStyle w:val="Hyperlink"/>
                <w:noProof/>
                <w:lang w:val="en-US"/>
              </w:rPr>
              <w:t>1.1</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HTTP methods</w:t>
            </w:r>
            <w:r w:rsidR="00344BEA">
              <w:rPr>
                <w:noProof/>
                <w:webHidden/>
              </w:rPr>
              <w:tab/>
            </w:r>
            <w:r w:rsidR="00344BEA">
              <w:rPr>
                <w:noProof/>
                <w:webHidden/>
              </w:rPr>
              <w:fldChar w:fldCharType="begin"/>
            </w:r>
            <w:r w:rsidR="00344BEA">
              <w:rPr>
                <w:noProof/>
                <w:webHidden/>
              </w:rPr>
              <w:instrText xml:space="preserve"> PAGEREF _Toc186720279 \h </w:instrText>
            </w:r>
            <w:r w:rsidR="00344BEA">
              <w:rPr>
                <w:noProof/>
                <w:webHidden/>
              </w:rPr>
            </w:r>
            <w:r w:rsidR="00344BEA">
              <w:rPr>
                <w:noProof/>
                <w:webHidden/>
              </w:rPr>
              <w:fldChar w:fldCharType="separate"/>
            </w:r>
            <w:r w:rsidR="00344BEA">
              <w:rPr>
                <w:noProof/>
                <w:webHidden/>
              </w:rPr>
              <w:t>4</w:t>
            </w:r>
            <w:r w:rsidR="00344BEA">
              <w:rPr>
                <w:noProof/>
                <w:webHidden/>
              </w:rPr>
              <w:fldChar w:fldCharType="end"/>
            </w:r>
          </w:hyperlink>
        </w:p>
        <w:p w14:paraId="5F44CA31" w14:textId="57AD11C3" w:rsidR="00344BEA" w:rsidRDefault="00000000">
          <w:pPr>
            <w:pStyle w:val="TOC1"/>
            <w:rPr>
              <w:rFonts w:asciiTheme="minorHAnsi" w:eastAsiaTheme="minorEastAsia" w:hAnsiTheme="minorHAnsi"/>
              <w:b w:val="0"/>
              <w:bCs w:val="0"/>
              <w:iCs w:val="0"/>
              <w:noProof/>
              <w:color w:val="auto"/>
              <w:kern w:val="2"/>
              <w:sz w:val="22"/>
              <w:szCs w:val="22"/>
              <w:lang w:val="en-CH" w:eastAsia="en-CH"/>
              <w14:ligatures w14:val="standardContextual"/>
            </w:rPr>
          </w:pPr>
          <w:hyperlink w:anchor="_Toc186720280" w:history="1">
            <w:r w:rsidR="00344BEA" w:rsidRPr="00F809DB">
              <w:rPr>
                <w:rStyle w:val="Hyperlink"/>
                <w:noProof/>
                <w:lang w:val="en-US"/>
              </w:rPr>
              <w:t>2</w:t>
            </w:r>
            <w:r w:rsidR="00344BEA">
              <w:rPr>
                <w:rFonts w:asciiTheme="minorHAnsi" w:eastAsiaTheme="minorEastAsia" w:hAnsiTheme="minorHAnsi"/>
                <w:b w:val="0"/>
                <w:bCs w:val="0"/>
                <w:iCs w:val="0"/>
                <w:noProof/>
                <w:color w:val="auto"/>
                <w:kern w:val="2"/>
                <w:sz w:val="22"/>
                <w:szCs w:val="22"/>
                <w:lang w:val="en-CH" w:eastAsia="en-CH"/>
                <w14:ligatures w14:val="standardContextual"/>
              </w:rPr>
              <w:tab/>
            </w:r>
            <w:r w:rsidR="00344BEA" w:rsidRPr="00F809DB">
              <w:rPr>
                <w:rStyle w:val="Hyperlink"/>
                <w:noProof/>
                <w:lang w:val="en-US"/>
              </w:rPr>
              <w:t>DNS</w:t>
            </w:r>
            <w:r w:rsidR="00344BEA">
              <w:rPr>
                <w:noProof/>
                <w:webHidden/>
              </w:rPr>
              <w:tab/>
            </w:r>
            <w:r w:rsidR="00344BEA">
              <w:rPr>
                <w:noProof/>
                <w:webHidden/>
              </w:rPr>
              <w:fldChar w:fldCharType="begin"/>
            </w:r>
            <w:r w:rsidR="00344BEA">
              <w:rPr>
                <w:noProof/>
                <w:webHidden/>
              </w:rPr>
              <w:instrText xml:space="preserve"> PAGEREF _Toc186720280 \h </w:instrText>
            </w:r>
            <w:r w:rsidR="00344BEA">
              <w:rPr>
                <w:noProof/>
                <w:webHidden/>
              </w:rPr>
            </w:r>
            <w:r w:rsidR="00344BEA">
              <w:rPr>
                <w:noProof/>
                <w:webHidden/>
              </w:rPr>
              <w:fldChar w:fldCharType="separate"/>
            </w:r>
            <w:r w:rsidR="00344BEA">
              <w:rPr>
                <w:noProof/>
                <w:webHidden/>
              </w:rPr>
              <w:t>5</w:t>
            </w:r>
            <w:r w:rsidR="00344BEA">
              <w:rPr>
                <w:noProof/>
                <w:webHidden/>
              </w:rPr>
              <w:fldChar w:fldCharType="end"/>
            </w:r>
          </w:hyperlink>
        </w:p>
        <w:p w14:paraId="6D0DAB77" w14:textId="0F410712"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81" w:history="1">
            <w:r w:rsidR="00344BEA" w:rsidRPr="00F809DB">
              <w:rPr>
                <w:rStyle w:val="Hyperlink"/>
                <w:noProof/>
                <w:lang w:val="en-US"/>
              </w:rPr>
              <w:t>2.1</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Iterative DNS</w:t>
            </w:r>
            <w:r w:rsidR="00344BEA">
              <w:rPr>
                <w:noProof/>
                <w:webHidden/>
              </w:rPr>
              <w:tab/>
            </w:r>
            <w:r w:rsidR="00344BEA">
              <w:rPr>
                <w:noProof/>
                <w:webHidden/>
              </w:rPr>
              <w:fldChar w:fldCharType="begin"/>
            </w:r>
            <w:r w:rsidR="00344BEA">
              <w:rPr>
                <w:noProof/>
                <w:webHidden/>
              </w:rPr>
              <w:instrText xml:space="preserve"> PAGEREF _Toc186720281 \h </w:instrText>
            </w:r>
            <w:r w:rsidR="00344BEA">
              <w:rPr>
                <w:noProof/>
                <w:webHidden/>
              </w:rPr>
            </w:r>
            <w:r w:rsidR="00344BEA">
              <w:rPr>
                <w:noProof/>
                <w:webHidden/>
              </w:rPr>
              <w:fldChar w:fldCharType="separate"/>
            </w:r>
            <w:r w:rsidR="00344BEA">
              <w:rPr>
                <w:noProof/>
                <w:webHidden/>
              </w:rPr>
              <w:t>5</w:t>
            </w:r>
            <w:r w:rsidR="00344BEA">
              <w:rPr>
                <w:noProof/>
                <w:webHidden/>
              </w:rPr>
              <w:fldChar w:fldCharType="end"/>
            </w:r>
          </w:hyperlink>
        </w:p>
        <w:p w14:paraId="4077E320" w14:textId="6D6E5EC6"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82" w:history="1">
            <w:r w:rsidR="00344BEA" w:rsidRPr="00F809DB">
              <w:rPr>
                <w:rStyle w:val="Hyperlink"/>
                <w:noProof/>
                <w:lang w:val="en-US"/>
              </w:rPr>
              <w:t>2.2</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Recursive DNS</w:t>
            </w:r>
            <w:r w:rsidR="00344BEA">
              <w:rPr>
                <w:noProof/>
                <w:webHidden/>
              </w:rPr>
              <w:tab/>
            </w:r>
            <w:r w:rsidR="00344BEA">
              <w:rPr>
                <w:noProof/>
                <w:webHidden/>
              </w:rPr>
              <w:fldChar w:fldCharType="begin"/>
            </w:r>
            <w:r w:rsidR="00344BEA">
              <w:rPr>
                <w:noProof/>
                <w:webHidden/>
              </w:rPr>
              <w:instrText xml:space="preserve"> PAGEREF _Toc186720282 \h </w:instrText>
            </w:r>
            <w:r w:rsidR="00344BEA">
              <w:rPr>
                <w:noProof/>
                <w:webHidden/>
              </w:rPr>
            </w:r>
            <w:r w:rsidR="00344BEA">
              <w:rPr>
                <w:noProof/>
                <w:webHidden/>
              </w:rPr>
              <w:fldChar w:fldCharType="separate"/>
            </w:r>
            <w:r w:rsidR="00344BEA">
              <w:rPr>
                <w:noProof/>
                <w:webHidden/>
              </w:rPr>
              <w:t>6</w:t>
            </w:r>
            <w:r w:rsidR="00344BEA">
              <w:rPr>
                <w:noProof/>
                <w:webHidden/>
              </w:rPr>
              <w:fldChar w:fldCharType="end"/>
            </w:r>
          </w:hyperlink>
        </w:p>
        <w:p w14:paraId="525115DF" w14:textId="527D2B00"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83" w:history="1">
            <w:r w:rsidR="00344BEA" w:rsidRPr="00F809DB">
              <w:rPr>
                <w:rStyle w:val="Hyperlink"/>
                <w:noProof/>
                <w:lang w:val="en-US"/>
              </w:rPr>
              <w:t>2.3</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Local DNS / resolver</w:t>
            </w:r>
            <w:r w:rsidR="00344BEA">
              <w:rPr>
                <w:noProof/>
                <w:webHidden/>
              </w:rPr>
              <w:tab/>
            </w:r>
            <w:r w:rsidR="00344BEA">
              <w:rPr>
                <w:noProof/>
                <w:webHidden/>
              </w:rPr>
              <w:fldChar w:fldCharType="begin"/>
            </w:r>
            <w:r w:rsidR="00344BEA">
              <w:rPr>
                <w:noProof/>
                <w:webHidden/>
              </w:rPr>
              <w:instrText xml:space="preserve"> PAGEREF _Toc186720283 \h </w:instrText>
            </w:r>
            <w:r w:rsidR="00344BEA">
              <w:rPr>
                <w:noProof/>
                <w:webHidden/>
              </w:rPr>
            </w:r>
            <w:r w:rsidR="00344BEA">
              <w:rPr>
                <w:noProof/>
                <w:webHidden/>
              </w:rPr>
              <w:fldChar w:fldCharType="separate"/>
            </w:r>
            <w:r w:rsidR="00344BEA">
              <w:rPr>
                <w:noProof/>
                <w:webHidden/>
              </w:rPr>
              <w:t>6</w:t>
            </w:r>
            <w:r w:rsidR="00344BEA">
              <w:rPr>
                <w:noProof/>
                <w:webHidden/>
              </w:rPr>
              <w:fldChar w:fldCharType="end"/>
            </w:r>
          </w:hyperlink>
        </w:p>
        <w:p w14:paraId="0BC0DE49" w14:textId="55C3597A" w:rsidR="00344BEA" w:rsidRDefault="00000000">
          <w:pPr>
            <w:pStyle w:val="TOC1"/>
            <w:rPr>
              <w:rFonts w:asciiTheme="minorHAnsi" w:eastAsiaTheme="minorEastAsia" w:hAnsiTheme="minorHAnsi"/>
              <w:b w:val="0"/>
              <w:bCs w:val="0"/>
              <w:iCs w:val="0"/>
              <w:noProof/>
              <w:color w:val="auto"/>
              <w:kern w:val="2"/>
              <w:sz w:val="22"/>
              <w:szCs w:val="22"/>
              <w:lang w:val="en-CH" w:eastAsia="en-CH"/>
              <w14:ligatures w14:val="standardContextual"/>
            </w:rPr>
          </w:pPr>
          <w:hyperlink w:anchor="_Toc186720284" w:history="1">
            <w:r w:rsidR="00344BEA" w:rsidRPr="00F809DB">
              <w:rPr>
                <w:rStyle w:val="Hyperlink"/>
                <w:noProof/>
                <w:lang w:val="en-US"/>
              </w:rPr>
              <w:t>3</w:t>
            </w:r>
            <w:r w:rsidR="00344BEA">
              <w:rPr>
                <w:rFonts w:asciiTheme="minorHAnsi" w:eastAsiaTheme="minorEastAsia" w:hAnsiTheme="minorHAnsi"/>
                <w:b w:val="0"/>
                <w:bCs w:val="0"/>
                <w:iCs w:val="0"/>
                <w:noProof/>
                <w:color w:val="auto"/>
                <w:kern w:val="2"/>
                <w:sz w:val="22"/>
                <w:szCs w:val="22"/>
                <w:lang w:val="en-CH" w:eastAsia="en-CH"/>
                <w14:ligatures w14:val="standardContextual"/>
              </w:rPr>
              <w:tab/>
            </w:r>
            <w:r w:rsidR="00344BEA" w:rsidRPr="00F809DB">
              <w:rPr>
                <w:rStyle w:val="Hyperlink"/>
                <w:noProof/>
                <w:lang w:val="en-US"/>
              </w:rPr>
              <w:t>TCP</w:t>
            </w:r>
            <w:r w:rsidR="00344BEA">
              <w:rPr>
                <w:noProof/>
                <w:webHidden/>
              </w:rPr>
              <w:tab/>
            </w:r>
            <w:r w:rsidR="00344BEA">
              <w:rPr>
                <w:noProof/>
                <w:webHidden/>
              </w:rPr>
              <w:fldChar w:fldCharType="begin"/>
            </w:r>
            <w:r w:rsidR="00344BEA">
              <w:rPr>
                <w:noProof/>
                <w:webHidden/>
              </w:rPr>
              <w:instrText xml:space="preserve"> PAGEREF _Toc186720284 \h </w:instrText>
            </w:r>
            <w:r w:rsidR="00344BEA">
              <w:rPr>
                <w:noProof/>
                <w:webHidden/>
              </w:rPr>
            </w:r>
            <w:r w:rsidR="00344BEA">
              <w:rPr>
                <w:noProof/>
                <w:webHidden/>
              </w:rPr>
              <w:fldChar w:fldCharType="separate"/>
            </w:r>
            <w:r w:rsidR="00344BEA">
              <w:rPr>
                <w:noProof/>
                <w:webHidden/>
              </w:rPr>
              <w:t>6</w:t>
            </w:r>
            <w:r w:rsidR="00344BEA">
              <w:rPr>
                <w:noProof/>
                <w:webHidden/>
              </w:rPr>
              <w:fldChar w:fldCharType="end"/>
            </w:r>
          </w:hyperlink>
        </w:p>
        <w:p w14:paraId="011C5AEF" w14:textId="2826DFEC"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85" w:history="1">
            <w:r w:rsidR="00344BEA" w:rsidRPr="00F809DB">
              <w:rPr>
                <w:rStyle w:val="Hyperlink"/>
                <w:noProof/>
                <w:lang w:val="en-US"/>
              </w:rPr>
              <w:t>3.1</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Send Window</w:t>
            </w:r>
            <w:r w:rsidR="00344BEA">
              <w:rPr>
                <w:noProof/>
                <w:webHidden/>
              </w:rPr>
              <w:tab/>
            </w:r>
            <w:r w:rsidR="00344BEA">
              <w:rPr>
                <w:noProof/>
                <w:webHidden/>
              </w:rPr>
              <w:fldChar w:fldCharType="begin"/>
            </w:r>
            <w:r w:rsidR="00344BEA">
              <w:rPr>
                <w:noProof/>
                <w:webHidden/>
              </w:rPr>
              <w:instrText xml:space="preserve"> PAGEREF _Toc186720285 \h </w:instrText>
            </w:r>
            <w:r w:rsidR="00344BEA">
              <w:rPr>
                <w:noProof/>
                <w:webHidden/>
              </w:rPr>
            </w:r>
            <w:r w:rsidR="00344BEA">
              <w:rPr>
                <w:noProof/>
                <w:webHidden/>
              </w:rPr>
              <w:fldChar w:fldCharType="separate"/>
            </w:r>
            <w:r w:rsidR="00344BEA">
              <w:rPr>
                <w:noProof/>
                <w:webHidden/>
              </w:rPr>
              <w:t>6</w:t>
            </w:r>
            <w:r w:rsidR="00344BEA">
              <w:rPr>
                <w:noProof/>
                <w:webHidden/>
              </w:rPr>
              <w:fldChar w:fldCharType="end"/>
            </w:r>
          </w:hyperlink>
        </w:p>
        <w:p w14:paraId="37D93015" w14:textId="642B36B0"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86" w:history="1">
            <w:r w:rsidR="00344BEA" w:rsidRPr="00F809DB">
              <w:rPr>
                <w:rStyle w:val="Hyperlink"/>
                <w:noProof/>
                <w:lang w:val="en-US"/>
              </w:rPr>
              <w:t>3.2</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Receive Window</w:t>
            </w:r>
            <w:r w:rsidR="00344BEA">
              <w:rPr>
                <w:noProof/>
                <w:webHidden/>
              </w:rPr>
              <w:tab/>
            </w:r>
            <w:r w:rsidR="00344BEA">
              <w:rPr>
                <w:noProof/>
                <w:webHidden/>
              </w:rPr>
              <w:fldChar w:fldCharType="begin"/>
            </w:r>
            <w:r w:rsidR="00344BEA">
              <w:rPr>
                <w:noProof/>
                <w:webHidden/>
              </w:rPr>
              <w:instrText xml:space="preserve"> PAGEREF _Toc186720286 \h </w:instrText>
            </w:r>
            <w:r w:rsidR="00344BEA">
              <w:rPr>
                <w:noProof/>
                <w:webHidden/>
              </w:rPr>
            </w:r>
            <w:r w:rsidR="00344BEA">
              <w:rPr>
                <w:noProof/>
                <w:webHidden/>
              </w:rPr>
              <w:fldChar w:fldCharType="separate"/>
            </w:r>
            <w:r w:rsidR="00344BEA">
              <w:rPr>
                <w:noProof/>
                <w:webHidden/>
              </w:rPr>
              <w:t>6</w:t>
            </w:r>
            <w:r w:rsidR="00344BEA">
              <w:rPr>
                <w:noProof/>
                <w:webHidden/>
              </w:rPr>
              <w:fldChar w:fldCharType="end"/>
            </w:r>
          </w:hyperlink>
        </w:p>
        <w:p w14:paraId="22166462" w14:textId="5A2137FD"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87" w:history="1">
            <w:r w:rsidR="00344BEA" w:rsidRPr="00F809DB">
              <w:rPr>
                <w:rStyle w:val="Hyperlink"/>
                <w:noProof/>
                <w:lang w:val="en-US"/>
              </w:rPr>
              <w:t>3.3</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Window Size</w:t>
            </w:r>
            <w:r w:rsidR="00344BEA">
              <w:rPr>
                <w:noProof/>
                <w:webHidden/>
              </w:rPr>
              <w:tab/>
            </w:r>
            <w:r w:rsidR="00344BEA">
              <w:rPr>
                <w:noProof/>
                <w:webHidden/>
              </w:rPr>
              <w:fldChar w:fldCharType="begin"/>
            </w:r>
            <w:r w:rsidR="00344BEA">
              <w:rPr>
                <w:noProof/>
                <w:webHidden/>
              </w:rPr>
              <w:instrText xml:space="preserve"> PAGEREF _Toc186720287 \h </w:instrText>
            </w:r>
            <w:r w:rsidR="00344BEA">
              <w:rPr>
                <w:noProof/>
                <w:webHidden/>
              </w:rPr>
            </w:r>
            <w:r w:rsidR="00344BEA">
              <w:rPr>
                <w:noProof/>
                <w:webHidden/>
              </w:rPr>
              <w:fldChar w:fldCharType="separate"/>
            </w:r>
            <w:r w:rsidR="00344BEA">
              <w:rPr>
                <w:noProof/>
                <w:webHidden/>
              </w:rPr>
              <w:t>7</w:t>
            </w:r>
            <w:r w:rsidR="00344BEA">
              <w:rPr>
                <w:noProof/>
                <w:webHidden/>
              </w:rPr>
              <w:fldChar w:fldCharType="end"/>
            </w:r>
          </w:hyperlink>
        </w:p>
        <w:p w14:paraId="5015BEDF" w14:textId="3E7E0CE3"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88" w:history="1">
            <w:r w:rsidR="00344BEA" w:rsidRPr="00F809DB">
              <w:rPr>
                <w:rStyle w:val="Hyperlink"/>
                <w:noProof/>
                <w:lang w:val="en-US"/>
              </w:rPr>
              <w:t>3.4</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Window Categories</w:t>
            </w:r>
            <w:r w:rsidR="00344BEA">
              <w:rPr>
                <w:noProof/>
                <w:webHidden/>
              </w:rPr>
              <w:tab/>
            </w:r>
            <w:r w:rsidR="00344BEA">
              <w:rPr>
                <w:noProof/>
                <w:webHidden/>
              </w:rPr>
              <w:fldChar w:fldCharType="begin"/>
            </w:r>
            <w:r w:rsidR="00344BEA">
              <w:rPr>
                <w:noProof/>
                <w:webHidden/>
              </w:rPr>
              <w:instrText xml:space="preserve"> PAGEREF _Toc186720288 \h </w:instrText>
            </w:r>
            <w:r w:rsidR="00344BEA">
              <w:rPr>
                <w:noProof/>
                <w:webHidden/>
              </w:rPr>
            </w:r>
            <w:r w:rsidR="00344BEA">
              <w:rPr>
                <w:noProof/>
                <w:webHidden/>
              </w:rPr>
              <w:fldChar w:fldCharType="separate"/>
            </w:r>
            <w:r w:rsidR="00344BEA">
              <w:rPr>
                <w:noProof/>
                <w:webHidden/>
              </w:rPr>
              <w:t>7</w:t>
            </w:r>
            <w:r w:rsidR="00344BEA">
              <w:rPr>
                <w:noProof/>
                <w:webHidden/>
              </w:rPr>
              <w:fldChar w:fldCharType="end"/>
            </w:r>
          </w:hyperlink>
        </w:p>
        <w:p w14:paraId="6D483E7C" w14:textId="02C25D53"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89" w:history="1">
            <w:r w:rsidR="00344BEA" w:rsidRPr="00F809DB">
              <w:rPr>
                <w:rStyle w:val="Hyperlink"/>
                <w:noProof/>
                <w:lang w:val="en-US"/>
              </w:rPr>
              <w:t>3.5</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Acknowledgment System</w:t>
            </w:r>
            <w:r w:rsidR="00344BEA">
              <w:rPr>
                <w:noProof/>
                <w:webHidden/>
              </w:rPr>
              <w:tab/>
            </w:r>
            <w:r w:rsidR="00344BEA">
              <w:rPr>
                <w:noProof/>
                <w:webHidden/>
              </w:rPr>
              <w:fldChar w:fldCharType="begin"/>
            </w:r>
            <w:r w:rsidR="00344BEA">
              <w:rPr>
                <w:noProof/>
                <w:webHidden/>
              </w:rPr>
              <w:instrText xml:space="preserve"> PAGEREF _Toc186720289 \h </w:instrText>
            </w:r>
            <w:r w:rsidR="00344BEA">
              <w:rPr>
                <w:noProof/>
                <w:webHidden/>
              </w:rPr>
            </w:r>
            <w:r w:rsidR="00344BEA">
              <w:rPr>
                <w:noProof/>
                <w:webHidden/>
              </w:rPr>
              <w:fldChar w:fldCharType="separate"/>
            </w:r>
            <w:r w:rsidR="00344BEA">
              <w:rPr>
                <w:noProof/>
                <w:webHidden/>
              </w:rPr>
              <w:t>7</w:t>
            </w:r>
            <w:r w:rsidR="00344BEA">
              <w:rPr>
                <w:noProof/>
                <w:webHidden/>
              </w:rPr>
              <w:fldChar w:fldCharType="end"/>
            </w:r>
          </w:hyperlink>
        </w:p>
        <w:p w14:paraId="07921436" w14:textId="7DAF6E52"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90" w:history="1">
            <w:r w:rsidR="00344BEA" w:rsidRPr="00F809DB">
              <w:rPr>
                <w:rStyle w:val="Hyperlink"/>
                <w:noProof/>
                <w:lang w:val="en-US"/>
              </w:rPr>
              <w:t>3.6</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Slow Start</w:t>
            </w:r>
            <w:r w:rsidR="00344BEA">
              <w:rPr>
                <w:noProof/>
                <w:webHidden/>
              </w:rPr>
              <w:tab/>
            </w:r>
            <w:r w:rsidR="00344BEA">
              <w:rPr>
                <w:noProof/>
                <w:webHidden/>
              </w:rPr>
              <w:fldChar w:fldCharType="begin"/>
            </w:r>
            <w:r w:rsidR="00344BEA">
              <w:rPr>
                <w:noProof/>
                <w:webHidden/>
              </w:rPr>
              <w:instrText xml:space="preserve"> PAGEREF _Toc186720290 \h </w:instrText>
            </w:r>
            <w:r w:rsidR="00344BEA">
              <w:rPr>
                <w:noProof/>
                <w:webHidden/>
              </w:rPr>
            </w:r>
            <w:r w:rsidR="00344BEA">
              <w:rPr>
                <w:noProof/>
                <w:webHidden/>
              </w:rPr>
              <w:fldChar w:fldCharType="separate"/>
            </w:r>
            <w:r w:rsidR="00344BEA">
              <w:rPr>
                <w:noProof/>
                <w:webHidden/>
              </w:rPr>
              <w:t>8</w:t>
            </w:r>
            <w:r w:rsidR="00344BEA">
              <w:rPr>
                <w:noProof/>
                <w:webHidden/>
              </w:rPr>
              <w:fldChar w:fldCharType="end"/>
            </w:r>
          </w:hyperlink>
        </w:p>
        <w:p w14:paraId="0A1E0428" w14:textId="17B89DE6"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91" w:history="1">
            <w:r w:rsidR="00344BEA" w:rsidRPr="00F809DB">
              <w:rPr>
                <w:rStyle w:val="Hyperlink"/>
                <w:noProof/>
                <w:lang w:val="en-US"/>
              </w:rPr>
              <w:t>3.7</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Congestion Control</w:t>
            </w:r>
            <w:r w:rsidR="00344BEA">
              <w:rPr>
                <w:noProof/>
                <w:webHidden/>
              </w:rPr>
              <w:tab/>
            </w:r>
            <w:r w:rsidR="00344BEA">
              <w:rPr>
                <w:noProof/>
                <w:webHidden/>
              </w:rPr>
              <w:fldChar w:fldCharType="begin"/>
            </w:r>
            <w:r w:rsidR="00344BEA">
              <w:rPr>
                <w:noProof/>
                <w:webHidden/>
              </w:rPr>
              <w:instrText xml:space="preserve"> PAGEREF _Toc186720291 \h </w:instrText>
            </w:r>
            <w:r w:rsidR="00344BEA">
              <w:rPr>
                <w:noProof/>
                <w:webHidden/>
              </w:rPr>
            </w:r>
            <w:r w:rsidR="00344BEA">
              <w:rPr>
                <w:noProof/>
                <w:webHidden/>
              </w:rPr>
              <w:fldChar w:fldCharType="separate"/>
            </w:r>
            <w:r w:rsidR="00344BEA">
              <w:rPr>
                <w:noProof/>
                <w:webHidden/>
              </w:rPr>
              <w:t>9</w:t>
            </w:r>
            <w:r w:rsidR="00344BEA">
              <w:rPr>
                <w:noProof/>
                <w:webHidden/>
              </w:rPr>
              <w:fldChar w:fldCharType="end"/>
            </w:r>
          </w:hyperlink>
        </w:p>
        <w:p w14:paraId="3C923046" w14:textId="12939E3B"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92" w:history="1">
            <w:r w:rsidR="00344BEA" w:rsidRPr="00F809DB">
              <w:rPr>
                <w:rStyle w:val="Hyperlink"/>
                <w:noProof/>
                <w:lang w:val="en-US"/>
              </w:rPr>
              <w:t>3.8</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Flow Control</w:t>
            </w:r>
            <w:r w:rsidR="00344BEA">
              <w:rPr>
                <w:noProof/>
                <w:webHidden/>
              </w:rPr>
              <w:tab/>
            </w:r>
            <w:r w:rsidR="00344BEA">
              <w:rPr>
                <w:noProof/>
                <w:webHidden/>
              </w:rPr>
              <w:fldChar w:fldCharType="begin"/>
            </w:r>
            <w:r w:rsidR="00344BEA">
              <w:rPr>
                <w:noProof/>
                <w:webHidden/>
              </w:rPr>
              <w:instrText xml:space="preserve"> PAGEREF _Toc186720292 \h </w:instrText>
            </w:r>
            <w:r w:rsidR="00344BEA">
              <w:rPr>
                <w:noProof/>
                <w:webHidden/>
              </w:rPr>
            </w:r>
            <w:r w:rsidR="00344BEA">
              <w:rPr>
                <w:noProof/>
                <w:webHidden/>
              </w:rPr>
              <w:fldChar w:fldCharType="separate"/>
            </w:r>
            <w:r w:rsidR="00344BEA">
              <w:rPr>
                <w:noProof/>
                <w:webHidden/>
              </w:rPr>
              <w:t>9</w:t>
            </w:r>
            <w:r w:rsidR="00344BEA">
              <w:rPr>
                <w:noProof/>
                <w:webHidden/>
              </w:rPr>
              <w:fldChar w:fldCharType="end"/>
            </w:r>
          </w:hyperlink>
        </w:p>
        <w:p w14:paraId="4F52BAAE" w14:textId="4FBB9714" w:rsidR="00344BEA" w:rsidRDefault="00000000">
          <w:pPr>
            <w:pStyle w:val="TOC1"/>
            <w:rPr>
              <w:rFonts w:asciiTheme="minorHAnsi" w:eastAsiaTheme="minorEastAsia" w:hAnsiTheme="minorHAnsi"/>
              <w:b w:val="0"/>
              <w:bCs w:val="0"/>
              <w:iCs w:val="0"/>
              <w:noProof/>
              <w:color w:val="auto"/>
              <w:kern w:val="2"/>
              <w:sz w:val="22"/>
              <w:szCs w:val="22"/>
              <w:lang w:val="en-CH" w:eastAsia="en-CH"/>
              <w14:ligatures w14:val="standardContextual"/>
            </w:rPr>
          </w:pPr>
          <w:hyperlink w:anchor="_Toc186720293" w:history="1">
            <w:r w:rsidR="00344BEA" w:rsidRPr="00F809DB">
              <w:rPr>
                <w:rStyle w:val="Hyperlink"/>
                <w:noProof/>
                <w:lang w:val="en-US"/>
              </w:rPr>
              <w:t>4</w:t>
            </w:r>
            <w:r w:rsidR="00344BEA">
              <w:rPr>
                <w:rFonts w:asciiTheme="minorHAnsi" w:eastAsiaTheme="minorEastAsia" w:hAnsiTheme="minorHAnsi"/>
                <w:b w:val="0"/>
                <w:bCs w:val="0"/>
                <w:iCs w:val="0"/>
                <w:noProof/>
                <w:color w:val="auto"/>
                <w:kern w:val="2"/>
                <w:sz w:val="22"/>
                <w:szCs w:val="22"/>
                <w:lang w:val="en-CH" w:eastAsia="en-CH"/>
                <w14:ligatures w14:val="standardContextual"/>
              </w:rPr>
              <w:tab/>
            </w:r>
            <w:r w:rsidR="00344BEA" w:rsidRPr="00F809DB">
              <w:rPr>
                <w:rStyle w:val="Hyperlink"/>
                <w:noProof/>
                <w:lang w:val="en-US"/>
              </w:rPr>
              <w:t>IPv4 and IPv6 Configuration</w:t>
            </w:r>
            <w:r w:rsidR="00344BEA">
              <w:rPr>
                <w:noProof/>
                <w:webHidden/>
              </w:rPr>
              <w:tab/>
            </w:r>
            <w:r w:rsidR="00344BEA">
              <w:rPr>
                <w:noProof/>
                <w:webHidden/>
              </w:rPr>
              <w:fldChar w:fldCharType="begin"/>
            </w:r>
            <w:r w:rsidR="00344BEA">
              <w:rPr>
                <w:noProof/>
                <w:webHidden/>
              </w:rPr>
              <w:instrText xml:space="preserve"> PAGEREF _Toc186720293 \h </w:instrText>
            </w:r>
            <w:r w:rsidR="00344BEA">
              <w:rPr>
                <w:noProof/>
                <w:webHidden/>
              </w:rPr>
            </w:r>
            <w:r w:rsidR="00344BEA">
              <w:rPr>
                <w:noProof/>
                <w:webHidden/>
              </w:rPr>
              <w:fldChar w:fldCharType="separate"/>
            </w:r>
            <w:r w:rsidR="00344BEA">
              <w:rPr>
                <w:noProof/>
                <w:webHidden/>
              </w:rPr>
              <w:t>10</w:t>
            </w:r>
            <w:r w:rsidR="00344BEA">
              <w:rPr>
                <w:noProof/>
                <w:webHidden/>
              </w:rPr>
              <w:fldChar w:fldCharType="end"/>
            </w:r>
          </w:hyperlink>
        </w:p>
        <w:p w14:paraId="33D08977" w14:textId="24E4E75D"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94" w:history="1">
            <w:r w:rsidR="00344BEA" w:rsidRPr="00F809DB">
              <w:rPr>
                <w:rStyle w:val="Hyperlink"/>
                <w:noProof/>
                <w:lang w:val="en-US"/>
              </w:rPr>
              <w:t>4.1</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DHCP</w:t>
            </w:r>
            <w:r w:rsidR="00344BEA">
              <w:rPr>
                <w:noProof/>
                <w:webHidden/>
              </w:rPr>
              <w:tab/>
            </w:r>
            <w:r w:rsidR="00344BEA">
              <w:rPr>
                <w:noProof/>
                <w:webHidden/>
              </w:rPr>
              <w:fldChar w:fldCharType="begin"/>
            </w:r>
            <w:r w:rsidR="00344BEA">
              <w:rPr>
                <w:noProof/>
                <w:webHidden/>
              </w:rPr>
              <w:instrText xml:space="preserve"> PAGEREF _Toc186720294 \h </w:instrText>
            </w:r>
            <w:r w:rsidR="00344BEA">
              <w:rPr>
                <w:noProof/>
                <w:webHidden/>
              </w:rPr>
            </w:r>
            <w:r w:rsidR="00344BEA">
              <w:rPr>
                <w:noProof/>
                <w:webHidden/>
              </w:rPr>
              <w:fldChar w:fldCharType="separate"/>
            </w:r>
            <w:r w:rsidR="00344BEA">
              <w:rPr>
                <w:noProof/>
                <w:webHidden/>
              </w:rPr>
              <w:t>10</w:t>
            </w:r>
            <w:r w:rsidR="00344BEA">
              <w:rPr>
                <w:noProof/>
                <w:webHidden/>
              </w:rPr>
              <w:fldChar w:fldCharType="end"/>
            </w:r>
          </w:hyperlink>
        </w:p>
        <w:p w14:paraId="6236756B" w14:textId="7189DCEB"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95" w:history="1">
            <w:r w:rsidR="00344BEA" w:rsidRPr="00F809DB">
              <w:rPr>
                <w:rStyle w:val="Hyperlink"/>
                <w:noProof/>
                <w:lang w:val="en-US"/>
              </w:rPr>
              <w:t>4.2</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DHCPv6</w:t>
            </w:r>
            <w:r w:rsidR="00344BEA">
              <w:rPr>
                <w:noProof/>
                <w:webHidden/>
              </w:rPr>
              <w:tab/>
            </w:r>
            <w:r w:rsidR="00344BEA">
              <w:rPr>
                <w:noProof/>
                <w:webHidden/>
              </w:rPr>
              <w:fldChar w:fldCharType="begin"/>
            </w:r>
            <w:r w:rsidR="00344BEA">
              <w:rPr>
                <w:noProof/>
                <w:webHidden/>
              </w:rPr>
              <w:instrText xml:space="preserve"> PAGEREF _Toc186720295 \h </w:instrText>
            </w:r>
            <w:r w:rsidR="00344BEA">
              <w:rPr>
                <w:noProof/>
                <w:webHidden/>
              </w:rPr>
            </w:r>
            <w:r w:rsidR="00344BEA">
              <w:rPr>
                <w:noProof/>
                <w:webHidden/>
              </w:rPr>
              <w:fldChar w:fldCharType="separate"/>
            </w:r>
            <w:r w:rsidR="00344BEA">
              <w:rPr>
                <w:noProof/>
                <w:webHidden/>
              </w:rPr>
              <w:t>12</w:t>
            </w:r>
            <w:r w:rsidR="00344BEA">
              <w:rPr>
                <w:noProof/>
                <w:webHidden/>
              </w:rPr>
              <w:fldChar w:fldCharType="end"/>
            </w:r>
          </w:hyperlink>
        </w:p>
        <w:p w14:paraId="5E4365E2" w14:textId="0CEA8CDC"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96" w:history="1">
            <w:r w:rsidR="00344BEA" w:rsidRPr="00F809DB">
              <w:rPr>
                <w:rStyle w:val="Hyperlink"/>
                <w:noProof/>
                <w:lang w:val="en-US"/>
              </w:rPr>
              <w:t>4.3</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SLAAC</w:t>
            </w:r>
            <w:r w:rsidR="00344BEA">
              <w:rPr>
                <w:noProof/>
                <w:webHidden/>
              </w:rPr>
              <w:tab/>
            </w:r>
            <w:r w:rsidR="00344BEA">
              <w:rPr>
                <w:noProof/>
                <w:webHidden/>
              </w:rPr>
              <w:fldChar w:fldCharType="begin"/>
            </w:r>
            <w:r w:rsidR="00344BEA">
              <w:rPr>
                <w:noProof/>
                <w:webHidden/>
              </w:rPr>
              <w:instrText xml:space="preserve"> PAGEREF _Toc186720296 \h </w:instrText>
            </w:r>
            <w:r w:rsidR="00344BEA">
              <w:rPr>
                <w:noProof/>
                <w:webHidden/>
              </w:rPr>
            </w:r>
            <w:r w:rsidR="00344BEA">
              <w:rPr>
                <w:noProof/>
                <w:webHidden/>
              </w:rPr>
              <w:fldChar w:fldCharType="separate"/>
            </w:r>
            <w:r w:rsidR="00344BEA">
              <w:rPr>
                <w:noProof/>
                <w:webHidden/>
              </w:rPr>
              <w:t>12</w:t>
            </w:r>
            <w:r w:rsidR="00344BEA">
              <w:rPr>
                <w:noProof/>
                <w:webHidden/>
              </w:rPr>
              <w:fldChar w:fldCharType="end"/>
            </w:r>
          </w:hyperlink>
        </w:p>
        <w:p w14:paraId="5AA86B0A" w14:textId="03BCE1CF" w:rsidR="00344BEA" w:rsidRDefault="00000000">
          <w:pPr>
            <w:pStyle w:val="TOC1"/>
            <w:rPr>
              <w:rFonts w:asciiTheme="minorHAnsi" w:eastAsiaTheme="minorEastAsia" w:hAnsiTheme="minorHAnsi"/>
              <w:b w:val="0"/>
              <w:bCs w:val="0"/>
              <w:iCs w:val="0"/>
              <w:noProof/>
              <w:color w:val="auto"/>
              <w:kern w:val="2"/>
              <w:sz w:val="22"/>
              <w:szCs w:val="22"/>
              <w:lang w:val="en-CH" w:eastAsia="en-CH"/>
              <w14:ligatures w14:val="standardContextual"/>
            </w:rPr>
          </w:pPr>
          <w:hyperlink w:anchor="_Toc186720297" w:history="1">
            <w:r w:rsidR="00344BEA" w:rsidRPr="00F809DB">
              <w:rPr>
                <w:rStyle w:val="Hyperlink"/>
                <w:noProof/>
                <w:lang w:val="en-US"/>
              </w:rPr>
              <w:t>5</w:t>
            </w:r>
            <w:r w:rsidR="00344BEA">
              <w:rPr>
                <w:rFonts w:asciiTheme="minorHAnsi" w:eastAsiaTheme="minorEastAsia" w:hAnsiTheme="minorHAnsi"/>
                <w:b w:val="0"/>
                <w:bCs w:val="0"/>
                <w:iCs w:val="0"/>
                <w:noProof/>
                <w:color w:val="auto"/>
                <w:kern w:val="2"/>
                <w:sz w:val="22"/>
                <w:szCs w:val="22"/>
                <w:lang w:val="en-CH" w:eastAsia="en-CH"/>
                <w14:ligatures w14:val="standardContextual"/>
              </w:rPr>
              <w:tab/>
            </w:r>
            <w:r w:rsidR="00344BEA" w:rsidRPr="00F809DB">
              <w:rPr>
                <w:rStyle w:val="Hyperlink"/>
                <w:noProof/>
                <w:lang w:val="en-US"/>
              </w:rPr>
              <w:t>IPv6 Address Scopes</w:t>
            </w:r>
            <w:r w:rsidR="00344BEA">
              <w:rPr>
                <w:noProof/>
                <w:webHidden/>
              </w:rPr>
              <w:tab/>
            </w:r>
            <w:r w:rsidR="00344BEA">
              <w:rPr>
                <w:noProof/>
                <w:webHidden/>
              </w:rPr>
              <w:fldChar w:fldCharType="begin"/>
            </w:r>
            <w:r w:rsidR="00344BEA">
              <w:rPr>
                <w:noProof/>
                <w:webHidden/>
              </w:rPr>
              <w:instrText xml:space="preserve"> PAGEREF _Toc186720297 \h </w:instrText>
            </w:r>
            <w:r w:rsidR="00344BEA">
              <w:rPr>
                <w:noProof/>
                <w:webHidden/>
              </w:rPr>
            </w:r>
            <w:r w:rsidR="00344BEA">
              <w:rPr>
                <w:noProof/>
                <w:webHidden/>
              </w:rPr>
              <w:fldChar w:fldCharType="separate"/>
            </w:r>
            <w:r w:rsidR="00344BEA">
              <w:rPr>
                <w:noProof/>
                <w:webHidden/>
              </w:rPr>
              <w:t>12</w:t>
            </w:r>
            <w:r w:rsidR="00344BEA">
              <w:rPr>
                <w:noProof/>
                <w:webHidden/>
              </w:rPr>
              <w:fldChar w:fldCharType="end"/>
            </w:r>
          </w:hyperlink>
        </w:p>
        <w:p w14:paraId="0A1F339B" w14:textId="45AC24E1"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98" w:history="1">
            <w:r w:rsidR="00344BEA" w:rsidRPr="00F809DB">
              <w:rPr>
                <w:rStyle w:val="Hyperlink"/>
                <w:noProof/>
                <w:lang w:val="en-US"/>
              </w:rPr>
              <w:t>5.1</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Global Scope</w:t>
            </w:r>
            <w:r w:rsidR="00344BEA">
              <w:rPr>
                <w:noProof/>
                <w:webHidden/>
              </w:rPr>
              <w:tab/>
            </w:r>
            <w:r w:rsidR="00344BEA">
              <w:rPr>
                <w:noProof/>
                <w:webHidden/>
              </w:rPr>
              <w:fldChar w:fldCharType="begin"/>
            </w:r>
            <w:r w:rsidR="00344BEA">
              <w:rPr>
                <w:noProof/>
                <w:webHidden/>
              </w:rPr>
              <w:instrText xml:space="preserve"> PAGEREF _Toc186720298 \h </w:instrText>
            </w:r>
            <w:r w:rsidR="00344BEA">
              <w:rPr>
                <w:noProof/>
                <w:webHidden/>
              </w:rPr>
            </w:r>
            <w:r w:rsidR="00344BEA">
              <w:rPr>
                <w:noProof/>
                <w:webHidden/>
              </w:rPr>
              <w:fldChar w:fldCharType="separate"/>
            </w:r>
            <w:r w:rsidR="00344BEA">
              <w:rPr>
                <w:noProof/>
                <w:webHidden/>
              </w:rPr>
              <w:t>12</w:t>
            </w:r>
            <w:r w:rsidR="00344BEA">
              <w:rPr>
                <w:noProof/>
                <w:webHidden/>
              </w:rPr>
              <w:fldChar w:fldCharType="end"/>
            </w:r>
          </w:hyperlink>
        </w:p>
        <w:p w14:paraId="6A0B7408" w14:textId="6717830C"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299" w:history="1">
            <w:r w:rsidR="00344BEA" w:rsidRPr="00F809DB">
              <w:rPr>
                <w:rStyle w:val="Hyperlink"/>
                <w:noProof/>
                <w:lang w:val="en-US"/>
              </w:rPr>
              <w:t>5.2</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Link-Local Scope</w:t>
            </w:r>
            <w:r w:rsidR="00344BEA">
              <w:rPr>
                <w:noProof/>
                <w:webHidden/>
              </w:rPr>
              <w:tab/>
            </w:r>
            <w:r w:rsidR="00344BEA">
              <w:rPr>
                <w:noProof/>
                <w:webHidden/>
              </w:rPr>
              <w:fldChar w:fldCharType="begin"/>
            </w:r>
            <w:r w:rsidR="00344BEA">
              <w:rPr>
                <w:noProof/>
                <w:webHidden/>
              </w:rPr>
              <w:instrText xml:space="preserve"> PAGEREF _Toc186720299 \h </w:instrText>
            </w:r>
            <w:r w:rsidR="00344BEA">
              <w:rPr>
                <w:noProof/>
                <w:webHidden/>
              </w:rPr>
            </w:r>
            <w:r w:rsidR="00344BEA">
              <w:rPr>
                <w:noProof/>
                <w:webHidden/>
              </w:rPr>
              <w:fldChar w:fldCharType="separate"/>
            </w:r>
            <w:r w:rsidR="00344BEA">
              <w:rPr>
                <w:noProof/>
                <w:webHidden/>
              </w:rPr>
              <w:t>13</w:t>
            </w:r>
            <w:r w:rsidR="00344BEA">
              <w:rPr>
                <w:noProof/>
                <w:webHidden/>
              </w:rPr>
              <w:fldChar w:fldCharType="end"/>
            </w:r>
          </w:hyperlink>
        </w:p>
        <w:p w14:paraId="546F55FC" w14:textId="1B50F798"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00" w:history="1">
            <w:r w:rsidR="00344BEA" w:rsidRPr="00F809DB">
              <w:rPr>
                <w:rStyle w:val="Hyperlink"/>
                <w:noProof/>
                <w:lang w:val="en-US"/>
              </w:rPr>
              <w:t>5.3</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Unique Local Scope</w:t>
            </w:r>
            <w:r w:rsidR="00344BEA">
              <w:rPr>
                <w:noProof/>
                <w:webHidden/>
              </w:rPr>
              <w:tab/>
            </w:r>
            <w:r w:rsidR="00344BEA">
              <w:rPr>
                <w:noProof/>
                <w:webHidden/>
              </w:rPr>
              <w:fldChar w:fldCharType="begin"/>
            </w:r>
            <w:r w:rsidR="00344BEA">
              <w:rPr>
                <w:noProof/>
                <w:webHidden/>
              </w:rPr>
              <w:instrText xml:space="preserve"> PAGEREF _Toc186720300 \h </w:instrText>
            </w:r>
            <w:r w:rsidR="00344BEA">
              <w:rPr>
                <w:noProof/>
                <w:webHidden/>
              </w:rPr>
            </w:r>
            <w:r w:rsidR="00344BEA">
              <w:rPr>
                <w:noProof/>
                <w:webHidden/>
              </w:rPr>
              <w:fldChar w:fldCharType="separate"/>
            </w:r>
            <w:r w:rsidR="00344BEA">
              <w:rPr>
                <w:noProof/>
                <w:webHidden/>
              </w:rPr>
              <w:t>13</w:t>
            </w:r>
            <w:r w:rsidR="00344BEA">
              <w:rPr>
                <w:noProof/>
                <w:webHidden/>
              </w:rPr>
              <w:fldChar w:fldCharType="end"/>
            </w:r>
          </w:hyperlink>
        </w:p>
        <w:p w14:paraId="4E4280C8" w14:textId="432293F3"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01" w:history="1">
            <w:r w:rsidR="00344BEA" w:rsidRPr="00F809DB">
              <w:rPr>
                <w:rStyle w:val="Hyperlink"/>
                <w:noProof/>
              </w:rPr>
              <w:t>5.4</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rPr>
              <w:t>Multicast address</w:t>
            </w:r>
            <w:r w:rsidR="00344BEA">
              <w:rPr>
                <w:noProof/>
                <w:webHidden/>
              </w:rPr>
              <w:tab/>
            </w:r>
            <w:r w:rsidR="00344BEA">
              <w:rPr>
                <w:noProof/>
                <w:webHidden/>
              </w:rPr>
              <w:fldChar w:fldCharType="begin"/>
            </w:r>
            <w:r w:rsidR="00344BEA">
              <w:rPr>
                <w:noProof/>
                <w:webHidden/>
              </w:rPr>
              <w:instrText xml:space="preserve"> PAGEREF _Toc186720301 \h </w:instrText>
            </w:r>
            <w:r w:rsidR="00344BEA">
              <w:rPr>
                <w:noProof/>
                <w:webHidden/>
              </w:rPr>
            </w:r>
            <w:r w:rsidR="00344BEA">
              <w:rPr>
                <w:noProof/>
                <w:webHidden/>
              </w:rPr>
              <w:fldChar w:fldCharType="separate"/>
            </w:r>
            <w:r w:rsidR="00344BEA">
              <w:rPr>
                <w:noProof/>
                <w:webHidden/>
              </w:rPr>
              <w:t>13</w:t>
            </w:r>
            <w:r w:rsidR="00344BEA">
              <w:rPr>
                <w:noProof/>
                <w:webHidden/>
              </w:rPr>
              <w:fldChar w:fldCharType="end"/>
            </w:r>
          </w:hyperlink>
        </w:p>
        <w:p w14:paraId="6853697F" w14:textId="50CA6DF4" w:rsidR="00344BEA" w:rsidRDefault="00000000">
          <w:pPr>
            <w:pStyle w:val="TOC1"/>
            <w:rPr>
              <w:rFonts w:asciiTheme="minorHAnsi" w:eastAsiaTheme="minorEastAsia" w:hAnsiTheme="minorHAnsi"/>
              <w:b w:val="0"/>
              <w:bCs w:val="0"/>
              <w:iCs w:val="0"/>
              <w:noProof/>
              <w:color w:val="auto"/>
              <w:kern w:val="2"/>
              <w:sz w:val="22"/>
              <w:szCs w:val="22"/>
              <w:lang w:val="en-CH" w:eastAsia="en-CH"/>
              <w14:ligatures w14:val="standardContextual"/>
            </w:rPr>
          </w:pPr>
          <w:hyperlink w:anchor="_Toc186720302" w:history="1">
            <w:r w:rsidR="00344BEA" w:rsidRPr="00F809DB">
              <w:rPr>
                <w:rStyle w:val="Hyperlink"/>
                <w:noProof/>
                <w:lang w:val="en-US"/>
              </w:rPr>
              <w:t>6</w:t>
            </w:r>
            <w:r w:rsidR="00344BEA">
              <w:rPr>
                <w:rFonts w:asciiTheme="minorHAnsi" w:eastAsiaTheme="minorEastAsia" w:hAnsiTheme="minorHAnsi"/>
                <w:b w:val="0"/>
                <w:bCs w:val="0"/>
                <w:iCs w:val="0"/>
                <w:noProof/>
                <w:color w:val="auto"/>
                <w:kern w:val="2"/>
                <w:sz w:val="22"/>
                <w:szCs w:val="22"/>
                <w:lang w:val="en-CH" w:eastAsia="en-CH"/>
                <w14:ligatures w14:val="standardContextual"/>
              </w:rPr>
              <w:tab/>
            </w:r>
            <w:r w:rsidR="00344BEA" w:rsidRPr="00F809DB">
              <w:rPr>
                <w:rStyle w:val="Hyperlink"/>
                <w:noProof/>
                <w:lang w:val="en-US"/>
              </w:rPr>
              <w:t>IPv4 and IPv6 Subnetting</w:t>
            </w:r>
            <w:r w:rsidR="00344BEA">
              <w:rPr>
                <w:noProof/>
                <w:webHidden/>
              </w:rPr>
              <w:tab/>
            </w:r>
            <w:r w:rsidR="00344BEA">
              <w:rPr>
                <w:noProof/>
                <w:webHidden/>
              </w:rPr>
              <w:fldChar w:fldCharType="begin"/>
            </w:r>
            <w:r w:rsidR="00344BEA">
              <w:rPr>
                <w:noProof/>
                <w:webHidden/>
              </w:rPr>
              <w:instrText xml:space="preserve"> PAGEREF _Toc186720302 \h </w:instrText>
            </w:r>
            <w:r w:rsidR="00344BEA">
              <w:rPr>
                <w:noProof/>
                <w:webHidden/>
              </w:rPr>
            </w:r>
            <w:r w:rsidR="00344BEA">
              <w:rPr>
                <w:noProof/>
                <w:webHidden/>
              </w:rPr>
              <w:fldChar w:fldCharType="separate"/>
            </w:r>
            <w:r w:rsidR="00344BEA">
              <w:rPr>
                <w:noProof/>
                <w:webHidden/>
              </w:rPr>
              <w:t>14</w:t>
            </w:r>
            <w:r w:rsidR="00344BEA">
              <w:rPr>
                <w:noProof/>
                <w:webHidden/>
              </w:rPr>
              <w:fldChar w:fldCharType="end"/>
            </w:r>
          </w:hyperlink>
        </w:p>
        <w:p w14:paraId="63031C1B" w14:textId="0C454CFC"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03" w:history="1">
            <w:r w:rsidR="00344BEA" w:rsidRPr="00F809DB">
              <w:rPr>
                <w:rStyle w:val="Hyperlink"/>
                <w:noProof/>
                <w:lang w:val="en-US"/>
              </w:rPr>
              <w:t>6.1</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IPv6 Subnetting</w:t>
            </w:r>
            <w:r w:rsidR="00344BEA">
              <w:rPr>
                <w:noProof/>
                <w:webHidden/>
              </w:rPr>
              <w:tab/>
            </w:r>
            <w:r w:rsidR="00344BEA">
              <w:rPr>
                <w:noProof/>
                <w:webHidden/>
              </w:rPr>
              <w:fldChar w:fldCharType="begin"/>
            </w:r>
            <w:r w:rsidR="00344BEA">
              <w:rPr>
                <w:noProof/>
                <w:webHidden/>
              </w:rPr>
              <w:instrText xml:space="preserve"> PAGEREF _Toc186720303 \h </w:instrText>
            </w:r>
            <w:r w:rsidR="00344BEA">
              <w:rPr>
                <w:noProof/>
                <w:webHidden/>
              </w:rPr>
            </w:r>
            <w:r w:rsidR="00344BEA">
              <w:rPr>
                <w:noProof/>
                <w:webHidden/>
              </w:rPr>
              <w:fldChar w:fldCharType="separate"/>
            </w:r>
            <w:r w:rsidR="00344BEA">
              <w:rPr>
                <w:noProof/>
                <w:webHidden/>
              </w:rPr>
              <w:t>14</w:t>
            </w:r>
            <w:r w:rsidR="00344BEA">
              <w:rPr>
                <w:noProof/>
                <w:webHidden/>
              </w:rPr>
              <w:fldChar w:fldCharType="end"/>
            </w:r>
          </w:hyperlink>
        </w:p>
        <w:p w14:paraId="095A1207" w14:textId="0EF91ECC"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04" w:history="1">
            <w:r w:rsidR="00344BEA" w:rsidRPr="00F809DB">
              <w:rPr>
                <w:rStyle w:val="Hyperlink"/>
                <w:noProof/>
                <w:lang w:val="en-US"/>
              </w:rPr>
              <w:t>6.2</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IPv4 Subnetting</w:t>
            </w:r>
            <w:r w:rsidR="00344BEA">
              <w:rPr>
                <w:noProof/>
                <w:webHidden/>
              </w:rPr>
              <w:tab/>
            </w:r>
            <w:r w:rsidR="00344BEA">
              <w:rPr>
                <w:noProof/>
                <w:webHidden/>
              </w:rPr>
              <w:fldChar w:fldCharType="begin"/>
            </w:r>
            <w:r w:rsidR="00344BEA">
              <w:rPr>
                <w:noProof/>
                <w:webHidden/>
              </w:rPr>
              <w:instrText xml:space="preserve"> PAGEREF _Toc186720304 \h </w:instrText>
            </w:r>
            <w:r w:rsidR="00344BEA">
              <w:rPr>
                <w:noProof/>
                <w:webHidden/>
              </w:rPr>
            </w:r>
            <w:r w:rsidR="00344BEA">
              <w:rPr>
                <w:noProof/>
                <w:webHidden/>
              </w:rPr>
              <w:fldChar w:fldCharType="separate"/>
            </w:r>
            <w:r w:rsidR="00344BEA">
              <w:rPr>
                <w:noProof/>
                <w:webHidden/>
              </w:rPr>
              <w:t>15</w:t>
            </w:r>
            <w:r w:rsidR="00344BEA">
              <w:rPr>
                <w:noProof/>
                <w:webHidden/>
              </w:rPr>
              <w:fldChar w:fldCharType="end"/>
            </w:r>
          </w:hyperlink>
        </w:p>
        <w:p w14:paraId="5F723E54" w14:textId="358270F8" w:rsidR="00344BEA" w:rsidRDefault="00000000">
          <w:pPr>
            <w:pStyle w:val="TOC1"/>
            <w:rPr>
              <w:rFonts w:asciiTheme="minorHAnsi" w:eastAsiaTheme="minorEastAsia" w:hAnsiTheme="minorHAnsi"/>
              <w:b w:val="0"/>
              <w:bCs w:val="0"/>
              <w:iCs w:val="0"/>
              <w:noProof/>
              <w:color w:val="auto"/>
              <w:kern w:val="2"/>
              <w:sz w:val="22"/>
              <w:szCs w:val="22"/>
              <w:lang w:val="en-CH" w:eastAsia="en-CH"/>
              <w14:ligatures w14:val="standardContextual"/>
            </w:rPr>
          </w:pPr>
          <w:hyperlink w:anchor="_Toc186720305" w:history="1">
            <w:r w:rsidR="00344BEA" w:rsidRPr="00F809DB">
              <w:rPr>
                <w:rStyle w:val="Hyperlink"/>
                <w:noProof/>
                <w:lang w:val="en-US"/>
              </w:rPr>
              <w:t>7</w:t>
            </w:r>
            <w:r w:rsidR="00344BEA">
              <w:rPr>
                <w:rFonts w:asciiTheme="minorHAnsi" w:eastAsiaTheme="minorEastAsia" w:hAnsiTheme="minorHAnsi"/>
                <w:b w:val="0"/>
                <w:bCs w:val="0"/>
                <w:iCs w:val="0"/>
                <w:noProof/>
                <w:color w:val="auto"/>
                <w:kern w:val="2"/>
                <w:sz w:val="22"/>
                <w:szCs w:val="22"/>
                <w:lang w:val="en-CH" w:eastAsia="en-CH"/>
                <w14:ligatures w14:val="standardContextual"/>
              </w:rPr>
              <w:tab/>
            </w:r>
            <w:r w:rsidR="00344BEA" w:rsidRPr="00F809DB">
              <w:rPr>
                <w:rStyle w:val="Hyperlink"/>
                <w:noProof/>
                <w:lang w:val="en-US"/>
              </w:rPr>
              <w:t>Dijkstra Algorithm</w:t>
            </w:r>
            <w:r w:rsidR="00344BEA">
              <w:rPr>
                <w:noProof/>
                <w:webHidden/>
              </w:rPr>
              <w:tab/>
            </w:r>
            <w:r w:rsidR="00344BEA">
              <w:rPr>
                <w:noProof/>
                <w:webHidden/>
              </w:rPr>
              <w:fldChar w:fldCharType="begin"/>
            </w:r>
            <w:r w:rsidR="00344BEA">
              <w:rPr>
                <w:noProof/>
                <w:webHidden/>
              </w:rPr>
              <w:instrText xml:space="preserve"> PAGEREF _Toc186720305 \h </w:instrText>
            </w:r>
            <w:r w:rsidR="00344BEA">
              <w:rPr>
                <w:noProof/>
                <w:webHidden/>
              </w:rPr>
            </w:r>
            <w:r w:rsidR="00344BEA">
              <w:rPr>
                <w:noProof/>
                <w:webHidden/>
              </w:rPr>
              <w:fldChar w:fldCharType="separate"/>
            </w:r>
            <w:r w:rsidR="00344BEA">
              <w:rPr>
                <w:noProof/>
                <w:webHidden/>
              </w:rPr>
              <w:t>16</w:t>
            </w:r>
            <w:r w:rsidR="00344BEA">
              <w:rPr>
                <w:noProof/>
                <w:webHidden/>
              </w:rPr>
              <w:fldChar w:fldCharType="end"/>
            </w:r>
          </w:hyperlink>
        </w:p>
        <w:p w14:paraId="3CCE07AA" w14:textId="11EBA5F0"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06" w:history="1">
            <w:r w:rsidR="00344BEA" w:rsidRPr="00F809DB">
              <w:rPr>
                <w:rStyle w:val="Hyperlink"/>
                <w:noProof/>
                <w:lang w:val="en-US"/>
              </w:rPr>
              <w:t>7.1</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Goal</w:t>
            </w:r>
            <w:r w:rsidR="00344BEA">
              <w:rPr>
                <w:noProof/>
                <w:webHidden/>
              </w:rPr>
              <w:tab/>
            </w:r>
            <w:r w:rsidR="00344BEA">
              <w:rPr>
                <w:noProof/>
                <w:webHidden/>
              </w:rPr>
              <w:fldChar w:fldCharType="begin"/>
            </w:r>
            <w:r w:rsidR="00344BEA">
              <w:rPr>
                <w:noProof/>
                <w:webHidden/>
              </w:rPr>
              <w:instrText xml:space="preserve"> PAGEREF _Toc186720306 \h </w:instrText>
            </w:r>
            <w:r w:rsidR="00344BEA">
              <w:rPr>
                <w:noProof/>
                <w:webHidden/>
              </w:rPr>
            </w:r>
            <w:r w:rsidR="00344BEA">
              <w:rPr>
                <w:noProof/>
                <w:webHidden/>
              </w:rPr>
              <w:fldChar w:fldCharType="separate"/>
            </w:r>
            <w:r w:rsidR="00344BEA">
              <w:rPr>
                <w:noProof/>
                <w:webHidden/>
              </w:rPr>
              <w:t>16</w:t>
            </w:r>
            <w:r w:rsidR="00344BEA">
              <w:rPr>
                <w:noProof/>
                <w:webHidden/>
              </w:rPr>
              <w:fldChar w:fldCharType="end"/>
            </w:r>
          </w:hyperlink>
        </w:p>
        <w:p w14:paraId="4708D4DB" w14:textId="66830756"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07" w:history="1">
            <w:r w:rsidR="00344BEA" w:rsidRPr="00F809DB">
              <w:rPr>
                <w:rStyle w:val="Hyperlink"/>
                <w:noProof/>
                <w:lang w:val="en-US"/>
              </w:rPr>
              <w:t>7.2</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Link costs</w:t>
            </w:r>
            <w:r w:rsidR="00344BEA">
              <w:rPr>
                <w:noProof/>
                <w:webHidden/>
              </w:rPr>
              <w:tab/>
            </w:r>
            <w:r w:rsidR="00344BEA">
              <w:rPr>
                <w:noProof/>
                <w:webHidden/>
              </w:rPr>
              <w:fldChar w:fldCharType="begin"/>
            </w:r>
            <w:r w:rsidR="00344BEA">
              <w:rPr>
                <w:noProof/>
                <w:webHidden/>
              </w:rPr>
              <w:instrText xml:space="preserve"> PAGEREF _Toc186720307 \h </w:instrText>
            </w:r>
            <w:r w:rsidR="00344BEA">
              <w:rPr>
                <w:noProof/>
                <w:webHidden/>
              </w:rPr>
            </w:r>
            <w:r w:rsidR="00344BEA">
              <w:rPr>
                <w:noProof/>
                <w:webHidden/>
              </w:rPr>
              <w:fldChar w:fldCharType="separate"/>
            </w:r>
            <w:r w:rsidR="00344BEA">
              <w:rPr>
                <w:noProof/>
                <w:webHidden/>
              </w:rPr>
              <w:t>16</w:t>
            </w:r>
            <w:r w:rsidR="00344BEA">
              <w:rPr>
                <w:noProof/>
                <w:webHidden/>
              </w:rPr>
              <w:fldChar w:fldCharType="end"/>
            </w:r>
          </w:hyperlink>
        </w:p>
        <w:p w14:paraId="38DAB611" w14:textId="6D56493D"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08" w:history="1">
            <w:r w:rsidR="00344BEA" w:rsidRPr="00F809DB">
              <w:rPr>
                <w:rStyle w:val="Hyperlink"/>
                <w:noProof/>
                <w:lang w:val="en-US"/>
              </w:rPr>
              <w:t>7.3</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Example</w:t>
            </w:r>
            <w:r w:rsidR="00344BEA">
              <w:rPr>
                <w:noProof/>
                <w:webHidden/>
              </w:rPr>
              <w:tab/>
            </w:r>
            <w:r w:rsidR="00344BEA">
              <w:rPr>
                <w:noProof/>
                <w:webHidden/>
              </w:rPr>
              <w:fldChar w:fldCharType="begin"/>
            </w:r>
            <w:r w:rsidR="00344BEA">
              <w:rPr>
                <w:noProof/>
                <w:webHidden/>
              </w:rPr>
              <w:instrText xml:space="preserve"> PAGEREF _Toc186720308 \h </w:instrText>
            </w:r>
            <w:r w:rsidR="00344BEA">
              <w:rPr>
                <w:noProof/>
                <w:webHidden/>
              </w:rPr>
            </w:r>
            <w:r w:rsidR="00344BEA">
              <w:rPr>
                <w:noProof/>
                <w:webHidden/>
              </w:rPr>
              <w:fldChar w:fldCharType="separate"/>
            </w:r>
            <w:r w:rsidR="00344BEA">
              <w:rPr>
                <w:noProof/>
                <w:webHidden/>
              </w:rPr>
              <w:t>16</w:t>
            </w:r>
            <w:r w:rsidR="00344BEA">
              <w:rPr>
                <w:noProof/>
                <w:webHidden/>
              </w:rPr>
              <w:fldChar w:fldCharType="end"/>
            </w:r>
          </w:hyperlink>
        </w:p>
        <w:p w14:paraId="39878238" w14:textId="3FBC7938" w:rsidR="00344BEA" w:rsidRDefault="00000000">
          <w:pPr>
            <w:pStyle w:val="TOC1"/>
            <w:rPr>
              <w:rFonts w:asciiTheme="minorHAnsi" w:eastAsiaTheme="minorEastAsia" w:hAnsiTheme="minorHAnsi"/>
              <w:b w:val="0"/>
              <w:bCs w:val="0"/>
              <w:iCs w:val="0"/>
              <w:noProof/>
              <w:color w:val="auto"/>
              <w:kern w:val="2"/>
              <w:sz w:val="22"/>
              <w:szCs w:val="22"/>
              <w:lang w:val="en-CH" w:eastAsia="en-CH"/>
              <w14:ligatures w14:val="standardContextual"/>
            </w:rPr>
          </w:pPr>
          <w:hyperlink w:anchor="_Toc186720309" w:history="1">
            <w:r w:rsidR="00344BEA" w:rsidRPr="00F809DB">
              <w:rPr>
                <w:rStyle w:val="Hyperlink"/>
                <w:noProof/>
                <w:lang w:val="en-US"/>
              </w:rPr>
              <w:t>8</w:t>
            </w:r>
            <w:r w:rsidR="00344BEA">
              <w:rPr>
                <w:rFonts w:asciiTheme="minorHAnsi" w:eastAsiaTheme="minorEastAsia" w:hAnsiTheme="minorHAnsi"/>
                <w:b w:val="0"/>
                <w:bCs w:val="0"/>
                <w:iCs w:val="0"/>
                <w:noProof/>
                <w:color w:val="auto"/>
                <w:kern w:val="2"/>
                <w:sz w:val="22"/>
                <w:szCs w:val="22"/>
                <w:lang w:val="en-CH" w:eastAsia="en-CH"/>
                <w14:ligatures w14:val="standardContextual"/>
              </w:rPr>
              <w:tab/>
            </w:r>
            <w:r w:rsidR="00344BEA" w:rsidRPr="00F809DB">
              <w:rPr>
                <w:rStyle w:val="Hyperlink"/>
                <w:noProof/>
                <w:lang w:val="en-US"/>
              </w:rPr>
              <w:t>Static Routing</w:t>
            </w:r>
            <w:r w:rsidR="00344BEA">
              <w:rPr>
                <w:noProof/>
                <w:webHidden/>
              </w:rPr>
              <w:tab/>
            </w:r>
            <w:r w:rsidR="00344BEA">
              <w:rPr>
                <w:noProof/>
                <w:webHidden/>
              </w:rPr>
              <w:fldChar w:fldCharType="begin"/>
            </w:r>
            <w:r w:rsidR="00344BEA">
              <w:rPr>
                <w:noProof/>
                <w:webHidden/>
              </w:rPr>
              <w:instrText xml:space="preserve"> PAGEREF _Toc186720309 \h </w:instrText>
            </w:r>
            <w:r w:rsidR="00344BEA">
              <w:rPr>
                <w:noProof/>
                <w:webHidden/>
              </w:rPr>
            </w:r>
            <w:r w:rsidR="00344BEA">
              <w:rPr>
                <w:noProof/>
                <w:webHidden/>
              </w:rPr>
              <w:fldChar w:fldCharType="separate"/>
            </w:r>
            <w:r w:rsidR="00344BEA">
              <w:rPr>
                <w:noProof/>
                <w:webHidden/>
              </w:rPr>
              <w:t>18</w:t>
            </w:r>
            <w:r w:rsidR="00344BEA">
              <w:rPr>
                <w:noProof/>
                <w:webHidden/>
              </w:rPr>
              <w:fldChar w:fldCharType="end"/>
            </w:r>
          </w:hyperlink>
        </w:p>
        <w:p w14:paraId="1E9B623B" w14:textId="4ABF895F"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10" w:history="1">
            <w:r w:rsidR="00344BEA" w:rsidRPr="00F809DB">
              <w:rPr>
                <w:rStyle w:val="Hyperlink"/>
                <w:noProof/>
                <w:lang w:val="en-US"/>
              </w:rPr>
              <w:t>8.1</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How to create static routing tables</w:t>
            </w:r>
            <w:r w:rsidR="00344BEA">
              <w:rPr>
                <w:noProof/>
                <w:webHidden/>
              </w:rPr>
              <w:tab/>
            </w:r>
            <w:r w:rsidR="00344BEA">
              <w:rPr>
                <w:noProof/>
                <w:webHidden/>
              </w:rPr>
              <w:fldChar w:fldCharType="begin"/>
            </w:r>
            <w:r w:rsidR="00344BEA">
              <w:rPr>
                <w:noProof/>
                <w:webHidden/>
              </w:rPr>
              <w:instrText xml:space="preserve"> PAGEREF _Toc186720310 \h </w:instrText>
            </w:r>
            <w:r w:rsidR="00344BEA">
              <w:rPr>
                <w:noProof/>
                <w:webHidden/>
              </w:rPr>
            </w:r>
            <w:r w:rsidR="00344BEA">
              <w:rPr>
                <w:noProof/>
                <w:webHidden/>
              </w:rPr>
              <w:fldChar w:fldCharType="separate"/>
            </w:r>
            <w:r w:rsidR="00344BEA">
              <w:rPr>
                <w:noProof/>
                <w:webHidden/>
              </w:rPr>
              <w:t>18</w:t>
            </w:r>
            <w:r w:rsidR="00344BEA">
              <w:rPr>
                <w:noProof/>
                <w:webHidden/>
              </w:rPr>
              <w:fldChar w:fldCharType="end"/>
            </w:r>
          </w:hyperlink>
        </w:p>
        <w:p w14:paraId="4A143AA3" w14:textId="2E249B76"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11" w:history="1">
            <w:r w:rsidR="00344BEA" w:rsidRPr="00F809DB">
              <w:rPr>
                <w:rStyle w:val="Hyperlink"/>
                <w:noProof/>
                <w:lang w:val="en-US"/>
              </w:rPr>
              <w:t>8.2</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How to summarize routes/subnets</w:t>
            </w:r>
            <w:r w:rsidR="00344BEA">
              <w:rPr>
                <w:noProof/>
                <w:webHidden/>
              </w:rPr>
              <w:tab/>
            </w:r>
            <w:r w:rsidR="00344BEA">
              <w:rPr>
                <w:noProof/>
                <w:webHidden/>
              </w:rPr>
              <w:fldChar w:fldCharType="begin"/>
            </w:r>
            <w:r w:rsidR="00344BEA">
              <w:rPr>
                <w:noProof/>
                <w:webHidden/>
              </w:rPr>
              <w:instrText xml:space="preserve"> PAGEREF _Toc186720311 \h </w:instrText>
            </w:r>
            <w:r w:rsidR="00344BEA">
              <w:rPr>
                <w:noProof/>
                <w:webHidden/>
              </w:rPr>
            </w:r>
            <w:r w:rsidR="00344BEA">
              <w:rPr>
                <w:noProof/>
                <w:webHidden/>
              </w:rPr>
              <w:fldChar w:fldCharType="separate"/>
            </w:r>
            <w:r w:rsidR="00344BEA">
              <w:rPr>
                <w:noProof/>
                <w:webHidden/>
              </w:rPr>
              <w:t>19</w:t>
            </w:r>
            <w:r w:rsidR="00344BEA">
              <w:rPr>
                <w:noProof/>
                <w:webHidden/>
              </w:rPr>
              <w:fldChar w:fldCharType="end"/>
            </w:r>
          </w:hyperlink>
        </w:p>
        <w:p w14:paraId="051A6AD1" w14:textId="44105C89" w:rsidR="00344BEA" w:rsidRDefault="00000000">
          <w:pPr>
            <w:pStyle w:val="TOC1"/>
            <w:rPr>
              <w:rFonts w:asciiTheme="minorHAnsi" w:eastAsiaTheme="minorEastAsia" w:hAnsiTheme="minorHAnsi"/>
              <w:b w:val="0"/>
              <w:bCs w:val="0"/>
              <w:iCs w:val="0"/>
              <w:noProof/>
              <w:color w:val="auto"/>
              <w:kern w:val="2"/>
              <w:sz w:val="22"/>
              <w:szCs w:val="22"/>
              <w:lang w:val="en-CH" w:eastAsia="en-CH"/>
              <w14:ligatures w14:val="standardContextual"/>
            </w:rPr>
          </w:pPr>
          <w:hyperlink w:anchor="_Toc186720312" w:history="1">
            <w:r w:rsidR="00344BEA" w:rsidRPr="00F809DB">
              <w:rPr>
                <w:rStyle w:val="Hyperlink"/>
                <w:noProof/>
                <w:lang w:val="en-US"/>
              </w:rPr>
              <w:t>9</w:t>
            </w:r>
            <w:r w:rsidR="00344BEA">
              <w:rPr>
                <w:rFonts w:asciiTheme="minorHAnsi" w:eastAsiaTheme="minorEastAsia" w:hAnsiTheme="minorHAnsi"/>
                <w:b w:val="0"/>
                <w:bCs w:val="0"/>
                <w:iCs w:val="0"/>
                <w:noProof/>
                <w:color w:val="auto"/>
                <w:kern w:val="2"/>
                <w:sz w:val="22"/>
                <w:szCs w:val="22"/>
                <w:lang w:val="en-CH" w:eastAsia="en-CH"/>
                <w14:ligatures w14:val="standardContextual"/>
              </w:rPr>
              <w:tab/>
            </w:r>
            <w:r w:rsidR="00344BEA" w:rsidRPr="00F809DB">
              <w:rPr>
                <w:rStyle w:val="Hyperlink"/>
                <w:noProof/>
                <w:lang w:val="en-US"/>
              </w:rPr>
              <w:t>Dynamic Routing (BGP and OSPF)</w:t>
            </w:r>
            <w:r w:rsidR="00344BEA">
              <w:rPr>
                <w:noProof/>
                <w:webHidden/>
              </w:rPr>
              <w:tab/>
            </w:r>
            <w:r w:rsidR="00344BEA">
              <w:rPr>
                <w:noProof/>
                <w:webHidden/>
              </w:rPr>
              <w:fldChar w:fldCharType="begin"/>
            </w:r>
            <w:r w:rsidR="00344BEA">
              <w:rPr>
                <w:noProof/>
                <w:webHidden/>
              </w:rPr>
              <w:instrText xml:space="preserve"> PAGEREF _Toc186720312 \h </w:instrText>
            </w:r>
            <w:r w:rsidR="00344BEA">
              <w:rPr>
                <w:noProof/>
                <w:webHidden/>
              </w:rPr>
            </w:r>
            <w:r w:rsidR="00344BEA">
              <w:rPr>
                <w:noProof/>
                <w:webHidden/>
              </w:rPr>
              <w:fldChar w:fldCharType="separate"/>
            </w:r>
            <w:r w:rsidR="00344BEA">
              <w:rPr>
                <w:noProof/>
                <w:webHidden/>
              </w:rPr>
              <w:t>21</w:t>
            </w:r>
            <w:r w:rsidR="00344BEA">
              <w:rPr>
                <w:noProof/>
                <w:webHidden/>
              </w:rPr>
              <w:fldChar w:fldCharType="end"/>
            </w:r>
          </w:hyperlink>
        </w:p>
        <w:p w14:paraId="6180811B" w14:textId="13C34320"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13" w:history="1">
            <w:r w:rsidR="00344BEA" w:rsidRPr="00F809DB">
              <w:rPr>
                <w:rStyle w:val="Hyperlink"/>
                <w:noProof/>
              </w:rPr>
              <w:t>9.1.1</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rPr>
              <w:t>Use Cases:</w:t>
            </w:r>
            <w:r w:rsidR="00344BEA">
              <w:rPr>
                <w:noProof/>
                <w:webHidden/>
              </w:rPr>
              <w:tab/>
            </w:r>
            <w:r w:rsidR="00344BEA">
              <w:rPr>
                <w:noProof/>
                <w:webHidden/>
              </w:rPr>
              <w:fldChar w:fldCharType="begin"/>
            </w:r>
            <w:r w:rsidR="00344BEA">
              <w:rPr>
                <w:noProof/>
                <w:webHidden/>
              </w:rPr>
              <w:instrText xml:space="preserve"> PAGEREF _Toc186720313 \h </w:instrText>
            </w:r>
            <w:r w:rsidR="00344BEA">
              <w:rPr>
                <w:noProof/>
                <w:webHidden/>
              </w:rPr>
            </w:r>
            <w:r w:rsidR="00344BEA">
              <w:rPr>
                <w:noProof/>
                <w:webHidden/>
              </w:rPr>
              <w:fldChar w:fldCharType="separate"/>
            </w:r>
            <w:r w:rsidR="00344BEA">
              <w:rPr>
                <w:noProof/>
                <w:webHidden/>
              </w:rPr>
              <w:t>22</w:t>
            </w:r>
            <w:r w:rsidR="00344BEA">
              <w:rPr>
                <w:noProof/>
                <w:webHidden/>
              </w:rPr>
              <w:fldChar w:fldCharType="end"/>
            </w:r>
          </w:hyperlink>
        </w:p>
        <w:p w14:paraId="19E5D6F5" w14:textId="34870A15"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14" w:history="1">
            <w:r w:rsidR="00344BEA" w:rsidRPr="00F809DB">
              <w:rPr>
                <w:rStyle w:val="Hyperlink"/>
                <w:noProof/>
                <w:lang w:val="en-US"/>
              </w:rPr>
              <w:t>9.2</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Link state algorithms</w:t>
            </w:r>
            <w:r w:rsidR="00344BEA">
              <w:rPr>
                <w:noProof/>
                <w:webHidden/>
              </w:rPr>
              <w:tab/>
            </w:r>
            <w:r w:rsidR="00344BEA">
              <w:rPr>
                <w:noProof/>
                <w:webHidden/>
              </w:rPr>
              <w:fldChar w:fldCharType="begin"/>
            </w:r>
            <w:r w:rsidR="00344BEA">
              <w:rPr>
                <w:noProof/>
                <w:webHidden/>
              </w:rPr>
              <w:instrText xml:space="preserve"> PAGEREF _Toc186720314 \h </w:instrText>
            </w:r>
            <w:r w:rsidR="00344BEA">
              <w:rPr>
                <w:noProof/>
                <w:webHidden/>
              </w:rPr>
            </w:r>
            <w:r w:rsidR="00344BEA">
              <w:rPr>
                <w:noProof/>
                <w:webHidden/>
              </w:rPr>
              <w:fldChar w:fldCharType="separate"/>
            </w:r>
            <w:r w:rsidR="00344BEA">
              <w:rPr>
                <w:noProof/>
                <w:webHidden/>
              </w:rPr>
              <w:t>22</w:t>
            </w:r>
            <w:r w:rsidR="00344BEA">
              <w:rPr>
                <w:noProof/>
                <w:webHidden/>
              </w:rPr>
              <w:fldChar w:fldCharType="end"/>
            </w:r>
          </w:hyperlink>
        </w:p>
        <w:p w14:paraId="217428EE" w14:textId="37B36AF3"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15" w:history="1">
            <w:r w:rsidR="00344BEA" w:rsidRPr="00F809DB">
              <w:rPr>
                <w:rStyle w:val="Hyperlink"/>
                <w:noProof/>
                <w:lang w:val="en-US"/>
              </w:rPr>
              <w:t>9.2.1</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OSPF</w:t>
            </w:r>
            <w:r w:rsidR="00344BEA">
              <w:rPr>
                <w:noProof/>
                <w:webHidden/>
              </w:rPr>
              <w:tab/>
            </w:r>
            <w:r w:rsidR="00344BEA">
              <w:rPr>
                <w:noProof/>
                <w:webHidden/>
              </w:rPr>
              <w:fldChar w:fldCharType="begin"/>
            </w:r>
            <w:r w:rsidR="00344BEA">
              <w:rPr>
                <w:noProof/>
                <w:webHidden/>
              </w:rPr>
              <w:instrText xml:space="preserve"> PAGEREF _Toc186720315 \h </w:instrText>
            </w:r>
            <w:r w:rsidR="00344BEA">
              <w:rPr>
                <w:noProof/>
                <w:webHidden/>
              </w:rPr>
            </w:r>
            <w:r w:rsidR="00344BEA">
              <w:rPr>
                <w:noProof/>
                <w:webHidden/>
              </w:rPr>
              <w:fldChar w:fldCharType="separate"/>
            </w:r>
            <w:r w:rsidR="00344BEA">
              <w:rPr>
                <w:noProof/>
                <w:webHidden/>
              </w:rPr>
              <w:t>23</w:t>
            </w:r>
            <w:r w:rsidR="00344BEA">
              <w:rPr>
                <w:noProof/>
                <w:webHidden/>
              </w:rPr>
              <w:fldChar w:fldCharType="end"/>
            </w:r>
          </w:hyperlink>
        </w:p>
        <w:p w14:paraId="00530795" w14:textId="694C65D3"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16" w:history="1">
            <w:r w:rsidR="00344BEA" w:rsidRPr="00F809DB">
              <w:rPr>
                <w:rStyle w:val="Hyperlink"/>
                <w:noProof/>
                <w:lang w:val="en-US"/>
              </w:rPr>
              <w:t>9.3</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OSPF hierarchy</w:t>
            </w:r>
            <w:r w:rsidR="00344BEA">
              <w:rPr>
                <w:noProof/>
                <w:webHidden/>
              </w:rPr>
              <w:tab/>
            </w:r>
            <w:r w:rsidR="00344BEA">
              <w:rPr>
                <w:noProof/>
                <w:webHidden/>
              </w:rPr>
              <w:fldChar w:fldCharType="begin"/>
            </w:r>
            <w:r w:rsidR="00344BEA">
              <w:rPr>
                <w:noProof/>
                <w:webHidden/>
              </w:rPr>
              <w:instrText xml:space="preserve"> PAGEREF _Toc186720316 \h </w:instrText>
            </w:r>
            <w:r w:rsidR="00344BEA">
              <w:rPr>
                <w:noProof/>
                <w:webHidden/>
              </w:rPr>
            </w:r>
            <w:r w:rsidR="00344BEA">
              <w:rPr>
                <w:noProof/>
                <w:webHidden/>
              </w:rPr>
              <w:fldChar w:fldCharType="separate"/>
            </w:r>
            <w:r w:rsidR="00344BEA">
              <w:rPr>
                <w:noProof/>
                <w:webHidden/>
              </w:rPr>
              <w:t>23</w:t>
            </w:r>
            <w:r w:rsidR="00344BEA">
              <w:rPr>
                <w:noProof/>
                <w:webHidden/>
              </w:rPr>
              <w:fldChar w:fldCharType="end"/>
            </w:r>
          </w:hyperlink>
        </w:p>
        <w:p w14:paraId="0C569FCC" w14:textId="5E737BAC"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17" w:history="1">
            <w:r w:rsidR="00344BEA" w:rsidRPr="00F809DB">
              <w:rPr>
                <w:rStyle w:val="Hyperlink"/>
                <w:noProof/>
                <w:lang w:val="en-US"/>
              </w:rPr>
              <w:t>9.4</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BGP</w:t>
            </w:r>
            <w:r w:rsidR="00344BEA">
              <w:rPr>
                <w:noProof/>
                <w:webHidden/>
              </w:rPr>
              <w:tab/>
            </w:r>
            <w:r w:rsidR="00344BEA">
              <w:rPr>
                <w:noProof/>
                <w:webHidden/>
              </w:rPr>
              <w:fldChar w:fldCharType="begin"/>
            </w:r>
            <w:r w:rsidR="00344BEA">
              <w:rPr>
                <w:noProof/>
                <w:webHidden/>
              </w:rPr>
              <w:instrText xml:space="preserve"> PAGEREF _Toc186720317 \h </w:instrText>
            </w:r>
            <w:r w:rsidR="00344BEA">
              <w:rPr>
                <w:noProof/>
                <w:webHidden/>
              </w:rPr>
            </w:r>
            <w:r w:rsidR="00344BEA">
              <w:rPr>
                <w:noProof/>
                <w:webHidden/>
              </w:rPr>
              <w:fldChar w:fldCharType="separate"/>
            </w:r>
            <w:r w:rsidR="00344BEA">
              <w:rPr>
                <w:noProof/>
                <w:webHidden/>
              </w:rPr>
              <w:t>24</w:t>
            </w:r>
            <w:r w:rsidR="00344BEA">
              <w:rPr>
                <w:noProof/>
                <w:webHidden/>
              </w:rPr>
              <w:fldChar w:fldCharType="end"/>
            </w:r>
          </w:hyperlink>
        </w:p>
        <w:p w14:paraId="723CFF38" w14:textId="1637174F"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18" w:history="1">
            <w:r w:rsidR="00344BEA" w:rsidRPr="00F809DB">
              <w:rPr>
                <w:rStyle w:val="Hyperlink"/>
                <w:noProof/>
                <w:lang w:val="en-US"/>
              </w:rPr>
              <w:t>9.4.1</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BGP basic algorithm</w:t>
            </w:r>
            <w:r w:rsidR="00344BEA">
              <w:rPr>
                <w:noProof/>
                <w:webHidden/>
              </w:rPr>
              <w:tab/>
            </w:r>
            <w:r w:rsidR="00344BEA">
              <w:rPr>
                <w:noProof/>
                <w:webHidden/>
              </w:rPr>
              <w:fldChar w:fldCharType="begin"/>
            </w:r>
            <w:r w:rsidR="00344BEA">
              <w:rPr>
                <w:noProof/>
                <w:webHidden/>
              </w:rPr>
              <w:instrText xml:space="preserve"> PAGEREF _Toc186720318 \h </w:instrText>
            </w:r>
            <w:r w:rsidR="00344BEA">
              <w:rPr>
                <w:noProof/>
                <w:webHidden/>
              </w:rPr>
            </w:r>
            <w:r w:rsidR="00344BEA">
              <w:rPr>
                <w:noProof/>
                <w:webHidden/>
              </w:rPr>
              <w:fldChar w:fldCharType="separate"/>
            </w:r>
            <w:r w:rsidR="00344BEA">
              <w:rPr>
                <w:noProof/>
                <w:webHidden/>
              </w:rPr>
              <w:t>24</w:t>
            </w:r>
            <w:r w:rsidR="00344BEA">
              <w:rPr>
                <w:noProof/>
                <w:webHidden/>
              </w:rPr>
              <w:fldChar w:fldCharType="end"/>
            </w:r>
          </w:hyperlink>
        </w:p>
        <w:p w14:paraId="2917F2B5" w14:textId="63B42968"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19" w:history="1">
            <w:r w:rsidR="00344BEA" w:rsidRPr="00F809DB">
              <w:rPr>
                <w:rStyle w:val="Hyperlink"/>
                <w:noProof/>
                <w:lang w:val="en-US"/>
              </w:rPr>
              <w:t>9.4.2</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BGP route selection</w:t>
            </w:r>
            <w:r w:rsidR="00344BEA">
              <w:rPr>
                <w:noProof/>
                <w:webHidden/>
              </w:rPr>
              <w:tab/>
            </w:r>
            <w:r w:rsidR="00344BEA">
              <w:rPr>
                <w:noProof/>
                <w:webHidden/>
              </w:rPr>
              <w:fldChar w:fldCharType="begin"/>
            </w:r>
            <w:r w:rsidR="00344BEA">
              <w:rPr>
                <w:noProof/>
                <w:webHidden/>
              </w:rPr>
              <w:instrText xml:space="preserve"> PAGEREF _Toc186720319 \h </w:instrText>
            </w:r>
            <w:r w:rsidR="00344BEA">
              <w:rPr>
                <w:noProof/>
                <w:webHidden/>
              </w:rPr>
            </w:r>
            <w:r w:rsidR="00344BEA">
              <w:rPr>
                <w:noProof/>
                <w:webHidden/>
              </w:rPr>
              <w:fldChar w:fldCharType="separate"/>
            </w:r>
            <w:r w:rsidR="00344BEA">
              <w:rPr>
                <w:noProof/>
                <w:webHidden/>
              </w:rPr>
              <w:t>25</w:t>
            </w:r>
            <w:r w:rsidR="00344BEA">
              <w:rPr>
                <w:noProof/>
                <w:webHidden/>
              </w:rPr>
              <w:fldChar w:fldCharType="end"/>
            </w:r>
          </w:hyperlink>
        </w:p>
        <w:p w14:paraId="16C6DF8D" w14:textId="14CF4BB2"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20" w:history="1">
            <w:r w:rsidR="00344BEA" w:rsidRPr="00F809DB">
              <w:rPr>
                <w:rStyle w:val="Hyperlink"/>
                <w:noProof/>
                <w:lang w:val="en-US"/>
              </w:rPr>
              <w:t>9.4.3</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BGP path advertisement</w:t>
            </w:r>
            <w:r w:rsidR="00344BEA">
              <w:rPr>
                <w:noProof/>
                <w:webHidden/>
              </w:rPr>
              <w:tab/>
            </w:r>
            <w:r w:rsidR="00344BEA">
              <w:rPr>
                <w:noProof/>
                <w:webHidden/>
              </w:rPr>
              <w:fldChar w:fldCharType="begin"/>
            </w:r>
            <w:r w:rsidR="00344BEA">
              <w:rPr>
                <w:noProof/>
                <w:webHidden/>
              </w:rPr>
              <w:instrText xml:space="preserve"> PAGEREF _Toc186720320 \h </w:instrText>
            </w:r>
            <w:r w:rsidR="00344BEA">
              <w:rPr>
                <w:noProof/>
                <w:webHidden/>
              </w:rPr>
            </w:r>
            <w:r w:rsidR="00344BEA">
              <w:rPr>
                <w:noProof/>
                <w:webHidden/>
              </w:rPr>
              <w:fldChar w:fldCharType="separate"/>
            </w:r>
            <w:r w:rsidR="00344BEA">
              <w:rPr>
                <w:noProof/>
                <w:webHidden/>
              </w:rPr>
              <w:t>25</w:t>
            </w:r>
            <w:r w:rsidR="00344BEA">
              <w:rPr>
                <w:noProof/>
                <w:webHidden/>
              </w:rPr>
              <w:fldChar w:fldCharType="end"/>
            </w:r>
          </w:hyperlink>
        </w:p>
        <w:p w14:paraId="667AD6DF" w14:textId="6944FE06"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21" w:history="1">
            <w:r w:rsidR="00344BEA" w:rsidRPr="00F809DB">
              <w:rPr>
                <w:rStyle w:val="Hyperlink"/>
                <w:noProof/>
                <w:lang w:val="en-US"/>
              </w:rPr>
              <w:t>9.4.4</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BGP messages</w:t>
            </w:r>
            <w:r w:rsidR="00344BEA">
              <w:rPr>
                <w:noProof/>
                <w:webHidden/>
              </w:rPr>
              <w:tab/>
            </w:r>
            <w:r w:rsidR="00344BEA">
              <w:rPr>
                <w:noProof/>
                <w:webHidden/>
              </w:rPr>
              <w:fldChar w:fldCharType="begin"/>
            </w:r>
            <w:r w:rsidR="00344BEA">
              <w:rPr>
                <w:noProof/>
                <w:webHidden/>
              </w:rPr>
              <w:instrText xml:space="preserve"> PAGEREF _Toc186720321 \h </w:instrText>
            </w:r>
            <w:r w:rsidR="00344BEA">
              <w:rPr>
                <w:noProof/>
                <w:webHidden/>
              </w:rPr>
            </w:r>
            <w:r w:rsidR="00344BEA">
              <w:rPr>
                <w:noProof/>
                <w:webHidden/>
              </w:rPr>
              <w:fldChar w:fldCharType="separate"/>
            </w:r>
            <w:r w:rsidR="00344BEA">
              <w:rPr>
                <w:noProof/>
                <w:webHidden/>
              </w:rPr>
              <w:t>26</w:t>
            </w:r>
            <w:r w:rsidR="00344BEA">
              <w:rPr>
                <w:noProof/>
                <w:webHidden/>
              </w:rPr>
              <w:fldChar w:fldCharType="end"/>
            </w:r>
          </w:hyperlink>
        </w:p>
        <w:p w14:paraId="11922120" w14:textId="73958B91"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22" w:history="1">
            <w:r w:rsidR="00344BEA" w:rsidRPr="00F809DB">
              <w:rPr>
                <w:rStyle w:val="Hyperlink"/>
                <w:noProof/>
                <w:lang w:val="en-US"/>
              </w:rPr>
              <w:t>9.5</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Why differentiate Intra-, Inter-AS routing?</w:t>
            </w:r>
            <w:r w:rsidR="00344BEA">
              <w:rPr>
                <w:noProof/>
                <w:webHidden/>
              </w:rPr>
              <w:tab/>
            </w:r>
            <w:r w:rsidR="00344BEA">
              <w:rPr>
                <w:noProof/>
                <w:webHidden/>
              </w:rPr>
              <w:fldChar w:fldCharType="begin"/>
            </w:r>
            <w:r w:rsidR="00344BEA">
              <w:rPr>
                <w:noProof/>
                <w:webHidden/>
              </w:rPr>
              <w:instrText xml:space="preserve"> PAGEREF _Toc186720322 \h </w:instrText>
            </w:r>
            <w:r w:rsidR="00344BEA">
              <w:rPr>
                <w:noProof/>
                <w:webHidden/>
              </w:rPr>
            </w:r>
            <w:r w:rsidR="00344BEA">
              <w:rPr>
                <w:noProof/>
                <w:webHidden/>
              </w:rPr>
              <w:fldChar w:fldCharType="separate"/>
            </w:r>
            <w:r w:rsidR="00344BEA">
              <w:rPr>
                <w:noProof/>
                <w:webHidden/>
              </w:rPr>
              <w:t>26</w:t>
            </w:r>
            <w:r w:rsidR="00344BEA">
              <w:rPr>
                <w:noProof/>
                <w:webHidden/>
              </w:rPr>
              <w:fldChar w:fldCharType="end"/>
            </w:r>
          </w:hyperlink>
        </w:p>
        <w:p w14:paraId="2E0D829F" w14:textId="3564F92C"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23" w:history="1">
            <w:r w:rsidR="00344BEA" w:rsidRPr="00F809DB">
              <w:rPr>
                <w:rStyle w:val="Hyperlink"/>
                <w:noProof/>
                <w:lang w:val="en-US"/>
              </w:rPr>
              <w:t>9.6</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Distance vector algorithms</w:t>
            </w:r>
            <w:r w:rsidR="00344BEA">
              <w:rPr>
                <w:noProof/>
                <w:webHidden/>
              </w:rPr>
              <w:tab/>
            </w:r>
            <w:r w:rsidR="00344BEA">
              <w:rPr>
                <w:noProof/>
                <w:webHidden/>
              </w:rPr>
              <w:fldChar w:fldCharType="begin"/>
            </w:r>
            <w:r w:rsidR="00344BEA">
              <w:rPr>
                <w:noProof/>
                <w:webHidden/>
              </w:rPr>
              <w:instrText xml:space="preserve"> PAGEREF _Toc186720323 \h </w:instrText>
            </w:r>
            <w:r w:rsidR="00344BEA">
              <w:rPr>
                <w:noProof/>
                <w:webHidden/>
              </w:rPr>
            </w:r>
            <w:r w:rsidR="00344BEA">
              <w:rPr>
                <w:noProof/>
                <w:webHidden/>
              </w:rPr>
              <w:fldChar w:fldCharType="separate"/>
            </w:r>
            <w:r w:rsidR="00344BEA">
              <w:rPr>
                <w:noProof/>
                <w:webHidden/>
              </w:rPr>
              <w:t>26</w:t>
            </w:r>
            <w:r w:rsidR="00344BEA">
              <w:rPr>
                <w:noProof/>
                <w:webHidden/>
              </w:rPr>
              <w:fldChar w:fldCharType="end"/>
            </w:r>
          </w:hyperlink>
        </w:p>
        <w:p w14:paraId="5758D7DD" w14:textId="2341C791"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24" w:history="1">
            <w:r w:rsidR="00344BEA" w:rsidRPr="00F809DB">
              <w:rPr>
                <w:rStyle w:val="Hyperlink"/>
                <w:noProof/>
                <w:lang w:val="en-US"/>
              </w:rPr>
              <w:t>9.7</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Comparison of LS and DV algorithms</w:t>
            </w:r>
            <w:r w:rsidR="00344BEA">
              <w:rPr>
                <w:noProof/>
                <w:webHidden/>
              </w:rPr>
              <w:tab/>
            </w:r>
            <w:r w:rsidR="00344BEA">
              <w:rPr>
                <w:noProof/>
                <w:webHidden/>
              </w:rPr>
              <w:fldChar w:fldCharType="begin"/>
            </w:r>
            <w:r w:rsidR="00344BEA">
              <w:rPr>
                <w:noProof/>
                <w:webHidden/>
              </w:rPr>
              <w:instrText xml:space="preserve"> PAGEREF _Toc186720324 \h </w:instrText>
            </w:r>
            <w:r w:rsidR="00344BEA">
              <w:rPr>
                <w:noProof/>
                <w:webHidden/>
              </w:rPr>
            </w:r>
            <w:r w:rsidR="00344BEA">
              <w:rPr>
                <w:noProof/>
                <w:webHidden/>
              </w:rPr>
              <w:fldChar w:fldCharType="separate"/>
            </w:r>
            <w:r w:rsidR="00344BEA">
              <w:rPr>
                <w:noProof/>
                <w:webHidden/>
              </w:rPr>
              <w:t>27</w:t>
            </w:r>
            <w:r w:rsidR="00344BEA">
              <w:rPr>
                <w:noProof/>
                <w:webHidden/>
              </w:rPr>
              <w:fldChar w:fldCharType="end"/>
            </w:r>
          </w:hyperlink>
        </w:p>
        <w:p w14:paraId="065E2BC8" w14:textId="6E5F697C" w:rsidR="00344BEA" w:rsidRDefault="00000000">
          <w:pPr>
            <w:pStyle w:val="TOC1"/>
            <w:rPr>
              <w:rFonts w:asciiTheme="minorHAnsi" w:eastAsiaTheme="minorEastAsia" w:hAnsiTheme="minorHAnsi"/>
              <w:b w:val="0"/>
              <w:bCs w:val="0"/>
              <w:iCs w:val="0"/>
              <w:noProof/>
              <w:color w:val="auto"/>
              <w:kern w:val="2"/>
              <w:sz w:val="22"/>
              <w:szCs w:val="22"/>
              <w:lang w:val="en-CH" w:eastAsia="en-CH"/>
              <w14:ligatures w14:val="standardContextual"/>
            </w:rPr>
          </w:pPr>
          <w:hyperlink w:anchor="_Toc186720325" w:history="1">
            <w:r w:rsidR="00344BEA" w:rsidRPr="00F809DB">
              <w:rPr>
                <w:rStyle w:val="Hyperlink"/>
                <w:noProof/>
                <w:lang w:val="en-US"/>
              </w:rPr>
              <w:t>10</w:t>
            </w:r>
            <w:r w:rsidR="00344BEA">
              <w:rPr>
                <w:rFonts w:asciiTheme="minorHAnsi" w:eastAsiaTheme="minorEastAsia" w:hAnsiTheme="minorHAnsi"/>
                <w:b w:val="0"/>
                <w:bCs w:val="0"/>
                <w:iCs w:val="0"/>
                <w:noProof/>
                <w:color w:val="auto"/>
                <w:kern w:val="2"/>
                <w:sz w:val="22"/>
                <w:szCs w:val="22"/>
                <w:lang w:val="en-CH" w:eastAsia="en-CH"/>
                <w14:ligatures w14:val="standardContextual"/>
              </w:rPr>
              <w:tab/>
            </w:r>
            <w:r w:rsidR="00344BEA" w:rsidRPr="00F809DB">
              <w:rPr>
                <w:rStyle w:val="Hyperlink"/>
                <w:noProof/>
                <w:lang w:val="en-US"/>
              </w:rPr>
              <w:t>Distinguish Network Layer Control Plane and Network Layer Data Plane responsibilities</w:t>
            </w:r>
            <w:r w:rsidR="00344BEA">
              <w:rPr>
                <w:noProof/>
                <w:webHidden/>
              </w:rPr>
              <w:tab/>
            </w:r>
            <w:r w:rsidR="00344BEA">
              <w:rPr>
                <w:noProof/>
                <w:webHidden/>
              </w:rPr>
              <w:fldChar w:fldCharType="begin"/>
            </w:r>
            <w:r w:rsidR="00344BEA">
              <w:rPr>
                <w:noProof/>
                <w:webHidden/>
              </w:rPr>
              <w:instrText xml:space="preserve"> PAGEREF _Toc186720325 \h </w:instrText>
            </w:r>
            <w:r w:rsidR="00344BEA">
              <w:rPr>
                <w:noProof/>
                <w:webHidden/>
              </w:rPr>
            </w:r>
            <w:r w:rsidR="00344BEA">
              <w:rPr>
                <w:noProof/>
                <w:webHidden/>
              </w:rPr>
              <w:fldChar w:fldCharType="separate"/>
            </w:r>
            <w:r w:rsidR="00344BEA">
              <w:rPr>
                <w:noProof/>
                <w:webHidden/>
              </w:rPr>
              <w:t>27</w:t>
            </w:r>
            <w:r w:rsidR="00344BEA">
              <w:rPr>
                <w:noProof/>
                <w:webHidden/>
              </w:rPr>
              <w:fldChar w:fldCharType="end"/>
            </w:r>
          </w:hyperlink>
        </w:p>
        <w:p w14:paraId="65C239BF" w14:textId="11DBB5DD"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26" w:history="1">
            <w:r w:rsidR="00344BEA" w:rsidRPr="00F809DB">
              <w:rPr>
                <w:rStyle w:val="Hyperlink"/>
                <w:noProof/>
                <w:lang w:val="en-US"/>
              </w:rPr>
              <w:t>10.1</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Data Plane</w:t>
            </w:r>
            <w:r w:rsidR="00344BEA">
              <w:rPr>
                <w:noProof/>
                <w:webHidden/>
              </w:rPr>
              <w:tab/>
            </w:r>
            <w:r w:rsidR="00344BEA">
              <w:rPr>
                <w:noProof/>
                <w:webHidden/>
              </w:rPr>
              <w:fldChar w:fldCharType="begin"/>
            </w:r>
            <w:r w:rsidR="00344BEA">
              <w:rPr>
                <w:noProof/>
                <w:webHidden/>
              </w:rPr>
              <w:instrText xml:space="preserve"> PAGEREF _Toc186720326 \h </w:instrText>
            </w:r>
            <w:r w:rsidR="00344BEA">
              <w:rPr>
                <w:noProof/>
                <w:webHidden/>
              </w:rPr>
            </w:r>
            <w:r w:rsidR="00344BEA">
              <w:rPr>
                <w:noProof/>
                <w:webHidden/>
              </w:rPr>
              <w:fldChar w:fldCharType="separate"/>
            </w:r>
            <w:r w:rsidR="00344BEA">
              <w:rPr>
                <w:noProof/>
                <w:webHidden/>
              </w:rPr>
              <w:t>27</w:t>
            </w:r>
            <w:r w:rsidR="00344BEA">
              <w:rPr>
                <w:noProof/>
                <w:webHidden/>
              </w:rPr>
              <w:fldChar w:fldCharType="end"/>
            </w:r>
          </w:hyperlink>
        </w:p>
        <w:p w14:paraId="672E4706" w14:textId="13813A54"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27" w:history="1">
            <w:r w:rsidR="00344BEA" w:rsidRPr="00F809DB">
              <w:rPr>
                <w:rStyle w:val="Hyperlink"/>
                <w:noProof/>
                <w:lang w:val="en-US"/>
              </w:rPr>
              <w:t>10.2</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Control Plane</w:t>
            </w:r>
            <w:r w:rsidR="00344BEA">
              <w:rPr>
                <w:noProof/>
                <w:webHidden/>
              </w:rPr>
              <w:tab/>
            </w:r>
            <w:r w:rsidR="00344BEA">
              <w:rPr>
                <w:noProof/>
                <w:webHidden/>
              </w:rPr>
              <w:fldChar w:fldCharType="begin"/>
            </w:r>
            <w:r w:rsidR="00344BEA">
              <w:rPr>
                <w:noProof/>
                <w:webHidden/>
              </w:rPr>
              <w:instrText xml:space="preserve"> PAGEREF _Toc186720327 \h </w:instrText>
            </w:r>
            <w:r w:rsidR="00344BEA">
              <w:rPr>
                <w:noProof/>
                <w:webHidden/>
              </w:rPr>
            </w:r>
            <w:r w:rsidR="00344BEA">
              <w:rPr>
                <w:noProof/>
                <w:webHidden/>
              </w:rPr>
              <w:fldChar w:fldCharType="separate"/>
            </w:r>
            <w:r w:rsidR="00344BEA">
              <w:rPr>
                <w:noProof/>
                <w:webHidden/>
              </w:rPr>
              <w:t>28</w:t>
            </w:r>
            <w:r w:rsidR="00344BEA">
              <w:rPr>
                <w:noProof/>
                <w:webHidden/>
              </w:rPr>
              <w:fldChar w:fldCharType="end"/>
            </w:r>
          </w:hyperlink>
        </w:p>
        <w:p w14:paraId="7567ADEF" w14:textId="3F4698F9" w:rsidR="00344BEA" w:rsidRDefault="00000000">
          <w:pPr>
            <w:pStyle w:val="TOC1"/>
            <w:rPr>
              <w:rFonts w:asciiTheme="minorHAnsi" w:eastAsiaTheme="minorEastAsia" w:hAnsiTheme="minorHAnsi"/>
              <w:b w:val="0"/>
              <w:bCs w:val="0"/>
              <w:iCs w:val="0"/>
              <w:noProof/>
              <w:color w:val="auto"/>
              <w:kern w:val="2"/>
              <w:sz w:val="22"/>
              <w:szCs w:val="22"/>
              <w:lang w:val="en-CH" w:eastAsia="en-CH"/>
              <w14:ligatures w14:val="standardContextual"/>
            </w:rPr>
          </w:pPr>
          <w:hyperlink w:anchor="_Toc186720328" w:history="1">
            <w:r w:rsidR="00344BEA" w:rsidRPr="00F809DB">
              <w:rPr>
                <w:rStyle w:val="Hyperlink"/>
                <w:noProof/>
                <w:lang w:val="en-US"/>
              </w:rPr>
              <w:t>11</w:t>
            </w:r>
            <w:r w:rsidR="00344BEA">
              <w:rPr>
                <w:rFonts w:asciiTheme="minorHAnsi" w:eastAsiaTheme="minorEastAsia" w:hAnsiTheme="minorHAnsi"/>
                <w:b w:val="0"/>
                <w:bCs w:val="0"/>
                <w:iCs w:val="0"/>
                <w:noProof/>
                <w:color w:val="auto"/>
                <w:kern w:val="2"/>
                <w:sz w:val="22"/>
                <w:szCs w:val="22"/>
                <w:lang w:val="en-CH" w:eastAsia="en-CH"/>
                <w14:ligatures w14:val="standardContextual"/>
              </w:rPr>
              <w:tab/>
            </w:r>
            <w:r w:rsidR="00344BEA" w:rsidRPr="00F809DB">
              <w:rPr>
                <w:rStyle w:val="Hyperlink"/>
                <w:noProof/>
                <w:lang w:val="en-US"/>
              </w:rPr>
              <w:t>Switching and Link Layer Technologies in general</w:t>
            </w:r>
            <w:r w:rsidR="00344BEA">
              <w:rPr>
                <w:noProof/>
                <w:webHidden/>
              </w:rPr>
              <w:tab/>
            </w:r>
            <w:r w:rsidR="00344BEA">
              <w:rPr>
                <w:noProof/>
                <w:webHidden/>
              </w:rPr>
              <w:fldChar w:fldCharType="begin"/>
            </w:r>
            <w:r w:rsidR="00344BEA">
              <w:rPr>
                <w:noProof/>
                <w:webHidden/>
              </w:rPr>
              <w:instrText xml:space="preserve"> PAGEREF _Toc186720328 \h </w:instrText>
            </w:r>
            <w:r w:rsidR="00344BEA">
              <w:rPr>
                <w:noProof/>
                <w:webHidden/>
              </w:rPr>
            </w:r>
            <w:r w:rsidR="00344BEA">
              <w:rPr>
                <w:noProof/>
                <w:webHidden/>
              </w:rPr>
              <w:fldChar w:fldCharType="separate"/>
            </w:r>
            <w:r w:rsidR="00344BEA">
              <w:rPr>
                <w:noProof/>
                <w:webHidden/>
              </w:rPr>
              <w:t>28</w:t>
            </w:r>
            <w:r w:rsidR="00344BEA">
              <w:rPr>
                <w:noProof/>
                <w:webHidden/>
              </w:rPr>
              <w:fldChar w:fldCharType="end"/>
            </w:r>
          </w:hyperlink>
        </w:p>
        <w:p w14:paraId="25889439" w14:textId="7D8FFBD8"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29" w:history="1">
            <w:r w:rsidR="00344BEA" w:rsidRPr="00F809DB">
              <w:rPr>
                <w:rStyle w:val="Hyperlink"/>
                <w:noProof/>
                <w:lang w:val="en-US"/>
              </w:rPr>
              <w:t>11.1</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LACP</w:t>
            </w:r>
            <w:r w:rsidR="00344BEA">
              <w:rPr>
                <w:noProof/>
                <w:webHidden/>
              </w:rPr>
              <w:tab/>
            </w:r>
            <w:r w:rsidR="00344BEA">
              <w:rPr>
                <w:noProof/>
                <w:webHidden/>
              </w:rPr>
              <w:fldChar w:fldCharType="begin"/>
            </w:r>
            <w:r w:rsidR="00344BEA">
              <w:rPr>
                <w:noProof/>
                <w:webHidden/>
              </w:rPr>
              <w:instrText xml:space="preserve"> PAGEREF _Toc186720329 \h </w:instrText>
            </w:r>
            <w:r w:rsidR="00344BEA">
              <w:rPr>
                <w:noProof/>
                <w:webHidden/>
              </w:rPr>
            </w:r>
            <w:r w:rsidR="00344BEA">
              <w:rPr>
                <w:noProof/>
                <w:webHidden/>
              </w:rPr>
              <w:fldChar w:fldCharType="separate"/>
            </w:r>
            <w:r w:rsidR="00344BEA">
              <w:rPr>
                <w:noProof/>
                <w:webHidden/>
              </w:rPr>
              <w:t>28</w:t>
            </w:r>
            <w:r w:rsidR="00344BEA">
              <w:rPr>
                <w:noProof/>
                <w:webHidden/>
              </w:rPr>
              <w:fldChar w:fldCharType="end"/>
            </w:r>
          </w:hyperlink>
        </w:p>
        <w:p w14:paraId="03AB25DA" w14:textId="23DBBA71"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30" w:history="1">
            <w:r w:rsidR="00344BEA" w:rsidRPr="00F809DB">
              <w:rPr>
                <w:rStyle w:val="Hyperlink"/>
                <w:noProof/>
                <w:lang w:val="en-US"/>
              </w:rPr>
              <w:t>11.2</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VLAN</w:t>
            </w:r>
            <w:r w:rsidR="00344BEA">
              <w:rPr>
                <w:noProof/>
                <w:webHidden/>
              </w:rPr>
              <w:tab/>
            </w:r>
            <w:r w:rsidR="00344BEA">
              <w:rPr>
                <w:noProof/>
                <w:webHidden/>
              </w:rPr>
              <w:fldChar w:fldCharType="begin"/>
            </w:r>
            <w:r w:rsidR="00344BEA">
              <w:rPr>
                <w:noProof/>
                <w:webHidden/>
              </w:rPr>
              <w:instrText xml:space="preserve"> PAGEREF _Toc186720330 \h </w:instrText>
            </w:r>
            <w:r w:rsidR="00344BEA">
              <w:rPr>
                <w:noProof/>
                <w:webHidden/>
              </w:rPr>
            </w:r>
            <w:r w:rsidR="00344BEA">
              <w:rPr>
                <w:noProof/>
                <w:webHidden/>
              </w:rPr>
              <w:fldChar w:fldCharType="separate"/>
            </w:r>
            <w:r w:rsidR="00344BEA">
              <w:rPr>
                <w:noProof/>
                <w:webHidden/>
              </w:rPr>
              <w:t>29</w:t>
            </w:r>
            <w:r w:rsidR="00344BEA">
              <w:rPr>
                <w:noProof/>
                <w:webHidden/>
              </w:rPr>
              <w:fldChar w:fldCharType="end"/>
            </w:r>
          </w:hyperlink>
        </w:p>
        <w:p w14:paraId="57D7D930" w14:textId="1B2B2468"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31" w:history="1">
            <w:r w:rsidR="00344BEA" w:rsidRPr="00F809DB">
              <w:rPr>
                <w:rStyle w:val="Hyperlink"/>
                <w:noProof/>
              </w:rPr>
              <w:t>11.2.1</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rPr>
              <w:t>Access Ports</w:t>
            </w:r>
            <w:r w:rsidR="00344BEA">
              <w:rPr>
                <w:noProof/>
                <w:webHidden/>
              </w:rPr>
              <w:tab/>
            </w:r>
            <w:r w:rsidR="00344BEA">
              <w:rPr>
                <w:noProof/>
                <w:webHidden/>
              </w:rPr>
              <w:fldChar w:fldCharType="begin"/>
            </w:r>
            <w:r w:rsidR="00344BEA">
              <w:rPr>
                <w:noProof/>
                <w:webHidden/>
              </w:rPr>
              <w:instrText xml:space="preserve"> PAGEREF _Toc186720331 \h </w:instrText>
            </w:r>
            <w:r w:rsidR="00344BEA">
              <w:rPr>
                <w:noProof/>
                <w:webHidden/>
              </w:rPr>
            </w:r>
            <w:r w:rsidR="00344BEA">
              <w:rPr>
                <w:noProof/>
                <w:webHidden/>
              </w:rPr>
              <w:fldChar w:fldCharType="separate"/>
            </w:r>
            <w:r w:rsidR="00344BEA">
              <w:rPr>
                <w:noProof/>
                <w:webHidden/>
              </w:rPr>
              <w:t>30</w:t>
            </w:r>
            <w:r w:rsidR="00344BEA">
              <w:rPr>
                <w:noProof/>
                <w:webHidden/>
              </w:rPr>
              <w:fldChar w:fldCharType="end"/>
            </w:r>
          </w:hyperlink>
        </w:p>
        <w:p w14:paraId="0EB3DABC" w14:textId="4930077E"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32" w:history="1">
            <w:r w:rsidR="00344BEA" w:rsidRPr="00F809DB">
              <w:rPr>
                <w:rStyle w:val="Hyperlink"/>
                <w:noProof/>
              </w:rPr>
              <w:t>11.2.2</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rPr>
              <w:t>VLAN Trunking</w:t>
            </w:r>
            <w:r w:rsidR="00344BEA">
              <w:rPr>
                <w:noProof/>
                <w:webHidden/>
              </w:rPr>
              <w:tab/>
            </w:r>
            <w:r w:rsidR="00344BEA">
              <w:rPr>
                <w:noProof/>
                <w:webHidden/>
              </w:rPr>
              <w:fldChar w:fldCharType="begin"/>
            </w:r>
            <w:r w:rsidR="00344BEA">
              <w:rPr>
                <w:noProof/>
                <w:webHidden/>
              </w:rPr>
              <w:instrText xml:space="preserve"> PAGEREF _Toc186720332 \h </w:instrText>
            </w:r>
            <w:r w:rsidR="00344BEA">
              <w:rPr>
                <w:noProof/>
                <w:webHidden/>
              </w:rPr>
            </w:r>
            <w:r w:rsidR="00344BEA">
              <w:rPr>
                <w:noProof/>
                <w:webHidden/>
              </w:rPr>
              <w:fldChar w:fldCharType="separate"/>
            </w:r>
            <w:r w:rsidR="00344BEA">
              <w:rPr>
                <w:noProof/>
                <w:webHidden/>
              </w:rPr>
              <w:t>30</w:t>
            </w:r>
            <w:r w:rsidR="00344BEA">
              <w:rPr>
                <w:noProof/>
                <w:webHidden/>
              </w:rPr>
              <w:fldChar w:fldCharType="end"/>
            </w:r>
          </w:hyperlink>
        </w:p>
        <w:p w14:paraId="24DB1F09" w14:textId="4AB4E276"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33" w:history="1">
            <w:r w:rsidR="00344BEA" w:rsidRPr="00F809DB">
              <w:rPr>
                <w:rStyle w:val="Hyperlink"/>
                <w:noProof/>
              </w:rPr>
              <w:t>11.2.3</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rPr>
              <w:t>Router on a stick</w:t>
            </w:r>
            <w:r w:rsidR="00344BEA">
              <w:rPr>
                <w:noProof/>
                <w:webHidden/>
              </w:rPr>
              <w:tab/>
            </w:r>
            <w:r w:rsidR="00344BEA">
              <w:rPr>
                <w:noProof/>
                <w:webHidden/>
              </w:rPr>
              <w:fldChar w:fldCharType="begin"/>
            </w:r>
            <w:r w:rsidR="00344BEA">
              <w:rPr>
                <w:noProof/>
                <w:webHidden/>
              </w:rPr>
              <w:instrText xml:space="preserve"> PAGEREF _Toc186720333 \h </w:instrText>
            </w:r>
            <w:r w:rsidR="00344BEA">
              <w:rPr>
                <w:noProof/>
                <w:webHidden/>
              </w:rPr>
            </w:r>
            <w:r w:rsidR="00344BEA">
              <w:rPr>
                <w:noProof/>
                <w:webHidden/>
              </w:rPr>
              <w:fldChar w:fldCharType="separate"/>
            </w:r>
            <w:r w:rsidR="00344BEA">
              <w:rPr>
                <w:noProof/>
                <w:webHidden/>
              </w:rPr>
              <w:t>31</w:t>
            </w:r>
            <w:r w:rsidR="00344BEA">
              <w:rPr>
                <w:noProof/>
                <w:webHidden/>
              </w:rPr>
              <w:fldChar w:fldCharType="end"/>
            </w:r>
          </w:hyperlink>
        </w:p>
        <w:p w14:paraId="054273B7" w14:textId="45F0F180"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34" w:history="1">
            <w:r w:rsidR="00344BEA" w:rsidRPr="00F809DB">
              <w:rPr>
                <w:rStyle w:val="Hyperlink"/>
                <w:noProof/>
                <w:lang w:val="en-US"/>
              </w:rPr>
              <w:t>11.3</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Ethernet</w:t>
            </w:r>
            <w:r w:rsidR="00344BEA">
              <w:rPr>
                <w:noProof/>
                <w:webHidden/>
              </w:rPr>
              <w:tab/>
            </w:r>
            <w:r w:rsidR="00344BEA">
              <w:rPr>
                <w:noProof/>
                <w:webHidden/>
              </w:rPr>
              <w:fldChar w:fldCharType="begin"/>
            </w:r>
            <w:r w:rsidR="00344BEA">
              <w:rPr>
                <w:noProof/>
                <w:webHidden/>
              </w:rPr>
              <w:instrText xml:space="preserve"> PAGEREF _Toc186720334 \h </w:instrText>
            </w:r>
            <w:r w:rsidR="00344BEA">
              <w:rPr>
                <w:noProof/>
                <w:webHidden/>
              </w:rPr>
            </w:r>
            <w:r w:rsidR="00344BEA">
              <w:rPr>
                <w:noProof/>
                <w:webHidden/>
              </w:rPr>
              <w:fldChar w:fldCharType="separate"/>
            </w:r>
            <w:r w:rsidR="00344BEA">
              <w:rPr>
                <w:noProof/>
                <w:webHidden/>
              </w:rPr>
              <w:t>31</w:t>
            </w:r>
            <w:r w:rsidR="00344BEA">
              <w:rPr>
                <w:noProof/>
                <w:webHidden/>
              </w:rPr>
              <w:fldChar w:fldCharType="end"/>
            </w:r>
          </w:hyperlink>
        </w:p>
        <w:p w14:paraId="615DE5FB" w14:textId="5794C5B6"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35" w:history="1">
            <w:r w:rsidR="00344BEA" w:rsidRPr="00F809DB">
              <w:rPr>
                <w:rStyle w:val="Hyperlink"/>
                <w:noProof/>
                <w:lang w:val="en-US"/>
              </w:rPr>
              <w:t>11.3.1</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Ethernet II frame</w:t>
            </w:r>
            <w:r w:rsidR="00344BEA">
              <w:rPr>
                <w:noProof/>
                <w:webHidden/>
              </w:rPr>
              <w:tab/>
            </w:r>
            <w:r w:rsidR="00344BEA">
              <w:rPr>
                <w:noProof/>
                <w:webHidden/>
              </w:rPr>
              <w:fldChar w:fldCharType="begin"/>
            </w:r>
            <w:r w:rsidR="00344BEA">
              <w:rPr>
                <w:noProof/>
                <w:webHidden/>
              </w:rPr>
              <w:instrText xml:space="preserve"> PAGEREF _Toc186720335 \h </w:instrText>
            </w:r>
            <w:r w:rsidR="00344BEA">
              <w:rPr>
                <w:noProof/>
                <w:webHidden/>
              </w:rPr>
            </w:r>
            <w:r w:rsidR="00344BEA">
              <w:rPr>
                <w:noProof/>
                <w:webHidden/>
              </w:rPr>
              <w:fldChar w:fldCharType="separate"/>
            </w:r>
            <w:r w:rsidR="00344BEA">
              <w:rPr>
                <w:noProof/>
                <w:webHidden/>
              </w:rPr>
              <w:t>31</w:t>
            </w:r>
            <w:r w:rsidR="00344BEA">
              <w:rPr>
                <w:noProof/>
                <w:webHidden/>
              </w:rPr>
              <w:fldChar w:fldCharType="end"/>
            </w:r>
          </w:hyperlink>
        </w:p>
        <w:p w14:paraId="6A4CB85B" w14:textId="0074B7DA"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36" w:history="1">
            <w:r w:rsidR="00344BEA" w:rsidRPr="00F809DB">
              <w:rPr>
                <w:rStyle w:val="Hyperlink"/>
                <w:noProof/>
                <w:lang w:val="en-US"/>
              </w:rPr>
              <w:t>11.3.2</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IEEE 802.3 frame</w:t>
            </w:r>
            <w:r w:rsidR="00344BEA">
              <w:rPr>
                <w:noProof/>
                <w:webHidden/>
              </w:rPr>
              <w:tab/>
            </w:r>
            <w:r w:rsidR="00344BEA">
              <w:rPr>
                <w:noProof/>
                <w:webHidden/>
              </w:rPr>
              <w:fldChar w:fldCharType="begin"/>
            </w:r>
            <w:r w:rsidR="00344BEA">
              <w:rPr>
                <w:noProof/>
                <w:webHidden/>
              </w:rPr>
              <w:instrText xml:space="preserve"> PAGEREF _Toc186720336 \h </w:instrText>
            </w:r>
            <w:r w:rsidR="00344BEA">
              <w:rPr>
                <w:noProof/>
                <w:webHidden/>
              </w:rPr>
            </w:r>
            <w:r w:rsidR="00344BEA">
              <w:rPr>
                <w:noProof/>
                <w:webHidden/>
              </w:rPr>
              <w:fldChar w:fldCharType="separate"/>
            </w:r>
            <w:r w:rsidR="00344BEA">
              <w:rPr>
                <w:noProof/>
                <w:webHidden/>
              </w:rPr>
              <w:t>31</w:t>
            </w:r>
            <w:r w:rsidR="00344BEA">
              <w:rPr>
                <w:noProof/>
                <w:webHidden/>
              </w:rPr>
              <w:fldChar w:fldCharType="end"/>
            </w:r>
          </w:hyperlink>
        </w:p>
        <w:p w14:paraId="1C4963A9" w14:textId="73AE6A51"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37" w:history="1">
            <w:r w:rsidR="00344BEA" w:rsidRPr="00F809DB">
              <w:rPr>
                <w:rStyle w:val="Hyperlink"/>
                <w:noProof/>
                <w:lang w:val="en-US"/>
              </w:rPr>
              <w:t>11.3.3</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MTU</w:t>
            </w:r>
            <w:r w:rsidR="00344BEA">
              <w:rPr>
                <w:noProof/>
                <w:webHidden/>
              </w:rPr>
              <w:tab/>
            </w:r>
            <w:r w:rsidR="00344BEA">
              <w:rPr>
                <w:noProof/>
                <w:webHidden/>
              </w:rPr>
              <w:fldChar w:fldCharType="begin"/>
            </w:r>
            <w:r w:rsidR="00344BEA">
              <w:rPr>
                <w:noProof/>
                <w:webHidden/>
              </w:rPr>
              <w:instrText xml:space="preserve"> PAGEREF _Toc186720337 \h </w:instrText>
            </w:r>
            <w:r w:rsidR="00344BEA">
              <w:rPr>
                <w:noProof/>
                <w:webHidden/>
              </w:rPr>
            </w:r>
            <w:r w:rsidR="00344BEA">
              <w:rPr>
                <w:noProof/>
                <w:webHidden/>
              </w:rPr>
              <w:fldChar w:fldCharType="separate"/>
            </w:r>
            <w:r w:rsidR="00344BEA">
              <w:rPr>
                <w:noProof/>
                <w:webHidden/>
              </w:rPr>
              <w:t>31</w:t>
            </w:r>
            <w:r w:rsidR="00344BEA">
              <w:rPr>
                <w:noProof/>
                <w:webHidden/>
              </w:rPr>
              <w:fldChar w:fldCharType="end"/>
            </w:r>
          </w:hyperlink>
        </w:p>
        <w:p w14:paraId="468113C0" w14:textId="590EE712"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38" w:history="1">
            <w:r w:rsidR="00344BEA" w:rsidRPr="00F809DB">
              <w:rPr>
                <w:rStyle w:val="Hyperlink"/>
                <w:noProof/>
                <w:lang w:val="en-US"/>
              </w:rPr>
              <w:t>11.3.4</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Ethernet framing</w:t>
            </w:r>
            <w:r w:rsidR="00344BEA">
              <w:rPr>
                <w:noProof/>
                <w:webHidden/>
              </w:rPr>
              <w:tab/>
            </w:r>
            <w:r w:rsidR="00344BEA">
              <w:rPr>
                <w:noProof/>
                <w:webHidden/>
              </w:rPr>
              <w:fldChar w:fldCharType="begin"/>
            </w:r>
            <w:r w:rsidR="00344BEA">
              <w:rPr>
                <w:noProof/>
                <w:webHidden/>
              </w:rPr>
              <w:instrText xml:space="preserve"> PAGEREF _Toc186720338 \h </w:instrText>
            </w:r>
            <w:r w:rsidR="00344BEA">
              <w:rPr>
                <w:noProof/>
                <w:webHidden/>
              </w:rPr>
            </w:r>
            <w:r w:rsidR="00344BEA">
              <w:rPr>
                <w:noProof/>
                <w:webHidden/>
              </w:rPr>
              <w:fldChar w:fldCharType="separate"/>
            </w:r>
            <w:r w:rsidR="00344BEA">
              <w:rPr>
                <w:noProof/>
                <w:webHidden/>
              </w:rPr>
              <w:t>31</w:t>
            </w:r>
            <w:r w:rsidR="00344BEA">
              <w:rPr>
                <w:noProof/>
                <w:webHidden/>
              </w:rPr>
              <w:fldChar w:fldCharType="end"/>
            </w:r>
          </w:hyperlink>
        </w:p>
        <w:p w14:paraId="60DF7FEB" w14:textId="2CDC8A42"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39" w:history="1">
            <w:r w:rsidR="00344BEA" w:rsidRPr="00F809DB">
              <w:rPr>
                <w:rStyle w:val="Hyperlink"/>
                <w:noProof/>
                <w:lang w:val="en-US"/>
              </w:rPr>
              <w:t>11.3.5</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MAC Address / Ethernet Address</w:t>
            </w:r>
            <w:r w:rsidR="00344BEA">
              <w:rPr>
                <w:noProof/>
                <w:webHidden/>
              </w:rPr>
              <w:tab/>
            </w:r>
            <w:r w:rsidR="00344BEA">
              <w:rPr>
                <w:noProof/>
                <w:webHidden/>
              </w:rPr>
              <w:fldChar w:fldCharType="begin"/>
            </w:r>
            <w:r w:rsidR="00344BEA">
              <w:rPr>
                <w:noProof/>
                <w:webHidden/>
              </w:rPr>
              <w:instrText xml:space="preserve"> PAGEREF _Toc186720339 \h </w:instrText>
            </w:r>
            <w:r w:rsidR="00344BEA">
              <w:rPr>
                <w:noProof/>
                <w:webHidden/>
              </w:rPr>
            </w:r>
            <w:r w:rsidR="00344BEA">
              <w:rPr>
                <w:noProof/>
                <w:webHidden/>
              </w:rPr>
              <w:fldChar w:fldCharType="separate"/>
            </w:r>
            <w:r w:rsidR="00344BEA">
              <w:rPr>
                <w:noProof/>
                <w:webHidden/>
              </w:rPr>
              <w:t>32</w:t>
            </w:r>
            <w:r w:rsidR="00344BEA">
              <w:rPr>
                <w:noProof/>
                <w:webHidden/>
              </w:rPr>
              <w:fldChar w:fldCharType="end"/>
            </w:r>
          </w:hyperlink>
        </w:p>
        <w:p w14:paraId="793B4C09" w14:textId="3AAEEA01"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40" w:history="1">
            <w:r w:rsidR="00344BEA" w:rsidRPr="00F809DB">
              <w:rPr>
                <w:rStyle w:val="Hyperlink"/>
                <w:noProof/>
                <w:lang w:val="en-US"/>
              </w:rPr>
              <w:t>11.4</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ARP</w:t>
            </w:r>
            <w:r w:rsidR="00344BEA">
              <w:rPr>
                <w:noProof/>
                <w:webHidden/>
              </w:rPr>
              <w:tab/>
            </w:r>
            <w:r w:rsidR="00344BEA">
              <w:rPr>
                <w:noProof/>
                <w:webHidden/>
              </w:rPr>
              <w:fldChar w:fldCharType="begin"/>
            </w:r>
            <w:r w:rsidR="00344BEA">
              <w:rPr>
                <w:noProof/>
                <w:webHidden/>
              </w:rPr>
              <w:instrText xml:space="preserve"> PAGEREF _Toc186720340 \h </w:instrText>
            </w:r>
            <w:r w:rsidR="00344BEA">
              <w:rPr>
                <w:noProof/>
                <w:webHidden/>
              </w:rPr>
            </w:r>
            <w:r w:rsidR="00344BEA">
              <w:rPr>
                <w:noProof/>
                <w:webHidden/>
              </w:rPr>
              <w:fldChar w:fldCharType="separate"/>
            </w:r>
            <w:r w:rsidR="00344BEA">
              <w:rPr>
                <w:noProof/>
                <w:webHidden/>
              </w:rPr>
              <w:t>34</w:t>
            </w:r>
            <w:r w:rsidR="00344BEA">
              <w:rPr>
                <w:noProof/>
                <w:webHidden/>
              </w:rPr>
              <w:fldChar w:fldCharType="end"/>
            </w:r>
          </w:hyperlink>
        </w:p>
        <w:p w14:paraId="72E0E429" w14:textId="06EB57E6"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41" w:history="1">
            <w:r w:rsidR="00344BEA" w:rsidRPr="00F809DB">
              <w:rPr>
                <w:rStyle w:val="Hyperlink"/>
                <w:noProof/>
                <w:lang w:val="en-US"/>
              </w:rPr>
              <w:t>11.4.1</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ARP tables</w:t>
            </w:r>
            <w:r w:rsidR="00344BEA">
              <w:rPr>
                <w:noProof/>
                <w:webHidden/>
              </w:rPr>
              <w:tab/>
            </w:r>
            <w:r w:rsidR="00344BEA">
              <w:rPr>
                <w:noProof/>
                <w:webHidden/>
              </w:rPr>
              <w:fldChar w:fldCharType="begin"/>
            </w:r>
            <w:r w:rsidR="00344BEA">
              <w:rPr>
                <w:noProof/>
                <w:webHidden/>
              </w:rPr>
              <w:instrText xml:space="preserve"> PAGEREF _Toc186720341 \h </w:instrText>
            </w:r>
            <w:r w:rsidR="00344BEA">
              <w:rPr>
                <w:noProof/>
                <w:webHidden/>
              </w:rPr>
            </w:r>
            <w:r w:rsidR="00344BEA">
              <w:rPr>
                <w:noProof/>
                <w:webHidden/>
              </w:rPr>
              <w:fldChar w:fldCharType="separate"/>
            </w:r>
            <w:r w:rsidR="00344BEA">
              <w:rPr>
                <w:noProof/>
                <w:webHidden/>
              </w:rPr>
              <w:t>34</w:t>
            </w:r>
            <w:r w:rsidR="00344BEA">
              <w:rPr>
                <w:noProof/>
                <w:webHidden/>
              </w:rPr>
              <w:fldChar w:fldCharType="end"/>
            </w:r>
          </w:hyperlink>
        </w:p>
        <w:p w14:paraId="389DF281" w14:textId="423C690B"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42" w:history="1">
            <w:r w:rsidR="00344BEA" w:rsidRPr="00F809DB">
              <w:rPr>
                <w:rStyle w:val="Hyperlink"/>
                <w:noProof/>
                <w:lang w:val="en-US"/>
              </w:rPr>
              <w:t>11.4.2</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ARP in action - LAN</w:t>
            </w:r>
            <w:r w:rsidR="00344BEA">
              <w:rPr>
                <w:noProof/>
                <w:webHidden/>
              </w:rPr>
              <w:tab/>
            </w:r>
            <w:r w:rsidR="00344BEA">
              <w:rPr>
                <w:noProof/>
                <w:webHidden/>
              </w:rPr>
              <w:fldChar w:fldCharType="begin"/>
            </w:r>
            <w:r w:rsidR="00344BEA">
              <w:rPr>
                <w:noProof/>
                <w:webHidden/>
              </w:rPr>
              <w:instrText xml:space="preserve"> PAGEREF _Toc186720342 \h </w:instrText>
            </w:r>
            <w:r w:rsidR="00344BEA">
              <w:rPr>
                <w:noProof/>
                <w:webHidden/>
              </w:rPr>
            </w:r>
            <w:r w:rsidR="00344BEA">
              <w:rPr>
                <w:noProof/>
                <w:webHidden/>
              </w:rPr>
              <w:fldChar w:fldCharType="separate"/>
            </w:r>
            <w:r w:rsidR="00344BEA">
              <w:rPr>
                <w:noProof/>
                <w:webHidden/>
              </w:rPr>
              <w:t>34</w:t>
            </w:r>
            <w:r w:rsidR="00344BEA">
              <w:rPr>
                <w:noProof/>
                <w:webHidden/>
              </w:rPr>
              <w:fldChar w:fldCharType="end"/>
            </w:r>
          </w:hyperlink>
        </w:p>
        <w:p w14:paraId="1E6D1136" w14:textId="1F00F94C"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43" w:history="1">
            <w:r w:rsidR="00344BEA" w:rsidRPr="00F809DB">
              <w:rPr>
                <w:rStyle w:val="Hyperlink"/>
                <w:noProof/>
                <w:lang w:val="en-US"/>
              </w:rPr>
              <w:t>11.4.3</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ARP in action – Outside of LAN</w:t>
            </w:r>
            <w:r w:rsidR="00344BEA">
              <w:rPr>
                <w:noProof/>
                <w:webHidden/>
              </w:rPr>
              <w:tab/>
            </w:r>
            <w:r w:rsidR="00344BEA">
              <w:rPr>
                <w:noProof/>
                <w:webHidden/>
              </w:rPr>
              <w:fldChar w:fldCharType="begin"/>
            </w:r>
            <w:r w:rsidR="00344BEA">
              <w:rPr>
                <w:noProof/>
                <w:webHidden/>
              </w:rPr>
              <w:instrText xml:space="preserve"> PAGEREF _Toc186720343 \h </w:instrText>
            </w:r>
            <w:r w:rsidR="00344BEA">
              <w:rPr>
                <w:noProof/>
                <w:webHidden/>
              </w:rPr>
            </w:r>
            <w:r w:rsidR="00344BEA">
              <w:rPr>
                <w:noProof/>
                <w:webHidden/>
              </w:rPr>
              <w:fldChar w:fldCharType="separate"/>
            </w:r>
            <w:r w:rsidR="00344BEA">
              <w:rPr>
                <w:noProof/>
                <w:webHidden/>
              </w:rPr>
              <w:t>35</w:t>
            </w:r>
            <w:r w:rsidR="00344BEA">
              <w:rPr>
                <w:noProof/>
                <w:webHidden/>
              </w:rPr>
              <w:fldChar w:fldCharType="end"/>
            </w:r>
          </w:hyperlink>
        </w:p>
        <w:p w14:paraId="593A0FFE" w14:textId="44470F22"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44" w:history="1">
            <w:r w:rsidR="00344BEA" w:rsidRPr="00F809DB">
              <w:rPr>
                <w:rStyle w:val="Hyperlink"/>
                <w:noProof/>
                <w:lang w:val="en-US"/>
              </w:rPr>
              <w:t>11.4.4</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Example last year exam</w:t>
            </w:r>
            <w:r w:rsidR="00344BEA">
              <w:rPr>
                <w:noProof/>
                <w:webHidden/>
              </w:rPr>
              <w:tab/>
            </w:r>
            <w:r w:rsidR="00344BEA">
              <w:rPr>
                <w:noProof/>
                <w:webHidden/>
              </w:rPr>
              <w:fldChar w:fldCharType="begin"/>
            </w:r>
            <w:r w:rsidR="00344BEA">
              <w:rPr>
                <w:noProof/>
                <w:webHidden/>
              </w:rPr>
              <w:instrText xml:space="preserve"> PAGEREF _Toc186720344 \h </w:instrText>
            </w:r>
            <w:r w:rsidR="00344BEA">
              <w:rPr>
                <w:noProof/>
                <w:webHidden/>
              </w:rPr>
            </w:r>
            <w:r w:rsidR="00344BEA">
              <w:rPr>
                <w:noProof/>
                <w:webHidden/>
              </w:rPr>
              <w:fldChar w:fldCharType="separate"/>
            </w:r>
            <w:r w:rsidR="00344BEA">
              <w:rPr>
                <w:noProof/>
                <w:webHidden/>
              </w:rPr>
              <w:t>36</w:t>
            </w:r>
            <w:r w:rsidR="00344BEA">
              <w:rPr>
                <w:noProof/>
                <w:webHidden/>
              </w:rPr>
              <w:fldChar w:fldCharType="end"/>
            </w:r>
          </w:hyperlink>
        </w:p>
        <w:p w14:paraId="23847923" w14:textId="0D61735E"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45" w:history="1">
            <w:r w:rsidR="00344BEA" w:rsidRPr="00F809DB">
              <w:rPr>
                <w:rStyle w:val="Hyperlink"/>
                <w:noProof/>
                <w:lang w:val="en-US"/>
              </w:rPr>
              <w:t>11.5</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Neighbor Discovery</w:t>
            </w:r>
            <w:r w:rsidR="00344BEA">
              <w:rPr>
                <w:noProof/>
                <w:webHidden/>
              </w:rPr>
              <w:tab/>
            </w:r>
            <w:r w:rsidR="00344BEA">
              <w:rPr>
                <w:noProof/>
                <w:webHidden/>
              </w:rPr>
              <w:fldChar w:fldCharType="begin"/>
            </w:r>
            <w:r w:rsidR="00344BEA">
              <w:rPr>
                <w:noProof/>
                <w:webHidden/>
              </w:rPr>
              <w:instrText xml:space="preserve"> PAGEREF _Toc186720345 \h </w:instrText>
            </w:r>
            <w:r w:rsidR="00344BEA">
              <w:rPr>
                <w:noProof/>
                <w:webHidden/>
              </w:rPr>
            </w:r>
            <w:r w:rsidR="00344BEA">
              <w:rPr>
                <w:noProof/>
                <w:webHidden/>
              </w:rPr>
              <w:fldChar w:fldCharType="separate"/>
            </w:r>
            <w:r w:rsidR="00344BEA">
              <w:rPr>
                <w:noProof/>
                <w:webHidden/>
              </w:rPr>
              <w:t>36</w:t>
            </w:r>
            <w:r w:rsidR="00344BEA">
              <w:rPr>
                <w:noProof/>
                <w:webHidden/>
              </w:rPr>
              <w:fldChar w:fldCharType="end"/>
            </w:r>
          </w:hyperlink>
        </w:p>
        <w:p w14:paraId="2C2802D7" w14:textId="51F7FA8F"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46" w:history="1">
            <w:r w:rsidR="00344BEA" w:rsidRPr="00F809DB">
              <w:rPr>
                <w:rStyle w:val="Hyperlink"/>
                <w:noProof/>
                <w:lang w:val="en-US"/>
              </w:rPr>
              <w:t>11.5.1</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Neighbor Solicitation &amp; Neighbor Advertisement</w:t>
            </w:r>
            <w:r w:rsidR="00344BEA">
              <w:rPr>
                <w:noProof/>
                <w:webHidden/>
              </w:rPr>
              <w:tab/>
            </w:r>
            <w:r w:rsidR="00344BEA">
              <w:rPr>
                <w:noProof/>
                <w:webHidden/>
              </w:rPr>
              <w:fldChar w:fldCharType="begin"/>
            </w:r>
            <w:r w:rsidR="00344BEA">
              <w:rPr>
                <w:noProof/>
                <w:webHidden/>
              </w:rPr>
              <w:instrText xml:space="preserve"> PAGEREF _Toc186720346 \h </w:instrText>
            </w:r>
            <w:r w:rsidR="00344BEA">
              <w:rPr>
                <w:noProof/>
                <w:webHidden/>
              </w:rPr>
            </w:r>
            <w:r w:rsidR="00344BEA">
              <w:rPr>
                <w:noProof/>
                <w:webHidden/>
              </w:rPr>
              <w:fldChar w:fldCharType="separate"/>
            </w:r>
            <w:r w:rsidR="00344BEA">
              <w:rPr>
                <w:noProof/>
                <w:webHidden/>
              </w:rPr>
              <w:t>37</w:t>
            </w:r>
            <w:r w:rsidR="00344BEA">
              <w:rPr>
                <w:noProof/>
                <w:webHidden/>
              </w:rPr>
              <w:fldChar w:fldCharType="end"/>
            </w:r>
          </w:hyperlink>
        </w:p>
        <w:p w14:paraId="1601C4C1" w14:textId="18330930"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47" w:history="1">
            <w:r w:rsidR="00344BEA" w:rsidRPr="00F809DB">
              <w:rPr>
                <w:rStyle w:val="Hyperlink"/>
                <w:noProof/>
              </w:rPr>
              <w:t>11.5.2</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rPr>
              <w:t>Router Advertisement</w:t>
            </w:r>
            <w:r w:rsidR="00344BEA">
              <w:rPr>
                <w:noProof/>
                <w:webHidden/>
              </w:rPr>
              <w:tab/>
            </w:r>
            <w:r w:rsidR="00344BEA">
              <w:rPr>
                <w:noProof/>
                <w:webHidden/>
              </w:rPr>
              <w:fldChar w:fldCharType="begin"/>
            </w:r>
            <w:r w:rsidR="00344BEA">
              <w:rPr>
                <w:noProof/>
                <w:webHidden/>
              </w:rPr>
              <w:instrText xml:space="preserve"> PAGEREF _Toc186720347 \h </w:instrText>
            </w:r>
            <w:r w:rsidR="00344BEA">
              <w:rPr>
                <w:noProof/>
                <w:webHidden/>
              </w:rPr>
            </w:r>
            <w:r w:rsidR="00344BEA">
              <w:rPr>
                <w:noProof/>
                <w:webHidden/>
              </w:rPr>
              <w:fldChar w:fldCharType="separate"/>
            </w:r>
            <w:r w:rsidR="00344BEA">
              <w:rPr>
                <w:noProof/>
                <w:webHidden/>
              </w:rPr>
              <w:t>37</w:t>
            </w:r>
            <w:r w:rsidR="00344BEA">
              <w:rPr>
                <w:noProof/>
                <w:webHidden/>
              </w:rPr>
              <w:fldChar w:fldCharType="end"/>
            </w:r>
          </w:hyperlink>
        </w:p>
        <w:p w14:paraId="5CE5E100" w14:textId="5989D815"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48" w:history="1">
            <w:r w:rsidR="00344BEA" w:rsidRPr="00F809DB">
              <w:rPr>
                <w:rStyle w:val="Hyperlink"/>
                <w:noProof/>
                <w:lang w:val="en-US"/>
              </w:rPr>
              <w:t>11.5.3</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DAD: Duplicate Address Detection</w:t>
            </w:r>
            <w:r w:rsidR="00344BEA">
              <w:rPr>
                <w:noProof/>
                <w:webHidden/>
              </w:rPr>
              <w:tab/>
            </w:r>
            <w:r w:rsidR="00344BEA">
              <w:rPr>
                <w:noProof/>
                <w:webHidden/>
              </w:rPr>
              <w:fldChar w:fldCharType="begin"/>
            </w:r>
            <w:r w:rsidR="00344BEA">
              <w:rPr>
                <w:noProof/>
                <w:webHidden/>
              </w:rPr>
              <w:instrText xml:space="preserve"> PAGEREF _Toc186720348 \h </w:instrText>
            </w:r>
            <w:r w:rsidR="00344BEA">
              <w:rPr>
                <w:noProof/>
                <w:webHidden/>
              </w:rPr>
            </w:r>
            <w:r w:rsidR="00344BEA">
              <w:rPr>
                <w:noProof/>
                <w:webHidden/>
              </w:rPr>
              <w:fldChar w:fldCharType="separate"/>
            </w:r>
            <w:r w:rsidR="00344BEA">
              <w:rPr>
                <w:noProof/>
                <w:webHidden/>
              </w:rPr>
              <w:t>37</w:t>
            </w:r>
            <w:r w:rsidR="00344BEA">
              <w:rPr>
                <w:noProof/>
                <w:webHidden/>
              </w:rPr>
              <w:fldChar w:fldCharType="end"/>
            </w:r>
          </w:hyperlink>
        </w:p>
        <w:p w14:paraId="79F5A260" w14:textId="1C369F67"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49" w:history="1">
            <w:r w:rsidR="00344BEA" w:rsidRPr="00F809DB">
              <w:rPr>
                <w:rStyle w:val="Hyperlink"/>
                <w:noProof/>
              </w:rPr>
              <w:t>11.5.4</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rPr>
              <w:t>Solicited-node multicast address</w:t>
            </w:r>
            <w:r w:rsidR="00344BEA">
              <w:rPr>
                <w:noProof/>
                <w:webHidden/>
              </w:rPr>
              <w:tab/>
            </w:r>
            <w:r w:rsidR="00344BEA">
              <w:rPr>
                <w:noProof/>
                <w:webHidden/>
              </w:rPr>
              <w:fldChar w:fldCharType="begin"/>
            </w:r>
            <w:r w:rsidR="00344BEA">
              <w:rPr>
                <w:noProof/>
                <w:webHidden/>
              </w:rPr>
              <w:instrText xml:space="preserve"> PAGEREF _Toc186720349 \h </w:instrText>
            </w:r>
            <w:r w:rsidR="00344BEA">
              <w:rPr>
                <w:noProof/>
                <w:webHidden/>
              </w:rPr>
            </w:r>
            <w:r w:rsidR="00344BEA">
              <w:rPr>
                <w:noProof/>
                <w:webHidden/>
              </w:rPr>
              <w:fldChar w:fldCharType="separate"/>
            </w:r>
            <w:r w:rsidR="00344BEA">
              <w:rPr>
                <w:noProof/>
                <w:webHidden/>
              </w:rPr>
              <w:t>37</w:t>
            </w:r>
            <w:r w:rsidR="00344BEA">
              <w:rPr>
                <w:noProof/>
                <w:webHidden/>
              </w:rPr>
              <w:fldChar w:fldCharType="end"/>
            </w:r>
          </w:hyperlink>
        </w:p>
        <w:p w14:paraId="5F6333DC" w14:textId="4BBDD446"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50" w:history="1">
            <w:r w:rsidR="00344BEA" w:rsidRPr="00F809DB">
              <w:rPr>
                <w:rStyle w:val="Hyperlink"/>
                <w:noProof/>
                <w:lang w:val="en-US"/>
              </w:rPr>
              <w:t>11.6</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Error Detection and Correction</w:t>
            </w:r>
            <w:r w:rsidR="00344BEA">
              <w:rPr>
                <w:noProof/>
                <w:webHidden/>
              </w:rPr>
              <w:tab/>
            </w:r>
            <w:r w:rsidR="00344BEA">
              <w:rPr>
                <w:noProof/>
                <w:webHidden/>
              </w:rPr>
              <w:fldChar w:fldCharType="begin"/>
            </w:r>
            <w:r w:rsidR="00344BEA">
              <w:rPr>
                <w:noProof/>
                <w:webHidden/>
              </w:rPr>
              <w:instrText xml:space="preserve"> PAGEREF _Toc186720350 \h </w:instrText>
            </w:r>
            <w:r w:rsidR="00344BEA">
              <w:rPr>
                <w:noProof/>
                <w:webHidden/>
              </w:rPr>
            </w:r>
            <w:r w:rsidR="00344BEA">
              <w:rPr>
                <w:noProof/>
                <w:webHidden/>
              </w:rPr>
              <w:fldChar w:fldCharType="separate"/>
            </w:r>
            <w:r w:rsidR="00344BEA">
              <w:rPr>
                <w:noProof/>
                <w:webHidden/>
              </w:rPr>
              <w:t>38</w:t>
            </w:r>
            <w:r w:rsidR="00344BEA">
              <w:rPr>
                <w:noProof/>
                <w:webHidden/>
              </w:rPr>
              <w:fldChar w:fldCharType="end"/>
            </w:r>
          </w:hyperlink>
        </w:p>
        <w:p w14:paraId="7BC969D7" w14:textId="1F072CDA"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51" w:history="1">
            <w:r w:rsidR="00344BEA" w:rsidRPr="00F809DB">
              <w:rPr>
                <w:rStyle w:val="Hyperlink"/>
                <w:noProof/>
                <w:lang w:val="en-US"/>
              </w:rPr>
              <w:t>11.6.1</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FCS: Frame Check Sequence</w:t>
            </w:r>
            <w:r w:rsidR="00344BEA">
              <w:rPr>
                <w:noProof/>
                <w:webHidden/>
              </w:rPr>
              <w:tab/>
            </w:r>
            <w:r w:rsidR="00344BEA">
              <w:rPr>
                <w:noProof/>
                <w:webHidden/>
              </w:rPr>
              <w:fldChar w:fldCharType="begin"/>
            </w:r>
            <w:r w:rsidR="00344BEA">
              <w:rPr>
                <w:noProof/>
                <w:webHidden/>
              </w:rPr>
              <w:instrText xml:space="preserve"> PAGEREF _Toc186720351 \h </w:instrText>
            </w:r>
            <w:r w:rsidR="00344BEA">
              <w:rPr>
                <w:noProof/>
                <w:webHidden/>
              </w:rPr>
            </w:r>
            <w:r w:rsidR="00344BEA">
              <w:rPr>
                <w:noProof/>
                <w:webHidden/>
              </w:rPr>
              <w:fldChar w:fldCharType="separate"/>
            </w:r>
            <w:r w:rsidR="00344BEA">
              <w:rPr>
                <w:noProof/>
                <w:webHidden/>
              </w:rPr>
              <w:t>38</w:t>
            </w:r>
            <w:r w:rsidR="00344BEA">
              <w:rPr>
                <w:noProof/>
                <w:webHidden/>
              </w:rPr>
              <w:fldChar w:fldCharType="end"/>
            </w:r>
          </w:hyperlink>
        </w:p>
        <w:p w14:paraId="78EE6506" w14:textId="67B3BA04"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52" w:history="1">
            <w:r w:rsidR="00344BEA" w:rsidRPr="00F809DB">
              <w:rPr>
                <w:rStyle w:val="Hyperlink"/>
                <w:noProof/>
                <w:lang w:val="en-US"/>
              </w:rPr>
              <w:t>11.6.2</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Parity Checking</w:t>
            </w:r>
            <w:r w:rsidR="00344BEA">
              <w:rPr>
                <w:noProof/>
                <w:webHidden/>
              </w:rPr>
              <w:tab/>
            </w:r>
            <w:r w:rsidR="00344BEA">
              <w:rPr>
                <w:noProof/>
                <w:webHidden/>
              </w:rPr>
              <w:fldChar w:fldCharType="begin"/>
            </w:r>
            <w:r w:rsidR="00344BEA">
              <w:rPr>
                <w:noProof/>
                <w:webHidden/>
              </w:rPr>
              <w:instrText xml:space="preserve"> PAGEREF _Toc186720352 \h </w:instrText>
            </w:r>
            <w:r w:rsidR="00344BEA">
              <w:rPr>
                <w:noProof/>
                <w:webHidden/>
              </w:rPr>
            </w:r>
            <w:r w:rsidR="00344BEA">
              <w:rPr>
                <w:noProof/>
                <w:webHidden/>
              </w:rPr>
              <w:fldChar w:fldCharType="separate"/>
            </w:r>
            <w:r w:rsidR="00344BEA">
              <w:rPr>
                <w:noProof/>
                <w:webHidden/>
              </w:rPr>
              <w:t>38</w:t>
            </w:r>
            <w:r w:rsidR="00344BEA">
              <w:rPr>
                <w:noProof/>
                <w:webHidden/>
              </w:rPr>
              <w:fldChar w:fldCharType="end"/>
            </w:r>
          </w:hyperlink>
        </w:p>
        <w:p w14:paraId="6CA68433" w14:textId="52B85623"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53" w:history="1">
            <w:r w:rsidR="00344BEA" w:rsidRPr="00F809DB">
              <w:rPr>
                <w:rStyle w:val="Hyperlink"/>
                <w:noProof/>
                <w:lang w:val="en-US"/>
              </w:rPr>
              <w:t>11.6.3</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Internet checksum</w:t>
            </w:r>
            <w:r w:rsidR="00344BEA">
              <w:rPr>
                <w:noProof/>
                <w:webHidden/>
              </w:rPr>
              <w:tab/>
            </w:r>
            <w:r w:rsidR="00344BEA">
              <w:rPr>
                <w:noProof/>
                <w:webHidden/>
              </w:rPr>
              <w:fldChar w:fldCharType="begin"/>
            </w:r>
            <w:r w:rsidR="00344BEA">
              <w:rPr>
                <w:noProof/>
                <w:webHidden/>
              </w:rPr>
              <w:instrText xml:space="preserve"> PAGEREF _Toc186720353 \h </w:instrText>
            </w:r>
            <w:r w:rsidR="00344BEA">
              <w:rPr>
                <w:noProof/>
                <w:webHidden/>
              </w:rPr>
            </w:r>
            <w:r w:rsidR="00344BEA">
              <w:rPr>
                <w:noProof/>
                <w:webHidden/>
              </w:rPr>
              <w:fldChar w:fldCharType="separate"/>
            </w:r>
            <w:r w:rsidR="00344BEA">
              <w:rPr>
                <w:noProof/>
                <w:webHidden/>
              </w:rPr>
              <w:t>39</w:t>
            </w:r>
            <w:r w:rsidR="00344BEA">
              <w:rPr>
                <w:noProof/>
                <w:webHidden/>
              </w:rPr>
              <w:fldChar w:fldCharType="end"/>
            </w:r>
          </w:hyperlink>
        </w:p>
        <w:p w14:paraId="4B2A7D75" w14:textId="412C36A1"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54" w:history="1">
            <w:r w:rsidR="00344BEA" w:rsidRPr="00F809DB">
              <w:rPr>
                <w:rStyle w:val="Hyperlink"/>
                <w:noProof/>
                <w:lang w:val="en-US"/>
              </w:rPr>
              <w:t>11.6.4</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Cyclic Redundancy Check (CRC)</w:t>
            </w:r>
            <w:r w:rsidR="00344BEA">
              <w:rPr>
                <w:noProof/>
                <w:webHidden/>
              </w:rPr>
              <w:tab/>
            </w:r>
            <w:r w:rsidR="00344BEA">
              <w:rPr>
                <w:noProof/>
                <w:webHidden/>
              </w:rPr>
              <w:fldChar w:fldCharType="begin"/>
            </w:r>
            <w:r w:rsidR="00344BEA">
              <w:rPr>
                <w:noProof/>
                <w:webHidden/>
              </w:rPr>
              <w:instrText xml:space="preserve"> PAGEREF _Toc186720354 \h </w:instrText>
            </w:r>
            <w:r w:rsidR="00344BEA">
              <w:rPr>
                <w:noProof/>
                <w:webHidden/>
              </w:rPr>
            </w:r>
            <w:r w:rsidR="00344BEA">
              <w:rPr>
                <w:noProof/>
                <w:webHidden/>
              </w:rPr>
              <w:fldChar w:fldCharType="separate"/>
            </w:r>
            <w:r w:rsidR="00344BEA">
              <w:rPr>
                <w:noProof/>
                <w:webHidden/>
              </w:rPr>
              <w:t>39</w:t>
            </w:r>
            <w:r w:rsidR="00344BEA">
              <w:rPr>
                <w:noProof/>
                <w:webHidden/>
              </w:rPr>
              <w:fldChar w:fldCharType="end"/>
            </w:r>
          </w:hyperlink>
        </w:p>
        <w:p w14:paraId="381BBEC1" w14:textId="75F52D1D"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55" w:history="1">
            <w:r w:rsidR="00344BEA" w:rsidRPr="00F809DB">
              <w:rPr>
                <w:rStyle w:val="Hyperlink"/>
                <w:noProof/>
                <w:lang w:val="en-US"/>
              </w:rPr>
              <w:t>11.7</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Multiple Access Protocols</w:t>
            </w:r>
            <w:r w:rsidR="00344BEA">
              <w:rPr>
                <w:noProof/>
                <w:webHidden/>
              </w:rPr>
              <w:tab/>
            </w:r>
            <w:r w:rsidR="00344BEA">
              <w:rPr>
                <w:noProof/>
                <w:webHidden/>
              </w:rPr>
              <w:fldChar w:fldCharType="begin"/>
            </w:r>
            <w:r w:rsidR="00344BEA">
              <w:rPr>
                <w:noProof/>
                <w:webHidden/>
              </w:rPr>
              <w:instrText xml:space="preserve"> PAGEREF _Toc186720355 \h </w:instrText>
            </w:r>
            <w:r w:rsidR="00344BEA">
              <w:rPr>
                <w:noProof/>
                <w:webHidden/>
              </w:rPr>
            </w:r>
            <w:r w:rsidR="00344BEA">
              <w:rPr>
                <w:noProof/>
                <w:webHidden/>
              </w:rPr>
              <w:fldChar w:fldCharType="separate"/>
            </w:r>
            <w:r w:rsidR="00344BEA">
              <w:rPr>
                <w:noProof/>
                <w:webHidden/>
              </w:rPr>
              <w:t>39</w:t>
            </w:r>
            <w:r w:rsidR="00344BEA">
              <w:rPr>
                <w:noProof/>
                <w:webHidden/>
              </w:rPr>
              <w:fldChar w:fldCharType="end"/>
            </w:r>
          </w:hyperlink>
        </w:p>
        <w:p w14:paraId="1B71D65F" w14:textId="4772C15B"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56" w:history="1">
            <w:r w:rsidR="00344BEA" w:rsidRPr="00F809DB">
              <w:rPr>
                <w:rStyle w:val="Hyperlink"/>
                <w:noProof/>
                <w:lang w:val="en-US"/>
              </w:rPr>
              <w:t>11.7.1</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Multiple Access Control – Klassen</w:t>
            </w:r>
            <w:r w:rsidR="00344BEA">
              <w:rPr>
                <w:noProof/>
                <w:webHidden/>
              </w:rPr>
              <w:tab/>
            </w:r>
            <w:r w:rsidR="00344BEA">
              <w:rPr>
                <w:noProof/>
                <w:webHidden/>
              </w:rPr>
              <w:fldChar w:fldCharType="begin"/>
            </w:r>
            <w:r w:rsidR="00344BEA">
              <w:rPr>
                <w:noProof/>
                <w:webHidden/>
              </w:rPr>
              <w:instrText xml:space="preserve"> PAGEREF _Toc186720356 \h </w:instrText>
            </w:r>
            <w:r w:rsidR="00344BEA">
              <w:rPr>
                <w:noProof/>
                <w:webHidden/>
              </w:rPr>
            </w:r>
            <w:r w:rsidR="00344BEA">
              <w:rPr>
                <w:noProof/>
                <w:webHidden/>
              </w:rPr>
              <w:fldChar w:fldCharType="separate"/>
            </w:r>
            <w:r w:rsidR="00344BEA">
              <w:rPr>
                <w:noProof/>
                <w:webHidden/>
              </w:rPr>
              <w:t>40</w:t>
            </w:r>
            <w:r w:rsidR="00344BEA">
              <w:rPr>
                <w:noProof/>
                <w:webHidden/>
              </w:rPr>
              <w:fldChar w:fldCharType="end"/>
            </w:r>
          </w:hyperlink>
        </w:p>
        <w:p w14:paraId="7939AF55" w14:textId="43688B3D"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57" w:history="1">
            <w:r w:rsidR="00344BEA" w:rsidRPr="00F809DB">
              <w:rPr>
                <w:rStyle w:val="Hyperlink"/>
                <w:noProof/>
                <w:lang w:val="en-US"/>
              </w:rPr>
              <w:t>11.7.2</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CSMA (carrier sense multiple access)</w:t>
            </w:r>
            <w:r w:rsidR="00344BEA">
              <w:rPr>
                <w:noProof/>
                <w:webHidden/>
              </w:rPr>
              <w:tab/>
            </w:r>
            <w:r w:rsidR="00344BEA">
              <w:rPr>
                <w:noProof/>
                <w:webHidden/>
              </w:rPr>
              <w:fldChar w:fldCharType="begin"/>
            </w:r>
            <w:r w:rsidR="00344BEA">
              <w:rPr>
                <w:noProof/>
                <w:webHidden/>
              </w:rPr>
              <w:instrText xml:space="preserve"> PAGEREF _Toc186720357 \h </w:instrText>
            </w:r>
            <w:r w:rsidR="00344BEA">
              <w:rPr>
                <w:noProof/>
                <w:webHidden/>
              </w:rPr>
            </w:r>
            <w:r w:rsidR="00344BEA">
              <w:rPr>
                <w:noProof/>
                <w:webHidden/>
              </w:rPr>
              <w:fldChar w:fldCharType="separate"/>
            </w:r>
            <w:r w:rsidR="00344BEA">
              <w:rPr>
                <w:noProof/>
                <w:webHidden/>
              </w:rPr>
              <w:t>40</w:t>
            </w:r>
            <w:r w:rsidR="00344BEA">
              <w:rPr>
                <w:noProof/>
                <w:webHidden/>
              </w:rPr>
              <w:fldChar w:fldCharType="end"/>
            </w:r>
          </w:hyperlink>
        </w:p>
        <w:p w14:paraId="35085241" w14:textId="262F22BD"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58" w:history="1">
            <w:r w:rsidR="00344BEA" w:rsidRPr="00F809DB">
              <w:rPr>
                <w:rStyle w:val="Hyperlink"/>
                <w:noProof/>
                <w:lang w:val="en-US"/>
              </w:rPr>
              <w:t>11.7.3</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TDMA – Time division multiple access</w:t>
            </w:r>
            <w:r w:rsidR="00344BEA">
              <w:rPr>
                <w:noProof/>
                <w:webHidden/>
              </w:rPr>
              <w:tab/>
            </w:r>
            <w:r w:rsidR="00344BEA">
              <w:rPr>
                <w:noProof/>
                <w:webHidden/>
              </w:rPr>
              <w:fldChar w:fldCharType="begin"/>
            </w:r>
            <w:r w:rsidR="00344BEA">
              <w:rPr>
                <w:noProof/>
                <w:webHidden/>
              </w:rPr>
              <w:instrText xml:space="preserve"> PAGEREF _Toc186720358 \h </w:instrText>
            </w:r>
            <w:r w:rsidR="00344BEA">
              <w:rPr>
                <w:noProof/>
                <w:webHidden/>
              </w:rPr>
            </w:r>
            <w:r w:rsidR="00344BEA">
              <w:rPr>
                <w:noProof/>
                <w:webHidden/>
              </w:rPr>
              <w:fldChar w:fldCharType="separate"/>
            </w:r>
            <w:r w:rsidR="00344BEA">
              <w:rPr>
                <w:noProof/>
                <w:webHidden/>
              </w:rPr>
              <w:t>42</w:t>
            </w:r>
            <w:r w:rsidR="00344BEA">
              <w:rPr>
                <w:noProof/>
                <w:webHidden/>
              </w:rPr>
              <w:fldChar w:fldCharType="end"/>
            </w:r>
          </w:hyperlink>
        </w:p>
        <w:p w14:paraId="1B48638E" w14:textId="432BF6C2"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59" w:history="1">
            <w:r w:rsidR="00344BEA" w:rsidRPr="00F809DB">
              <w:rPr>
                <w:rStyle w:val="Hyperlink"/>
                <w:noProof/>
                <w:lang w:val="en-US"/>
              </w:rPr>
              <w:t>11.7.4</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FDMA – frequency division multiple access</w:t>
            </w:r>
            <w:r w:rsidR="00344BEA">
              <w:rPr>
                <w:noProof/>
                <w:webHidden/>
              </w:rPr>
              <w:tab/>
            </w:r>
            <w:r w:rsidR="00344BEA">
              <w:rPr>
                <w:noProof/>
                <w:webHidden/>
              </w:rPr>
              <w:fldChar w:fldCharType="begin"/>
            </w:r>
            <w:r w:rsidR="00344BEA">
              <w:rPr>
                <w:noProof/>
                <w:webHidden/>
              </w:rPr>
              <w:instrText xml:space="preserve"> PAGEREF _Toc186720359 \h </w:instrText>
            </w:r>
            <w:r w:rsidR="00344BEA">
              <w:rPr>
                <w:noProof/>
                <w:webHidden/>
              </w:rPr>
            </w:r>
            <w:r w:rsidR="00344BEA">
              <w:rPr>
                <w:noProof/>
                <w:webHidden/>
              </w:rPr>
              <w:fldChar w:fldCharType="separate"/>
            </w:r>
            <w:r w:rsidR="00344BEA">
              <w:rPr>
                <w:noProof/>
                <w:webHidden/>
              </w:rPr>
              <w:t>42</w:t>
            </w:r>
            <w:r w:rsidR="00344BEA">
              <w:rPr>
                <w:noProof/>
                <w:webHidden/>
              </w:rPr>
              <w:fldChar w:fldCharType="end"/>
            </w:r>
          </w:hyperlink>
        </w:p>
        <w:p w14:paraId="431FED31" w14:textId="086A3255"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60" w:history="1">
            <w:r w:rsidR="00344BEA" w:rsidRPr="00F809DB">
              <w:rPr>
                <w:rStyle w:val="Hyperlink"/>
                <w:noProof/>
                <w:lang w:val="en-US"/>
              </w:rPr>
              <w:t>11.7.5</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Slotted ALOHA</w:t>
            </w:r>
            <w:r w:rsidR="00344BEA">
              <w:rPr>
                <w:noProof/>
                <w:webHidden/>
              </w:rPr>
              <w:tab/>
            </w:r>
            <w:r w:rsidR="00344BEA">
              <w:rPr>
                <w:noProof/>
                <w:webHidden/>
              </w:rPr>
              <w:fldChar w:fldCharType="begin"/>
            </w:r>
            <w:r w:rsidR="00344BEA">
              <w:rPr>
                <w:noProof/>
                <w:webHidden/>
              </w:rPr>
              <w:instrText xml:space="preserve"> PAGEREF _Toc186720360 \h </w:instrText>
            </w:r>
            <w:r w:rsidR="00344BEA">
              <w:rPr>
                <w:noProof/>
                <w:webHidden/>
              </w:rPr>
            </w:r>
            <w:r w:rsidR="00344BEA">
              <w:rPr>
                <w:noProof/>
                <w:webHidden/>
              </w:rPr>
              <w:fldChar w:fldCharType="separate"/>
            </w:r>
            <w:r w:rsidR="00344BEA">
              <w:rPr>
                <w:noProof/>
                <w:webHidden/>
              </w:rPr>
              <w:t>43</w:t>
            </w:r>
            <w:r w:rsidR="00344BEA">
              <w:rPr>
                <w:noProof/>
                <w:webHidden/>
              </w:rPr>
              <w:fldChar w:fldCharType="end"/>
            </w:r>
          </w:hyperlink>
        </w:p>
        <w:p w14:paraId="3ADB49E4" w14:textId="299512B9" w:rsidR="00344BEA" w:rsidRDefault="00000000">
          <w:pPr>
            <w:pStyle w:val="TOC3"/>
            <w:rPr>
              <w:rFonts w:asciiTheme="minorHAnsi" w:eastAsiaTheme="minorEastAsia" w:hAnsiTheme="minorHAnsi"/>
              <w:noProof/>
              <w:color w:val="auto"/>
              <w:kern w:val="2"/>
              <w:sz w:val="22"/>
              <w:szCs w:val="22"/>
              <w:lang w:val="en-CH" w:eastAsia="en-CH"/>
              <w14:ligatures w14:val="standardContextual"/>
            </w:rPr>
          </w:pPr>
          <w:hyperlink w:anchor="_Toc186720361" w:history="1">
            <w:r w:rsidR="00344BEA" w:rsidRPr="00F809DB">
              <w:rPr>
                <w:rStyle w:val="Hyperlink"/>
                <w:noProof/>
                <w:lang w:val="en-US"/>
              </w:rPr>
              <w:t>11.7.6</w:t>
            </w:r>
            <w:r w:rsidR="00344BEA">
              <w:rPr>
                <w:rFonts w:asciiTheme="minorHAnsi" w:eastAsiaTheme="minorEastAsia" w:hAnsiTheme="minorHAnsi"/>
                <w:noProof/>
                <w:color w:val="auto"/>
                <w:kern w:val="2"/>
                <w:sz w:val="22"/>
                <w:szCs w:val="22"/>
                <w:lang w:val="en-CH" w:eastAsia="en-CH"/>
                <w14:ligatures w14:val="standardContextual"/>
              </w:rPr>
              <w:tab/>
            </w:r>
            <w:r w:rsidR="00344BEA" w:rsidRPr="00F809DB">
              <w:rPr>
                <w:rStyle w:val="Hyperlink"/>
                <w:noProof/>
                <w:lang w:val="en-US"/>
              </w:rPr>
              <w:t>Pure ALOHA (unslotted)</w:t>
            </w:r>
            <w:r w:rsidR="00344BEA">
              <w:rPr>
                <w:noProof/>
                <w:webHidden/>
              </w:rPr>
              <w:tab/>
            </w:r>
            <w:r w:rsidR="00344BEA">
              <w:rPr>
                <w:noProof/>
                <w:webHidden/>
              </w:rPr>
              <w:fldChar w:fldCharType="begin"/>
            </w:r>
            <w:r w:rsidR="00344BEA">
              <w:rPr>
                <w:noProof/>
                <w:webHidden/>
              </w:rPr>
              <w:instrText xml:space="preserve"> PAGEREF _Toc186720361 \h </w:instrText>
            </w:r>
            <w:r w:rsidR="00344BEA">
              <w:rPr>
                <w:noProof/>
                <w:webHidden/>
              </w:rPr>
            </w:r>
            <w:r w:rsidR="00344BEA">
              <w:rPr>
                <w:noProof/>
                <w:webHidden/>
              </w:rPr>
              <w:fldChar w:fldCharType="separate"/>
            </w:r>
            <w:r w:rsidR="00344BEA">
              <w:rPr>
                <w:noProof/>
                <w:webHidden/>
              </w:rPr>
              <w:t>43</w:t>
            </w:r>
            <w:r w:rsidR="00344BEA">
              <w:rPr>
                <w:noProof/>
                <w:webHidden/>
              </w:rPr>
              <w:fldChar w:fldCharType="end"/>
            </w:r>
          </w:hyperlink>
        </w:p>
        <w:p w14:paraId="09AE888C" w14:textId="23B0C426" w:rsidR="00344BEA" w:rsidRDefault="00000000">
          <w:pPr>
            <w:pStyle w:val="TOC1"/>
            <w:rPr>
              <w:rFonts w:asciiTheme="minorHAnsi" w:eastAsiaTheme="minorEastAsia" w:hAnsiTheme="minorHAnsi"/>
              <w:b w:val="0"/>
              <w:bCs w:val="0"/>
              <w:iCs w:val="0"/>
              <w:noProof/>
              <w:color w:val="auto"/>
              <w:kern w:val="2"/>
              <w:sz w:val="22"/>
              <w:szCs w:val="22"/>
              <w:lang w:val="en-CH" w:eastAsia="en-CH"/>
              <w14:ligatures w14:val="standardContextual"/>
            </w:rPr>
          </w:pPr>
          <w:hyperlink w:anchor="_Toc186720362" w:history="1">
            <w:r w:rsidR="00344BEA" w:rsidRPr="00F809DB">
              <w:rPr>
                <w:rStyle w:val="Hyperlink"/>
                <w:noProof/>
                <w:lang w:val="en-US"/>
              </w:rPr>
              <w:t>12</w:t>
            </w:r>
            <w:r w:rsidR="00344BEA">
              <w:rPr>
                <w:rFonts w:asciiTheme="minorHAnsi" w:eastAsiaTheme="minorEastAsia" w:hAnsiTheme="minorHAnsi"/>
                <w:b w:val="0"/>
                <w:bCs w:val="0"/>
                <w:iCs w:val="0"/>
                <w:noProof/>
                <w:color w:val="auto"/>
                <w:kern w:val="2"/>
                <w:sz w:val="22"/>
                <w:szCs w:val="22"/>
                <w:lang w:val="en-CH" w:eastAsia="en-CH"/>
                <w14:ligatures w14:val="standardContextual"/>
              </w:rPr>
              <w:tab/>
            </w:r>
            <w:r w:rsidR="00344BEA" w:rsidRPr="00F809DB">
              <w:rPr>
                <w:rStyle w:val="Hyperlink"/>
                <w:noProof/>
                <w:lang w:val="en-US"/>
              </w:rPr>
              <w:t>Spanning Tree Protocol</w:t>
            </w:r>
            <w:r w:rsidR="00344BEA">
              <w:rPr>
                <w:noProof/>
                <w:webHidden/>
              </w:rPr>
              <w:tab/>
            </w:r>
            <w:r w:rsidR="00344BEA">
              <w:rPr>
                <w:noProof/>
                <w:webHidden/>
              </w:rPr>
              <w:fldChar w:fldCharType="begin"/>
            </w:r>
            <w:r w:rsidR="00344BEA">
              <w:rPr>
                <w:noProof/>
                <w:webHidden/>
              </w:rPr>
              <w:instrText xml:space="preserve"> PAGEREF _Toc186720362 \h </w:instrText>
            </w:r>
            <w:r w:rsidR="00344BEA">
              <w:rPr>
                <w:noProof/>
                <w:webHidden/>
              </w:rPr>
            </w:r>
            <w:r w:rsidR="00344BEA">
              <w:rPr>
                <w:noProof/>
                <w:webHidden/>
              </w:rPr>
              <w:fldChar w:fldCharType="separate"/>
            </w:r>
            <w:r w:rsidR="00344BEA">
              <w:rPr>
                <w:noProof/>
                <w:webHidden/>
              </w:rPr>
              <w:t>44</w:t>
            </w:r>
            <w:r w:rsidR="00344BEA">
              <w:rPr>
                <w:noProof/>
                <w:webHidden/>
              </w:rPr>
              <w:fldChar w:fldCharType="end"/>
            </w:r>
          </w:hyperlink>
        </w:p>
        <w:p w14:paraId="07B918BD" w14:textId="38C309AB"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63" w:history="1">
            <w:r w:rsidR="00344BEA" w:rsidRPr="00F809DB">
              <w:rPr>
                <w:rStyle w:val="Hyperlink"/>
                <w:noProof/>
                <w:lang w:val="en-US"/>
              </w:rPr>
              <w:t>12.1</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Usage</w:t>
            </w:r>
            <w:r w:rsidR="00344BEA">
              <w:rPr>
                <w:noProof/>
                <w:webHidden/>
              </w:rPr>
              <w:tab/>
            </w:r>
            <w:r w:rsidR="00344BEA">
              <w:rPr>
                <w:noProof/>
                <w:webHidden/>
              </w:rPr>
              <w:fldChar w:fldCharType="begin"/>
            </w:r>
            <w:r w:rsidR="00344BEA">
              <w:rPr>
                <w:noProof/>
                <w:webHidden/>
              </w:rPr>
              <w:instrText xml:space="preserve"> PAGEREF _Toc186720363 \h </w:instrText>
            </w:r>
            <w:r w:rsidR="00344BEA">
              <w:rPr>
                <w:noProof/>
                <w:webHidden/>
              </w:rPr>
            </w:r>
            <w:r w:rsidR="00344BEA">
              <w:rPr>
                <w:noProof/>
                <w:webHidden/>
              </w:rPr>
              <w:fldChar w:fldCharType="separate"/>
            </w:r>
            <w:r w:rsidR="00344BEA">
              <w:rPr>
                <w:noProof/>
                <w:webHidden/>
              </w:rPr>
              <w:t>44</w:t>
            </w:r>
            <w:r w:rsidR="00344BEA">
              <w:rPr>
                <w:noProof/>
                <w:webHidden/>
              </w:rPr>
              <w:fldChar w:fldCharType="end"/>
            </w:r>
          </w:hyperlink>
        </w:p>
        <w:p w14:paraId="62F6AEC6" w14:textId="72B5F71D"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64" w:history="1">
            <w:r w:rsidR="00344BEA" w:rsidRPr="00F809DB">
              <w:rPr>
                <w:rStyle w:val="Hyperlink"/>
                <w:noProof/>
                <w:lang w:val="en-US"/>
              </w:rPr>
              <w:t>12.2</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BPDU</w:t>
            </w:r>
            <w:r w:rsidR="00344BEA">
              <w:rPr>
                <w:noProof/>
                <w:webHidden/>
              </w:rPr>
              <w:tab/>
            </w:r>
            <w:r w:rsidR="00344BEA">
              <w:rPr>
                <w:noProof/>
                <w:webHidden/>
              </w:rPr>
              <w:fldChar w:fldCharType="begin"/>
            </w:r>
            <w:r w:rsidR="00344BEA">
              <w:rPr>
                <w:noProof/>
                <w:webHidden/>
              </w:rPr>
              <w:instrText xml:space="preserve"> PAGEREF _Toc186720364 \h </w:instrText>
            </w:r>
            <w:r w:rsidR="00344BEA">
              <w:rPr>
                <w:noProof/>
                <w:webHidden/>
              </w:rPr>
            </w:r>
            <w:r w:rsidR="00344BEA">
              <w:rPr>
                <w:noProof/>
                <w:webHidden/>
              </w:rPr>
              <w:fldChar w:fldCharType="separate"/>
            </w:r>
            <w:r w:rsidR="00344BEA">
              <w:rPr>
                <w:noProof/>
                <w:webHidden/>
              </w:rPr>
              <w:t>45</w:t>
            </w:r>
            <w:r w:rsidR="00344BEA">
              <w:rPr>
                <w:noProof/>
                <w:webHidden/>
              </w:rPr>
              <w:fldChar w:fldCharType="end"/>
            </w:r>
          </w:hyperlink>
        </w:p>
        <w:p w14:paraId="2C9BD0E6" w14:textId="66661371"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65" w:history="1">
            <w:r w:rsidR="00344BEA" w:rsidRPr="00F809DB">
              <w:rPr>
                <w:rStyle w:val="Hyperlink"/>
                <w:noProof/>
                <w:lang w:val="en-US"/>
              </w:rPr>
              <w:t>12.3</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Port states</w:t>
            </w:r>
            <w:r w:rsidR="00344BEA">
              <w:rPr>
                <w:noProof/>
                <w:webHidden/>
              </w:rPr>
              <w:tab/>
            </w:r>
            <w:r w:rsidR="00344BEA">
              <w:rPr>
                <w:noProof/>
                <w:webHidden/>
              </w:rPr>
              <w:fldChar w:fldCharType="begin"/>
            </w:r>
            <w:r w:rsidR="00344BEA">
              <w:rPr>
                <w:noProof/>
                <w:webHidden/>
              </w:rPr>
              <w:instrText xml:space="preserve"> PAGEREF _Toc186720365 \h </w:instrText>
            </w:r>
            <w:r w:rsidR="00344BEA">
              <w:rPr>
                <w:noProof/>
                <w:webHidden/>
              </w:rPr>
            </w:r>
            <w:r w:rsidR="00344BEA">
              <w:rPr>
                <w:noProof/>
                <w:webHidden/>
              </w:rPr>
              <w:fldChar w:fldCharType="separate"/>
            </w:r>
            <w:r w:rsidR="00344BEA">
              <w:rPr>
                <w:noProof/>
                <w:webHidden/>
              </w:rPr>
              <w:t>45</w:t>
            </w:r>
            <w:r w:rsidR="00344BEA">
              <w:rPr>
                <w:noProof/>
                <w:webHidden/>
              </w:rPr>
              <w:fldChar w:fldCharType="end"/>
            </w:r>
          </w:hyperlink>
        </w:p>
        <w:p w14:paraId="70A9E1C4" w14:textId="2BA48D6F"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66" w:history="1">
            <w:r w:rsidR="00344BEA" w:rsidRPr="00F809DB">
              <w:rPr>
                <w:rStyle w:val="Hyperlink"/>
                <w:noProof/>
                <w:lang w:val="en-US"/>
              </w:rPr>
              <w:t>12.4</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Process (how to solve practical)</w:t>
            </w:r>
            <w:r w:rsidR="00344BEA">
              <w:rPr>
                <w:noProof/>
                <w:webHidden/>
              </w:rPr>
              <w:tab/>
            </w:r>
            <w:r w:rsidR="00344BEA">
              <w:rPr>
                <w:noProof/>
                <w:webHidden/>
              </w:rPr>
              <w:fldChar w:fldCharType="begin"/>
            </w:r>
            <w:r w:rsidR="00344BEA">
              <w:rPr>
                <w:noProof/>
                <w:webHidden/>
              </w:rPr>
              <w:instrText xml:space="preserve"> PAGEREF _Toc186720366 \h </w:instrText>
            </w:r>
            <w:r w:rsidR="00344BEA">
              <w:rPr>
                <w:noProof/>
                <w:webHidden/>
              </w:rPr>
            </w:r>
            <w:r w:rsidR="00344BEA">
              <w:rPr>
                <w:noProof/>
                <w:webHidden/>
              </w:rPr>
              <w:fldChar w:fldCharType="separate"/>
            </w:r>
            <w:r w:rsidR="00344BEA">
              <w:rPr>
                <w:noProof/>
                <w:webHidden/>
              </w:rPr>
              <w:t>45</w:t>
            </w:r>
            <w:r w:rsidR="00344BEA">
              <w:rPr>
                <w:noProof/>
                <w:webHidden/>
              </w:rPr>
              <w:fldChar w:fldCharType="end"/>
            </w:r>
          </w:hyperlink>
        </w:p>
        <w:p w14:paraId="404710B8" w14:textId="1F123475"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67" w:history="1">
            <w:r w:rsidR="00344BEA" w:rsidRPr="00F809DB">
              <w:rPr>
                <w:rStyle w:val="Hyperlink"/>
                <w:noProof/>
                <w:lang w:val="en-US"/>
              </w:rPr>
              <w:t>12.5</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Timers</w:t>
            </w:r>
            <w:r w:rsidR="00344BEA">
              <w:rPr>
                <w:noProof/>
                <w:webHidden/>
              </w:rPr>
              <w:tab/>
            </w:r>
            <w:r w:rsidR="00344BEA">
              <w:rPr>
                <w:noProof/>
                <w:webHidden/>
              </w:rPr>
              <w:fldChar w:fldCharType="begin"/>
            </w:r>
            <w:r w:rsidR="00344BEA">
              <w:rPr>
                <w:noProof/>
                <w:webHidden/>
              </w:rPr>
              <w:instrText xml:space="preserve"> PAGEREF _Toc186720367 \h </w:instrText>
            </w:r>
            <w:r w:rsidR="00344BEA">
              <w:rPr>
                <w:noProof/>
                <w:webHidden/>
              </w:rPr>
            </w:r>
            <w:r w:rsidR="00344BEA">
              <w:rPr>
                <w:noProof/>
                <w:webHidden/>
              </w:rPr>
              <w:fldChar w:fldCharType="separate"/>
            </w:r>
            <w:r w:rsidR="00344BEA">
              <w:rPr>
                <w:noProof/>
                <w:webHidden/>
              </w:rPr>
              <w:t>46</w:t>
            </w:r>
            <w:r w:rsidR="00344BEA">
              <w:rPr>
                <w:noProof/>
                <w:webHidden/>
              </w:rPr>
              <w:fldChar w:fldCharType="end"/>
            </w:r>
          </w:hyperlink>
        </w:p>
        <w:p w14:paraId="015927B5" w14:textId="5BB470F3"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68" w:history="1">
            <w:r w:rsidR="00344BEA" w:rsidRPr="00F809DB">
              <w:rPr>
                <w:rStyle w:val="Hyperlink"/>
                <w:noProof/>
                <w:lang w:val="en-US"/>
              </w:rPr>
              <w:t>12.6</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Topology Changes</w:t>
            </w:r>
            <w:r w:rsidR="00344BEA">
              <w:rPr>
                <w:noProof/>
                <w:webHidden/>
              </w:rPr>
              <w:tab/>
            </w:r>
            <w:r w:rsidR="00344BEA">
              <w:rPr>
                <w:noProof/>
                <w:webHidden/>
              </w:rPr>
              <w:fldChar w:fldCharType="begin"/>
            </w:r>
            <w:r w:rsidR="00344BEA">
              <w:rPr>
                <w:noProof/>
                <w:webHidden/>
              </w:rPr>
              <w:instrText xml:space="preserve"> PAGEREF _Toc186720368 \h </w:instrText>
            </w:r>
            <w:r w:rsidR="00344BEA">
              <w:rPr>
                <w:noProof/>
                <w:webHidden/>
              </w:rPr>
            </w:r>
            <w:r w:rsidR="00344BEA">
              <w:rPr>
                <w:noProof/>
                <w:webHidden/>
              </w:rPr>
              <w:fldChar w:fldCharType="separate"/>
            </w:r>
            <w:r w:rsidR="00344BEA">
              <w:rPr>
                <w:noProof/>
                <w:webHidden/>
              </w:rPr>
              <w:t>47</w:t>
            </w:r>
            <w:r w:rsidR="00344BEA">
              <w:rPr>
                <w:noProof/>
                <w:webHidden/>
              </w:rPr>
              <w:fldChar w:fldCharType="end"/>
            </w:r>
          </w:hyperlink>
        </w:p>
        <w:p w14:paraId="5454FB75" w14:textId="1C979E64" w:rsidR="00344BEA" w:rsidRDefault="00000000">
          <w:pPr>
            <w:pStyle w:val="TOC1"/>
            <w:rPr>
              <w:rFonts w:asciiTheme="minorHAnsi" w:eastAsiaTheme="minorEastAsia" w:hAnsiTheme="minorHAnsi"/>
              <w:b w:val="0"/>
              <w:bCs w:val="0"/>
              <w:iCs w:val="0"/>
              <w:noProof/>
              <w:color w:val="auto"/>
              <w:kern w:val="2"/>
              <w:sz w:val="22"/>
              <w:szCs w:val="22"/>
              <w:lang w:val="en-CH" w:eastAsia="en-CH"/>
              <w14:ligatures w14:val="standardContextual"/>
            </w:rPr>
          </w:pPr>
          <w:hyperlink w:anchor="_Toc186720369" w:history="1">
            <w:r w:rsidR="00344BEA" w:rsidRPr="00F809DB">
              <w:rPr>
                <w:rStyle w:val="Hyperlink"/>
                <w:noProof/>
                <w:lang w:val="en-US"/>
              </w:rPr>
              <w:t>13</w:t>
            </w:r>
            <w:r w:rsidR="00344BEA">
              <w:rPr>
                <w:rFonts w:asciiTheme="minorHAnsi" w:eastAsiaTheme="minorEastAsia" w:hAnsiTheme="minorHAnsi"/>
                <w:b w:val="0"/>
                <w:bCs w:val="0"/>
                <w:iCs w:val="0"/>
                <w:noProof/>
                <w:color w:val="auto"/>
                <w:kern w:val="2"/>
                <w:sz w:val="22"/>
                <w:szCs w:val="22"/>
                <w:lang w:val="en-CH" w:eastAsia="en-CH"/>
                <w14:ligatures w14:val="standardContextual"/>
              </w:rPr>
              <w:tab/>
            </w:r>
            <w:r w:rsidR="00344BEA" w:rsidRPr="00F809DB">
              <w:rPr>
                <w:rStyle w:val="Hyperlink"/>
                <w:noProof/>
                <w:lang w:val="en-US"/>
              </w:rPr>
              <w:t>OSI Layers and how they work together (a day in the life of a web request)</w:t>
            </w:r>
            <w:r w:rsidR="00344BEA">
              <w:rPr>
                <w:noProof/>
                <w:webHidden/>
              </w:rPr>
              <w:tab/>
            </w:r>
            <w:r w:rsidR="00344BEA">
              <w:rPr>
                <w:noProof/>
                <w:webHidden/>
              </w:rPr>
              <w:fldChar w:fldCharType="begin"/>
            </w:r>
            <w:r w:rsidR="00344BEA">
              <w:rPr>
                <w:noProof/>
                <w:webHidden/>
              </w:rPr>
              <w:instrText xml:space="preserve"> PAGEREF _Toc186720369 \h </w:instrText>
            </w:r>
            <w:r w:rsidR="00344BEA">
              <w:rPr>
                <w:noProof/>
                <w:webHidden/>
              </w:rPr>
            </w:r>
            <w:r w:rsidR="00344BEA">
              <w:rPr>
                <w:noProof/>
                <w:webHidden/>
              </w:rPr>
              <w:fldChar w:fldCharType="separate"/>
            </w:r>
            <w:r w:rsidR="00344BEA">
              <w:rPr>
                <w:noProof/>
                <w:webHidden/>
              </w:rPr>
              <w:t>48</w:t>
            </w:r>
            <w:r w:rsidR="00344BEA">
              <w:rPr>
                <w:noProof/>
                <w:webHidden/>
              </w:rPr>
              <w:fldChar w:fldCharType="end"/>
            </w:r>
          </w:hyperlink>
        </w:p>
        <w:p w14:paraId="5B3F93E4" w14:textId="0BEA1C58"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70" w:history="1">
            <w:r w:rsidR="00344BEA" w:rsidRPr="00F809DB">
              <w:rPr>
                <w:rStyle w:val="Hyperlink"/>
                <w:noProof/>
                <w:lang w:val="en-US"/>
              </w:rPr>
              <w:t>13.1</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A day in the life of a web request</w:t>
            </w:r>
            <w:r w:rsidR="00344BEA">
              <w:rPr>
                <w:noProof/>
                <w:webHidden/>
              </w:rPr>
              <w:tab/>
            </w:r>
            <w:r w:rsidR="00344BEA">
              <w:rPr>
                <w:noProof/>
                <w:webHidden/>
              </w:rPr>
              <w:fldChar w:fldCharType="begin"/>
            </w:r>
            <w:r w:rsidR="00344BEA">
              <w:rPr>
                <w:noProof/>
                <w:webHidden/>
              </w:rPr>
              <w:instrText xml:space="preserve"> PAGEREF _Toc186720370 \h </w:instrText>
            </w:r>
            <w:r w:rsidR="00344BEA">
              <w:rPr>
                <w:noProof/>
                <w:webHidden/>
              </w:rPr>
            </w:r>
            <w:r w:rsidR="00344BEA">
              <w:rPr>
                <w:noProof/>
                <w:webHidden/>
              </w:rPr>
              <w:fldChar w:fldCharType="separate"/>
            </w:r>
            <w:r w:rsidR="00344BEA">
              <w:rPr>
                <w:noProof/>
                <w:webHidden/>
              </w:rPr>
              <w:t>49</w:t>
            </w:r>
            <w:r w:rsidR="00344BEA">
              <w:rPr>
                <w:noProof/>
                <w:webHidden/>
              </w:rPr>
              <w:fldChar w:fldCharType="end"/>
            </w:r>
          </w:hyperlink>
        </w:p>
        <w:p w14:paraId="311975B5" w14:textId="5768B7EF" w:rsidR="00344BEA" w:rsidRDefault="00000000">
          <w:pPr>
            <w:pStyle w:val="TOC2"/>
            <w:rPr>
              <w:rFonts w:asciiTheme="minorHAnsi" w:eastAsiaTheme="minorEastAsia" w:hAnsiTheme="minorHAnsi"/>
              <w:bCs w:val="0"/>
              <w:noProof/>
              <w:color w:val="auto"/>
              <w:kern w:val="2"/>
              <w:sz w:val="22"/>
              <w:lang w:val="en-CH" w:eastAsia="en-CH"/>
              <w14:ligatures w14:val="standardContextual"/>
            </w:rPr>
          </w:pPr>
          <w:hyperlink w:anchor="_Toc186720371" w:history="1">
            <w:r w:rsidR="00344BEA" w:rsidRPr="00F809DB">
              <w:rPr>
                <w:rStyle w:val="Hyperlink"/>
                <w:noProof/>
                <w:lang w:val="en-US"/>
              </w:rPr>
              <w:t>13.2</w:t>
            </w:r>
            <w:r w:rsidR="00344BEA">
              <w:rPr>
                <w:rFonts w:asciiTheme="minorHAnsi" w:eastAsiaTheme="minorEastAsia" w:hAnsiTheme="minorHAnsi"/>
                <w:bCs w:val="0"/>
                <w:noProof/>
                <w:color w:val="auto"/>
                <w:kern w:val="2"/>
                <w:sz w:val="22"/>
                <w:lang w:val="en-CH" w:eastAsia="en-CH"/>
                <w14:ligatures w14:val="standardContextual"/>
              </w:rPr>
              <w:tab/>
            </w:r>
            <w:r w:rsidR="00344BEA" w:rsidRPr="00F809DB">
              <w:rPr>
                <w:rStyle w:val="Hyperlink"/>
                <w:noProof/>
                <w:lang w:val="en-US"/>
              </w:rPr>
              <w:t>Encapsulation and decapsulation</w:t>
            </w:r>
            <w:r w:rsidR="00344BEA">
              <w:rPr>
                <w:noProof/>
                <w:webHidden/>
              </w:rPr>
              <w:tab/>
            </w:r>
            <w:r w:rsidR="00344BEA">
              <w:rPr>
                <w:noProof/>
                <w:webHidden/>
              </w:rPr>
              <w:fldChar w:fldCharType="begin"/>
            </w:r>
            <w:r w:rsidR="00344BEA">
              <w:rPr>
                <w:noProof/>
                <w:webHidden/>
              </w:rPr>
              <w:instrText xml:space="preserve"> PAGEREF _Toc186720371 \h </w:instrText>
            </w:r>
            <w:r w:rsidR="00344BEA">
              <w:rPr>
                <w:noProof/>
                <w:webHidden/>
              </w:rPr>
            </w:r>
            <w:r w:rsidR="00344BEA">
              <w:rPr>
                <w:noProof/>
                <w:webHidden/>
              </w:rPr>
              <w:fldChar w:fldCharType="separate"/>
            </w:r>
            <w:r w:rsidR="00344BEA">
              <w:rPr>
                <w:noProof/>
                <w:webHidden/>
              </w:rPr>
              <w:t>52</w:t>
            </w:r>
            <w:r w:rsidR="00344BEA">
              <w:rPr>
                <w:noProof/>
                <w:webHidden/>
              </w:rPr>
              <w:fldChar w:fldCharType="end"/>
            </w:r>
          </w:hyperlink>
        </w:p>
        <w:p w14:paraId="261157EE" w14:textId="38C57F77" w:rsidR="00D13CBE" w:rsidRPr="006D5BB8" w:rsidRDefault="000236E3">
          <w:pPr>
            <w:rPr>
              <w:rFonts w:cs="Segoe UI"/>
            </w:rPr>
          </w:pPr>
          <w:r w:rsidRPr="006D5BB8">
            <w:rPr>
              <w:rFonts w:cs="Segoe UI"/>
              <w:b/>
              <w:bCs/>
              <w:iCs/>
              <w:szCs w:val="24"/>
            </w:rPr>
            <w:fldChar w:fldCharType="end"/>
          </w:r>
        </w:p>
      </w:sdtContent>
    </w:sdt>
    <w:p w14:paraId="02670EE5" w14:textId="77777777" w:rsidR="009E5C6E" w:rsidRPr="006D5BB8" w:rsidRDefault="009E5C6E">
      <w:pPr>
        <w:spacing w:line="276" w:lineRule="auto"/>
        <w:jc w:val="left"/>
        <w:rPr>
          <w:rFonts w:eastAsiaTheme="majorEastAsia" w:cstheme="majorBidi"/>
          <w:b/>
          <w:bCs/>
          <w:color w:val="auto"/>
          <w:sz w:val="24"/>
          <w:szCs w:val="26"/>
        </w:rPr>
      </w:pPr>
      <w:r w:rsidRPr="006D5BB8">
        <w:br w:type="page"/>
      </w:r>
    </w:p>
    <w:p w14:paraId="43ACA1E9" w14:textId="77777777" w:rsidR="00346B55" w:rsidRDefault="00346B55" w:rsidP="00346B55">
      <w:pPr>
        <w:pStyle w:val="Heading1"/>
        <w:rPr>
          <w:lang w:val="en-US"/>
        </w:rPr>
      </w:pPr>
      <w:bookmarkStart w:id="2" w:name="_Toc186720278"/>
      <w:r w:rsidRPr="00346B55">
        <w:rPr>
          <w:lang w:val="en-US"/>
        </w:rPr>
        <w:lastRenderedPageBreak/>
        <w:t>HTTP</w:t>
      </w:r>
      <w:bookmarkEnd w:id="2"/>
    </w:p>
    <w:p w14:paraId="579CFB2E" w14:textId="77777777" w:rsidR="0092074C" w:rsidRPr="0092074C" w:rsidRDefault="0092074C" w:rsidP="0092074C">
      <w:pPr>
        <w:spacing w:after="0"/>
        <w:rPr>
          <w:lang w:val="en-US"/>
        </w:rPr>
      </w:pPr>
      <w:r w:rsidRPr="0092074C">
        <w:rPr>
          <w:lang w:val="en-US"/>
        </w:rPr>
        <w:t>It is the foundation of any data exchange on the Web and it is a client-server protocol, which means requests are initiated by the recipient, usually the Web browser.  Clients and servers communicate by exchanging individual messages (as opposed to a stream of data). The messages sent by the client are called requests and the messages sent by the server as an answer are called responses.</w:t>
      </w:r>
    </w:p>
    <w:p w14:paraId="3C5D084D" w14:textId="77777777" w:rsidR="0092074C" w:rsidRPr="0092074C" w:rsidRDefault="0092074C" w:rsidP="0092074C">
      <w:pPr>
        <w:pStyle w:val="ListParagraph"/>
        <w:numPr>
          <w:ilvl w:val="0"/>
          <w:numId w:val="37"/>
        </w:numPr>
        <w:spacing w:after="0" w:line="259" w:lineRule="auto"/>
        <w:jc w:val="left"/>
        <w:rPr>
          <w:lang w:val="en-US"/>
        </w:rPr>
      </w:pPr>
      <w:r w:rsidRPr="0092074C">
        <w:rPr>
          <w:lang w:val="en-US"/>
        </w:rPr>
        <w:t>HTTP (HyperText Transfer Protocol) is a foundational communication protocol used on the web to transfer data, such as HTML files, between a client (like a browser) and a server.</w:t>
      </w:r>
    </w:p>
    <w:p w14:paraId="6F000096" w14:textId="7F1E4282" w:rsidR="00503016" w:rsidRDefault="0092074C" w:rsidP="00503016">
      <w:pPr>
        <w:pStyle w:val="ListParagraph"/>
        <w:numPr>
          <w:ilvl w:val="0"/>
          <w:numId w:val="37"/>
        </w:numPr>
        <w:spacing w:after="0" w:line="259" w:lineRule="auto"/>
        <w:jc w:val="left"/>
        <w:rPr>
          <w:lang w:val="en-US"/>
        </w:rPr>
      </w:pPr>
      <w:r w:rsidRPr="0092074C">
        <w:rPr>
          <w:lang w:val="en-US"/>
        </w:rPr>
        <w:t>HTTPS (HyperText Transfer Protocol Secure) is a secure version of HTTP that uses encryption via SSL/TLS to protect the confidentiality and integrity of data exchanged between a client and a server.</w:t>
      </w:r>
    </w:p>
    <w:p w14:paraId="3DD3F916" w14:textId="08968234" w:rsidR="00970422" w:rsidRDefault="00970422" w:rsidP="00970422">
      <w:pPr>
        <w:pStyle w:val="Heading2"/>
        <w:rPr>
          <w:lang w:val="en-US"/>
        </w:rPr>
      </w:pPr>
      <w:bookmarkStart w:id="3" w:name="_Toc186720279"/>
      <w:r>
        <w:rPr>
          <w:lang w:val="en-US"/>
        </w:rPr>
        <w:t>HTTP methods</w:t>
      </w:r>
      <w:bookmarkEnd w:id="3"/>
    </w:p>
    <w:p w14:paraId="1FD5A93B" w14:textId="77777777" w:rsidR="00732577" w:rsidRPr="00732577" w:rsidRDefault="00732577" w:rsidP="00732577">
      <w:pPr>
        <w:rPr>
          <w:lang w:val="en-US"/>
        </w:rPr>
      </w:pPr>
      <w:r w:rsidRPr="00732577">
        <w:rPr>
          <w:lang w:val="en-US"/>
        </w:rPr>
        <w:t>There are 4 main types of HTTP request messages:</w:t>
      </w:r>
    </w:p>
    <w:p w14:paraId="62CA0629" w14:textId="77777777" w:rsidR="00732577" w:rsidRPr="00732577" w:rsidRDefault="00732577" w:rsidP="00732577">
      <w:pPr>
        <w:pStyle w:val="ListParagraph"/>
        <w:numPr>
          <w:ilvl w:val="0"/>
          <w:numId w:val="38"/>
        </w:numPr>
        <w:spacing w:after="160" w:line="259" w:lineRule="auto"/>
        <w:jc w:val="left"/>
        <w:rPr>
          <w:lang w:val="en-US"/>
        </w:rPr>
      </w:pPr>
      <w:r w:rsidRPr="00732577">
        <w:rPr>
          <w:b/>
          <w:lang w:val="en-US"/>
        </w:rPr>
        <w:t>POST</w:t>
      </w:r>
      <w:r w:rsidRPr="00732577">
        <w:rPr>
          <w:lang w:val="en-US"/>
        </w:rPr>
        <w:t>: web page often includes form input and user input is sent from client to server in the entity body of HTTP POST request message</w:t>
      </w:r>
    </w:p>
    <w:p w14:paraId="7B5B48E7" w14:textId="77777777" w:rsidR="00732577" w:rsidRPr="00732577" w:rsidRDefault="00732577" w:rsidP="00732577">
      <w:pPr>
        <w:pStyle w:val="ListParagraph"/>
        <w:numPr>
          <w:ilvl w:val="0"/>
          <w:numId w:val="38"/>
        </w:numPr>
        <w:spacing w:after="160" w:line="259" w:lineRule="auto"/>
        <w:jc w:val="left"/>
        <w:rPr>
          <w:lang w:val="en-US"/>
        </w:rPr>
      </w:pPr>
      <w:r w:rsidRPr="00732577">
        <w:rPr>
          <w:b/>
          <w:lang w:val="en-US"/>
        </w:rPr>
        <w:t>GET</w:t>
      </w:r>
      <w:r w:rsidRPr="00732577">
        <w:rPr>
          <w:lang w:val="en-US"/>
        </w:rPr>
        <w:t>: is used for sending data to server. It includes data in URL field of HTTP GET request message following a ‘?’</w:t>
      </w:r>
    </w:p>
    <w:p w14:paraId="7808C957" w14:textId="77777777" w:rsidR="00732577" w:rsidRPr="00732577" w:rsidRDefault="00732577" w:rsidP="00732577">
      <w:pPr>
        <w:pStyle w:val="ListParagraph"/>
        <w:numPr>
          <w:ilvl w:val="0"/>
          <w:numId w:val="38"/>
        </w:numPr>
        <w:spacing w:after="160" w:line="259" w:lineRule="auto"/>
        <w:jc w:val="left"/>
        <w:rPr>
          <w:lang w:val="en-US"/>
        </w:rPr>
      </w:pPr>
      <w:r w:rsidRPr="00732577">
        <w:rPr>
          <w:b/>
          <w:lang w:val="en-US"/>
        </w:rPr>
        <w:t>HEAD</w:t>
      </w:r>
      <w:r w:rsidRPr="00732577">
        <w:rPr>
          <w:lang w:val="en-US"/>
        </w:rPr>
        <w:t>: requests headers only, that would be returned if specified URL were requested with an HTTP GET method</w:t>
      </w:r>
    </w:p>
    <w:p w14:paraId="0420FF87" w14:textId="77777777" w:rsidR="00732577" w:rsidRPr="00732577" w:rsidRDefault="00732577" w:rsidP="00732577">
      <w:pPr>
        <w:pStyle w:val="ListParagraph"/>
        <w:numPr>
          <w:ilvl w:val="0"/>
          <w:numId w:val="38"/>
        </w:numPr>
        <w:spacing w:after="160" w:line="259" w:lineRule="auto"/>
        <w:jc w:val="left"/>
        <w:rPr>
          <w:lang w:val="en-US"/>
        </w:rPr>
      </w:pPr>
      <w:r w:rsidRPr="00732577">
        <w:rPr>
          <w:b/>
          <w:lang w:val="en-US"/>
        </w:rPr>
        <w:t>PUT</w:t>
      </w:r>
      <w:r w:rsidRPr="00732577">
        <w:rPr>
          <w:lang w:val="en-US"/>
        </w:rPr>
        <w:t>: uploads a new file (object) to the server and completely replaces the file that exists at specified URK with content in entity body of POST HTTP request message</w:t>
      </w:r>
    </w:p>
    <w:p w14:paraId="00F78755" w14:textId="77777777" w:rsidR="00732577" w:rsidRDefault="00732577" w:rsidP="00732577">
      <w:pPr>
        <w:spacing w:after="0"/>
      </w:pPr>
      <w:r>
        <w:t>HTTP Status Codes</w:t>
      </w:r>
    </w:p>
    <w:p w14:paraId="330F7E94" w14:textId="77777777" w:rsidR="00732577" w:rsidRPr="00732577" w:rsidRDefault="00732577" w:rsidP="00732577">
      <w:pPr>
        <w:pStyle w:val="ListParagraph"/>
        <w:numPr>
          <w:ilvl w:val="0"/>
          <w:numId w:val="39"/>
        </w:numPr>
        <w:spacing w:after="0" w:line="259" w:lineRule="auto"/>
        <w:jc w:val="left"/>
        <w:rPr>
          <w:lang w:val="en-US"/>
        </w:rPr>
      </w:pPr>
      <w:r w:rsidRPr="00732577">
        <w:rPr>
          <w:b/>
          <w:bCs/>
          <w:lang w:val="en-US"/>
        </w:rPr>
        <w:t>200 OK</w:t>
      </w:r>
      <w:r w:rsidRPr="00732577">
        <w:rPr>
          <w:lang w:val="en-US"/>
        </w:rPr>
        <w:t>: request succeeded, requested object later in this message</w:t>
      </w:r>
    </w:p>
    <w:p w14:paraId="7477BE2B" w14:textId="77777777" w:rsidR="00732577" w:rsidRPr="00732577" w:rsidRDefault="00732577" w:rsidP="00732577">
      <w:pPr>
        <w:pStyle w:val="ListParagraph"/>
        <w:numPr>
          <w:ilvl w:val="0"/>
          <w:numId w:val="39"/>
        </w:numPr>
        <w:spacing w:after="0" w:line="259" w:lineRule="auto"/>
        <w:jc w:val="left"/>
        <w:rPr>
          <w:lang w:val="en-US"/>
        </w:rPr>
      </w:pPr>
      <w:r w:rsidRPr="00732577">
        <w:rPr>
          <w:b/>
          <w:bCs/>
          <w:lang w:val="en-US"/>
        </w:rPr>
        <w:t>301 Moved Permanently</w:t>
      </w:r>
      <w:r w:rsidRPr="00732577">
        <w:rPr>
          <w:lang w:val="en-US"/>
        </w:rPr>
        <w:t>: requested object moved, new location specified in the Location field</w:t>
      </w:r>
    </w:p>
    <w:p w14:paraId="30C76B20" w14:textId="77777777" w:rsidR="00732577" w:rsidRPr="00732577" w:rsidRDefault="00732577" w:rsidP="00732577">
      <w:pPr>
        <w:pStyle w:val="ListParagraph"/>
        <w:numPr>
          <w:ilvl w:val="0"/>
          <w:numId w:val="39"/>
        </w:numPr>
        <w:spacing w:after="0" w:line="259" w:lineRule="auto"/>
        <w:jc w:val="left"/>
        <w:rPr>
          <w:lang w:val="en-US"/>
        </w:rPr>
      </w:pPr>
      <w:r w:rsidRPr="00732577">
        <w:rPr>
          <w:b/>
          <w:bCs/>
          <w:lang w:val="en-US"/>
        </w:rPr>
        <w:t>400 Bad Request:</w:t>
      </w:r>
      <w:r w:rsidRPr="00732577">
        <w:rPr>
          <w:lang w:val="en-US"/>
        </w:rPr>
        <w:t xml:space="preserve"> request message not understood by server </w:t>
      </w:r>
    </w:p>
    <w:p w14:paraId="6D657148" w14:textId="77777777" w:rsidR="00732577" w:rsidRPr="00732577" w:rsidRDefault="00732577" w:rsidP="00732577">
      <w:pPr>
        <w:pStyle w:val="ListParagraph"/>
        <w:numPr>
          <w:ilvl w:val="0"/>
          <w:numId w:val="39"/>
        </w:numPr>
        <w:spacing w:after="0" w:line="259" w:lineRule="auto"/>
        <w:jc w:val="left"/>
        <w:rPr>
          <w:lang w:val="en-US"/>
        </w:rPr>
      </w:pPr>
      <w:r w:rsidRPr="00732577">
        <w:rPr>
          <w:b/>
          <w:bCs/>
          <w:lang w:val="en-US"/>
        </w:rPr>
        <w:t>404 Not Found</w:t>
      </w:r>
      <w:r w:rsidRPr="00732577">
        <w:rPr>
          <w:lang w:val="en-US"/>
        </w:rPr>
        <w:t>: requested document not found on this server</w:t>
      </w:r>
    </w:p>
    <w:p w14:paraId="67B7BC02" w14:textId="77777777" w:rsidR="00732577" w:rsidRPr="00732577" w:rsidRDefault="00732577" w:rsidP="00732577">
      <w:pPr>
        <w:pStyle w:val="ListParagraph"/>
        <w:numPr>
          <w:ilvl w:val="0"/>
          <w:numId w:val="39"/>
        </w:numPr>
        <w:spacing w:after="0" w:line="259" w:lineRule="auto"/>
        <w:jc w:val="left"/>
        <w:rPr>
          <w:lang w:val="en-US"/>
        </w:rPr>
      </w:pPr>
      <w:r w:rsidRPr="00732577">
        <w:rPr>
          <w:b/>
          <w:bCs/>
          <w:lang w:val="en-US"/>
        </w:rPr>
        <w:t>505 HTTP Version Not Supported</w:t>
      </w:r>
      <w:r w:rsidRPr="00732577">
        <w:rPr>
          <w:lang w:val="en-US"/>
        </w:rPr>
        <w:t>: klar, ne</w:t>
      </w:r>
    </w:p>
    <w:p w14:paraId="0EB48573" w14:textId="77777777" w:rsidR="00732577" w:rsidRPr="00732577" w:rsidRDefault="00732577" w:rsidP="00732577">
      <w:pPr>
        <w:spacing w:after="0"/>
        <w:rPr>
          <w:lang w:val="en-US"/>
        </w:rPr>
      </w:pPr>
    </w:p>
    <w:p w14:paraId="3E7055C2" w14:textId="77777777" w:rsidR="00732577" w:rsidRPr="00732577" w:rsidRDefault="00732577" w:rsidP="00732577">
      <w:pPr>
        <w:spacing w:after="0"/>
        <w:rPr>
          <w:lang w:val="en-US"/>
        </w:rPr>
      </w:pPr>
      <w:r w:rsidRPr="00732577">
        <w:rPr>
          <w:lang w:val="en-US"/>
        </w:rPr>
        <w:t>HTTP GET/response interaction is stateless because there is no notion of multi-step exchanges of HTTP messages to complete a Web “transaction”. There is no need for client/server to track the state of a multi-step exchange and all HTTP requests are independent of each other. Additionally, there is no need for client/server to “recover” from a partially-completed-but-not-fully transaction.</w:t>
      </w:r>
    </w:p>
    <w:p w14:paraId="7696CA2A" w14:textId="77777777" w:rsidR="00732577" w:rsidRPr="00732577" w:rsidRDefault="00732577" w:rsidP="00732577">
      <w:pPr>
        <w:spacing w:after="0"/>
        <w:rPr>
          <w:lang w:val="en-US"/>
        </w:rPr>
      </w:pPr>
    </w:p>
    <w:p w14:paraId="11D6B388" w14:textId="77777777" w:rsidR="00732577" w:rsidRPr="00732577" w:rsidRDefault="00732577" w:rsidP="00732577">
      <w:pPr>
        <w:spacing w:after="0"/>
        <w:rPr>
          <w:lang w:val="en-US"/>
        </w:rPr>
      </w:pPr>
      <w:r w:rsidRPr="00732577">
        <w:rPr>
          <w:lang w:val="en-US"/>
        </w:rPr>
        <w:t xml:space="preserve"> What cookies can be used for:</w:t>
      </w:r>
    </w:p>
    <w:p w14:paraId="74B22F10" w14:textId="77777777" w:rsidR="00732577" w:rsidRDefault="00732577" w:rsidP="00732577">
      <w:pPr>
        <w:pStyle w:val="ListParagraph"/>
        <w:numPr>
          <w:ilvl w:val="0"/>
          <w:numId w:val="39"/>
        </w:numPr>
        <w:spacing w:after="0" w:line="259" w:lineRule="auto"/>
        <w:jc w:val="left"/>
      </w:pPr>
      <w:r>
        <w:t>Authorization</w:t>
      </w:r>
    </w:p>
    <w:p w14:paraId="72C45DAA" w14:textId="77777777" w:rsidR="00732577" w:rsidRDefault="00732577" w:rsidP="00732577">
      <w:pPr>
        <w:pStyle w:val="ListParagraph"/>
        <w:numPr>
          <w:ilvl w:val="0"/>
          <w:numId w:val="39"/>
        </w:numPr>
        <w:spacing w:after="0" w:line="259" w:lineRule="auto"/>
        <w:jc w:val="left"/>
      </w:pPr>
      <w:r>
        <w:t>Shopping carts</w:t>
      </w:r>
    </w:p>
    <w:p w14:paraId="724A2F7A" w14:textId="77777777" w:rsidR="00732577" w:rsidRDefault="00732577" w:rsidP="00732577">
      <w:pPr>
        <w:pStyle w:val="ListParagraph"/>
        <w:numPr>
          <w:ilvl w:val="0"/>
          <w:numId w:val="39"/>
        </w:numPr>
        <w:spacing w:after="0" w:line="259" w:lineRule="auto"/>
        <w:jc w:val="left"/>
      </w:pPr>
      <w:r>
        <w:t>Recommendations</w:t>
      </w:r>
    </w:p>
    <w:p w14:paraId="230C4ABE" w14:textId="77777777" w:rsidR="00732577" w:rsidRPr="00732577" w:rsidRDefault="00732577" w:rsidP="00732577">
      <w:pPr>
        <w:pStyle w:val="ListParagraph"/>
        <w:numPr>
          <w:ilvl w:val="0"/>
          <w:numId w:val="39"/>
        </w:numPr>
        <w:spacing w:after="0" w:line="259" w:lineRule="auto"/>
        <w:jc w:val="left"/>
        <w:rPr>
          <w:lang w:val="en-US"/>
        </w:rPr>
      </w:pPr>
      <w:r w:rsidRPr="00732577">
        <w:rPr>
          <w:lang w:val="en-US"/>
        </w:rPr>
        <w:t>User session state (Web Mail)</w:t>
      </w:r>
    </w:p>
    <w:p w14:paraId="299C1266" w14:textId="77777777" w:rsidR="00732577" w:rsidRPr="00732577" w:rsidRDefault="00732577" w:rsidP="00732577">
      <w:pPr>
        <w:spacing w:after="0"/>
        <w:rPr>
          <w:lang w:val="en-US"/>
        </w:rPr>
      </w:pPr>
    </w:p>
    <w:p w14:paraId="637A8F72" w14:textId="77777777" w:rsidR="00732577" w:rsidRPr="00732577" w:rsidRDefault="00732577" w:rsidP="00732577">
      <w:pPr>
        <w:spacing w:after="0"/>
        <w:rPr>
          <w:b/>
          <w:bCs/>
          <w:lang w:val="en-US"/>
        </w:rPr>
      </w:pPr>
      <w:r w:rsidRPr="00732577">
        <w:rPr>
          <w:b/>
          <w:bCs/>
          <w:lang w:val="en-US"/>
        </w:rPr>
        <w:t>Web caching</w:t>
      </w:r>
    </w:p>
    <w:p w14:paraId="6FDDF1B0" w14:textId="77777777" w:rsidR="00732577" w:rsidRPr="00732577" w:rsidRDefault="00732577" w:rsidP="00732577">
      <w:pPr>
        <w:spacing w:after="0"/>
        <w:rPr>
          <w:lang w:val="en-US"/>
        </w:rPr>
      </w:pPr>
      <w:r w:rsidRPr="00732577">
        <w:rPr>
          <w:lang w:val="en-US"/>
        </w:rPr>
        <w:t>A web cache acts as both client and server. It is the server for the original requesting client, but client to the origin server. Typically, cache is installed by ISP. Reasons for Web caching:</w:t>
      </w:r>
    </w:p>
    <w:p w14:paraId="308DCEA5" w14:textId="77777777" w:rsidR="00732577" w:rsidRPr="00732577" w:rsidRDefault="00732577" w:rsidP="00732577">
      <w:pPr>
        <w:pStyle w:val="ListParagraph"/>
        <w:numPr>
          <w:ilvl w:val="0"/>
          <w:numId w:val="39"/>
        </w:numPr>
        <w:spacing w:after="0" w:line="259" w:lineRule="auto"/>
        <w:jc w:val="left"/>
        <w:rPr>
          <w:lang w:val="en-US"/>
        </w:rPr>
      </w:pPr>
      <w:r w:rsidRPr="00732577">
        <w:rPr>
          <w:lang w:val="en-US"/>
        </w:rPr>
        <w:lastRenderedPageBreak/>
        <w:t>Reduces response time for client requests, since a cache is closer to the client</w:t>
      </w:r>
    </w:p>
    <w:p w14:paraId="7C8BC3F5" w14:textId="4FE1C3F0" w:rsidR="00970422" w:rsidRPr="00732577" w:rsidRDefault="00732577" w:rsidP="00970422">
      <w:pPr>
        <w:pStyle w:val="ListParagraph"/>
        <w:numPr>
          <w:ilvl w:val="0"/>
          <w:numId w:val="39"/>
        </w:numPr>
        <w:spacing w:after="0" w:line="259" w:lineRule="auto"/>
        <w:jc w:val="left"/>
        <w:rPr>
          <w:lang w:val="en-US"/>
        </w:rPr>
      </w:pPr>
      <w:r w:rsidRPr="00732577">
        <w:rPr>
          <w:lang w:val="en-US"/>
        </w:rPr>
        <w:t>Reduces traffic on an access link</w:t>
      </w:r>
    </w:p>
    <w:p w14:paraId="5286E68C" w14:textId="3482C74D" w:rsidR="00346B55" w:rsidRDefault="00346B55" w:rsidP="00346B55">
      <w:pPr>
        <w:pStyle w:val="Heading1"/>
        <w:rPr>
          <w:lang w:val="en-US"/>
        </w:rPr>
      </w:pPr>
      <w:bookmarkStart w:id="4" w:name="_Toc186720280"/>
      <w:r>
        <w:rPr>
          <w:lang w:val="en-US"/>
        </w:rPr>
        <w:t>DNS</w:t>
      </w:r>
      <w:bookmarkEnd w:id="4"/>
    </w:p>
    <w:p w14:paraId="034DC226" w14:textId="37E77137" w:rsidR="00346B55" w:rsidRDefault="00346B55" w:rsidP="009458BC">
      <w:pPr>
        <w:pStyle w:val="Heading2"/>
        <w:rPr>
          <w:lang w:val="en-US"/>
        </w:rPr>
      </w:pPr>
      <w:bookmarkStart w:id="5" w:name="_Toc186720281"/>
      <w:r>
        <w:rPr>
          <w:lang w:val="en-US"/>
        </w:rPr>
        <w:t>Iterative DNS</w:t>
      </w:r>
      <w:bookmarkEnd w:id="5"/>
    </w:p>
    <w:p w14:paraId="13B5254E" w14:textId="2CFF3187" w:rsidR="009458BC" w:rsidRDefault="00CA7D4A" w:rsidP="009458BC">
      <w:pPr>
        <w:rPr>
          <w:lang w:val="en-US"/>
        </w:rPr>
      </w:pPr>
      <w:r w:rsidRPr="00682EF1">
        <w:rPr>
          <w:noProof/>
        </w:rPr>
        <w:drawing>
          <wp:inline distT="0" distB="0" distL="0" distR="0" wp14:anchorId="551BDD9C" wp14:editId="29119426">
            <wp:extent cx="2349500" cy="3344582"/>
            <wp:effectExtent l="0" t="0" r="0" b="8255"/>
            <wp:docPr id="120361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18357" name=""/>
                    <pic:cNvPicPr/>
                  </pic:nvPicPr>
                  <pic:blipFill>
                    <a:blip r:embed="rId12"/>
                    <a:stretch>
                      <a:fillRect/>
                    </a:stretch>
                  </pic:blipFill>
                  <pic:spPr>
                    <a:xfrm>
                      <a:off x="0" y="0"/>
                      <a:ext cx="2353660" cy="3350504"/>
                    </a:xfrm>
                    <a:prstGeom prst="rect">
                      <a:avLst/>
                    </a:prstGeom>
                  </pic:spPr>
                </pic:pic>
              </a:graphicData>
            </a:graphic>
          </wp:inline>
        </w:drawing>
      </w:r>
    </w:p>
    <w:p w14:paraId="286C2602" w14:textId="77777777" w:rsidR="000E2997" w:rsidRPr="00177027" w:rsidRDefault="000E2997" w:rsidP="000E2997">
      <w:pPr>
        <w:rPr>
          <w:lang w:val="en-GB"/>
        </w:rPr>
      </w:pPr>
      <w:r w:rsidRPr="15BAE9D5">
        <w:rPr>
          <w:lang w:val="en-GB"/>
        </w:rPr>
        <w:t>An iterative query is one in which a DNS client expects a DNS server to respond with the best answer it can give without querying another DNS server. Instead, the DNS server gives a list of nameservers for the requested domain which the client queries itself.</w:t>
      </w:r>
    </w:p>
    <w:p w14:paraId="2622156D" w14:textId="66D4A7CE" w:rsidR="00346B55" w:rsidRDefault="00346B55" w:rsidP="009458BC">
      <w:pPr>
        <w:pStyle w:val="Heading2"/>
        <w:rPr>
          <w:lang w:val="en-US"/>
        </w:rPr>
      </w:pPr>
      <w:bookmarkStart w:id="6" w:name="_Toc186720282"/>
      <w:r>
        <w:rPr>
          <w:lang w:val="en-US"/>
        </w:rPr>
        <w:lastRenderedPageBreak/>
        <w:t>Recursive DNS</w:t>
      </w:r>
      <w:bookmarkEnd w:id="6"/>
    </w:p>
    <w:p w14:paraId="27224668" w14:textId="182A872C" w:rsidR="000E2997" w:rsidRDefault="00442F4F" w:rsidP="000E2997">
      <w:pPr>
        <w:rPr>
          <w:lang w:val="en-US"/>
        </w:rPr>
      </w:pPr>
      <w:r w:rsidRPr="00860551">
        <w:rPr>
          <w:noProof/>
        </w:rPr>
        <w:drawing>
          <wp:inline distT="0" distB="0" distL="0" distR="0" wp14:anchorId="32906140" wp14:editId="67EFABEA">
            <wp:extent cx="2508250" cy="3489739"/>
            <wp:effectExtent l="0" t="0" r="6350" b="0"/>
            <wp:docPr id="52559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96325" name=""/>
                    <pic:cNvPicPr/>
                  </pic:nvPicPr>
                  <pic:blipFill>
                    <a:blip r:embed="rId13"/>
                    <a:stretch>
                      <a:fillRect/>
                    </a:stretch>
                  </pic:blipFill>
                  <pic:spPr>
                    <a:xfrm>
                      <a:off x="0" y="0"/>
                      <a:ext cx="2510113" cy="3492331"/>
                    </a:xfrm>
                    <a:prstGeom prst="rect">
                      <a:avLst/>
                    </a:prstGeom>
                  </pic:spPr>
                </pic:pic>
              </a:graphicData>
            </a:graphic>
          </wp:inline>
        </w:drawing>
      </w:r>
    </w:p>
    <w:p w14:paraId="386A9C0C" w14:textId="77777777" w:rsidR="00317A38" w:rsidRPr="00317A38" w:rsidRDefault="00317A38" w:rsidP="00317A38">
      <w:pPr>
        <w:pStyle w:val="ListParagraph"/>
        <w:ind w:left="0"/>
        <w:rPr>
          <w:lang w:val="en-US"/>
        </w:rPr>
      </w:pPr>
      <w:r w:rsidRPr="00317A38">
        <w:rPr>
          <w:lang w:val="en-US"/>
        </w:rPr>
        <w:t>With a recursive DNS the DNS client expects a full resolution of a DNS name from a DNS server, which means the query gets sent to the next server until the answer has been reached.</w:t>
      </w:r>
    </w:p>
    <w:p w14:paraId="6F6A8810" w14:textId="2DEFA3F5" w:rsidR="00346B55" w:rsidRDefault="00346B55" w:rsidP="009458BC">
      <w:pPr>
        <w:pStyle w:val="Heading2"/>
        <w:rPr>
          <w:lang w:val="en-US"/>
        </w:rPr>
      </w:pPr>
      <w:bookmarkStart w:id="7" w:name="_Toc186720283"/>
      <w:r>
        <w:rPr>
          <w:lang w:val="en-US"/>
        </w:rPr>
        <w:t>Local DNS / resolver</w:t>
      </w:r>
      <w:bookmarkEnd w:id="7"/>
    </w:p>
    <w:p w14:paraId="3F9CC28E" w14:textId="77777777" w:rsidR="00E51856" w:rsidRDefault="00E51856" w:rsidP="00E51856">
      <w:pPr>
        <w:pStyle w:val="ListParagraph"/>
        <w:ind w:left="0"/>
        <w:rPr>
          <w:lang w:val="en-GB"/>
        </w:rPr>
      </w:pPr>
      <w:r w:rsidRPr="15BAE9D5">
        <w:rPr>
          <w:lang w:val="en-GB"/>
        </w:rPr>
        <w:t xml:space="preserve">Its like a librarian who is asked to find a book in a library. This server is designated to receive queries from a client. The DNS resolver then makes a recursive DNS request to get the name/ip address. The resolver also caches the responses for a certain amount of time. </w:t>
      </w:r>
    </w:p>
    <w:p w14:paraId="50CC368B" w14:textId="77777777" w:rsidR="00346B55" w:rsidRDefault="00346B55" w:rsidP="00346B55">
      <w:pPr>
        <w:pStyle w:val="Heading1"/>
        <w:rPr>
          <w:lang w:val="en-US"/>
        </w:rPr>
      </w:pPr>
      <w:bookmarkStart w:id="8" w:name="_Toc186720284"/>
      <w:r w:rsidRPr="00346B55">
        <w:rPr>
          <w:lang w:val="en-US"/>
        </w:rPr>
        <w:t>TCP</w:t>
      </w:r>
      <w:bookmarkEnd w:id="8"/>
    </w:p>
    <w:p w14:paraId="520522A2" w14:textId="5D91F220" w:rsidR="0091084B" w:rsidRDefault="00346B55" w:rsidP="0091084B">
      <w:pPr>
        <w:pStyle w:val="Heading2"/>
        <w:rPr>
          <w:lang w:val="en-US"/>
        </w:rPr>
      </w:pPr>
      <w:bookmarkStart w:id="9" w:name="_Toc186720285"/>
      <w:r w:rsidRPr="00346B55">
        <w:rPr>
          <w:lang w:val="en-US"/>
        </w:rPr>
        <w:t>Send Window</w:t>
      </w:r>
      <w:bookmarkEnd w:id="9"/>
    </w:p>
    <w:p w14:paraId="0B8F0FB5" w14:textId="77777777" w:rsidR="00C26BA5" w:rsidRPr="00C26BA5" w:rsidRDefault="00C26BA5" w:rsidP="00C26BA5">
      <w:pPr>
        <w:spacing w:after="0"/>
        <w:rPr>
          <w:lang w:val="en-US"/>
        </w:rPr>
      </w:pPr>
      <w:r w:rsidRPr="00C26BA5">
        <w:rPr>
          <w:lang w:val="en-US"/>
        </w:rPr>
        <w:t xml:space="preserve">The </w:t>
      </w:r>
      <w:r w:rsidRPr="00C26BA5">
        <w:rPr>
          <w:b/>
          <w:bCs/>
          <w:lang w:val="en-US"/>
        </w:rPr>
        <w:t>TCP send window</w:t>
      </w:r>
      <w:r w:rsidRPr="00C26BA5">
        <w:rPr>
          <w:lang w:val="en-US"/>
        </w:rPr>
        <w:t xml:space="preserve"> is the portion of data that the sender is allowed to transmit without receiving an acknowledgment, determined by the receiver's advertised window and network conditions. The TCP usable window is the portion of the send window that currently has available space for sending new data, considering both the receiver's advertised window and unacknowledged data in transit.  The send window is the number of bytes that the recipient is allowing the transmitter to have unacknowledged at one time.  The window is what determines how many bytes the sender is allowed to transmit and is equal to the sum of the number of bytes in category 2 and category 3. </w:t>
      </w:r>
    </w:p>
    <w:p w14:paraId="75E81F32" w14:textId="77777777" w:rsidR="00346B55" w:rsidRDefault="00346B55" w:rsidP="00346B55">
      <w:pPr>
        <w:pStyle w:val="Heading2"/>
        <w:rPr>
          <w:lang w:val="en-US"/>
        </w:rPr>
      </w:pPr>
      <w:bookmarkStart w:id="10" w:name="_Toc186720286"/>
      <w:r w:rsidRPr="00346B55">
        <w:rPr>
          <w:lang w:val="en-US"/>
        </w:rPr>
        <w:t>Receive Window</w:t>
      </w:r>
      <w:bookmarkEnd w:id="10"/>
    </w:p>
    <w:p w14:paraId="03085160" w14:textId="1EC93038" w:rsidR="0002396B" w:rsidRPr="0002396B" w:rsidRDefault="0002396B" w:rsidP="0002396B">
      <w:pPr>
        <w:spacing w:after="0"/>
        <w:rPr>
          <w:lang w:val="en-US"/>
        </w:rPr>
      </w:pPr>
      <w:r w:rsidRPr="0002396B">
        <w:rPr>
          <w:lang w:val="en-US"/>
        </w:rPr>
        <w:t xml:space="preserve">The </w:t>
      </w:r>
      <w:r w:rsidRPr="0002396B">
        <w:rPr>
          <w:b/>
          <w:bCs/>
          <w:lang w:val="en-US"/>
        </w:rPr>
        <w:t>TCP</w:t>
      </w:r>
      <w:r w:rsidRPr="0002396B">
        <w:rPr>
          <w:lang w:val="en-US"/>
        </w:rPr>
        <w:t xml:space="preserve"> </w:t>
      </w:r>
      <w:r w:rsidRPr="0002396B">
        <w:rPr>
          <w:b/>
          <w:bCs/>
          <w:lang w:val="en-US"/>
        </w:rPr>
        <w:t>receive window</w:t>
      </w:r>
      <w:r w:rsidRPr="0002396B">
        <w:rPr>
          <w:lang w:val="en-US"/>
        </w:rPr>
        <w:t xml:space="preserve"> in a TCP connection is a flow control mechanism that specifies the amount of buffer space available at the receiver for incoming data. It is advertised by the receiver to the sender in </w:t>
      </w:r>
      <w:r w:rsidRPr="0002396B">
        <w:rPr>
          <w:lang w:val="en-US"/>
        </w:rPr>
        <w:lastRenderedPageBreak/>
        <w:t>every acknowledgment packet, allowing the sender to adjust its transmission rate accordingly. A larger receive window allows for higher throughput, while a smaller window signals the sender to slow down to prevent buffer overflow. This dynamic adjustment ensures efficient data transfer and prevents congestion at the receiver's end.</w:t>
      </w:r>
    </w:p>
    <w:p w14:paraId="3F26FCDC" w14:textId="5ED493A9" w:rsidR="00C26BA5" w:rsidRPr="00C26BA5" w:rsidRDefault="00C26BA5" w:rsidP="00C26BA5">
      <w:pPr>
        <w:rPr>
          <w:lang w:val="en-US"/>
        </w:rPr>
      </w:pPr>
    </w:p>
    <w:p w14:paraId="6501A56B" w14:textId="0DBC358D" w:rsidR="00346B55" w:rsidRDefault="0002396B" w:rsidP="00346B55">
      <w:pPr>
        <w:pStyle w:val="Heading2"/>
        <w:rPr>
          <w:lang w:val="en-US"/>
        </w:rPr>
      </w:pPr>
      <w:bookmarkStart w:id="11" w:name="_Toc186720287"/>
      <w:r>
        <w:rPr>
          <w:noProof/>
        </w:rPr>
        <w:drawing>
          <wp:anchor distT="0" distB="0" distL="114300" distR="114300" simplePos="0" relativeHeight="251658250" behindDoc="0" locked="0" layoutInCell="1" allowOverlap="1" wp14:anchorId="33214CC8" wp14:editId="5583E3E4">
            <wp:simplePos x="0" y="0"/>
            <wp:positionH relativeFrom="margin">
              <wp:posOffset>3003550</wp:posOffset>
            </wp:positionH>
            <wp:positionV relativeFrom="margin">
              <wp:posOffset>1356995</wp:posOffset>
            </wp:positionV>
            <wp:extent cx="2817495" cy="1960880"/>
            <wp:effectExtent l="0" t="0" r="1905" b="1270"/>
            <wp:wrapSquare wrapText="bothSides"/>
            <wp:docPr id="25196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817495" cy="1960880"/>
                    </a:xfrm>
                    <a:prstGeom prst="rect">
                      <a:avLst/>
                    </a:prstGeom>
                  </pic:spPr>
                </pic:pic>
              </a:graphicData>
            </a:graphic>
          </wp:anchor>
        </w:drawing>
      </w:r>
      <w:r w:rsidR="00346B55" w:rsidRPr="00346B55">
        <w:rPr>
          <w:lang w:val="en-US"/>
        </w:rPr>
        <w:t>Window Size</w:t>
      </w:r>
      <w:bookmarkEnd w:id="11"/>
    </w:p>
    <w:p w14:paraId="203872F3" w14:textId="7F6CD88A" w:rsidR="00620D68" w:rsidRPr="00620D68" w:rsidRDefault="00620D68" w:rsidP="00620D68">
      <w:pPr>
        <w:pStyle w:val="ListParagraph"/>
        <w:ind w:left="0"/>
        <w:rPr>
          <w:lang w:val="en-US"/>
        </w:rPr>
      </w:pPr>
      <w:r w:rsidRPr="00620D68">
        <w:rPr>
          <w:lang w:val="en-US"/>
        </w:rPr>
        <w:t>The</w:t>
      </w:r>
      <w:r w:rsidRPr="00620D68">
        <w:rPr>
          <w:b/>
          <w:bCs/>
          <w:lang w:val="en-US"/>
        </w:rPr>
        <w:t xml:space="preserve"> window size</w:t>
      </w:r>
      <w:r w:rsidRPr="00620D68">
        <w:rPr>
          <w:lang w:val="en-US"/>
        </w:rPr>
        <w:t xml:space="preserve"> is the amount of payload bytes a receiver can handle. When the window size is fully utilized it waits for an ACK and window size update of the receiver before transmitting more data. A windows size of 0 means that the sender stops delivering data.</w:t>
      </w:r>
    </w:p>
    <w:p w14:paraId="309EA2F4" w14:textId="008DE8E2" w:rsidR="00620D68" w:rsidRPr="00620D68" w:rsidRDefault="00620D68" w:rsidP="00D60CF8">
      <w:pPr>
        <w:pStyle w:val="ListParagraph"/>
        <w:numPr>
          <w:ilvl w:val="0"/>
          <w:numId w:val="19"/>
        </w:numPr>
        <w:spacing w:after="160" w:line="259" w:lineRule="auto"/>
        <w:ind w:left="360"/>
        <w:jc w:val="left"/>
        <w:rPr>
          <w:lang w:val="en-US"/>
        </w:rPr>
      </w:pPr>
      <w:r>
        <w:rPr>
          <w:noProof/>
        </w:rPr>
        <w:drawing>
          <wp:anchor distT="0" distB="0" distL="114300" distR="114300" simplePos="0" relativeHeight="251658249" behindDoc="0" locked="0" layoutInCell="1" allowOverlap="1" wp14:anchorId="0192FC35" wp14:editId="7EE22244">
            <wp:simplePos x="0" y="0"/>
            <wp:positionH relativeFrom="margin">
              <wp:align>right</wp:align>
            </wp:positionH>
            <wp:positionV relativeFrom="margin">
              <wp:align>bottom</wp:align>
            </wp:positionV>
            <wp:extent cx="2817495" cy="1960880"/>
            <wp:effectExtent l="0" t="0" r="1905" b="1270"/>
            <wp:wrapSquare wrapText="bothSides"/>
            <wp:docPr id="210188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817495" cy="1960880"/>
                    </a:xfrm>
                    <a:prstGeom prst="rect">
                      <a:avLst/>
                    </a:prstGeom>
                  </pic:spPr>
                </pic:pic>
              </a:graphicData>
            </a:graphic>
          </wp:anchor>
        </w:drawing>
      </w:r>
      <w:r w:rsidRPr="00620D68">
        <w:rPr>
          <w:lang w:val="en-US"/>
        </w:rPr>
        <w:t>Client communicates window size of 3000 bytes and starts a syn/ack sequence</w:t>
      </w:r>
    </w:p>
    <w:p w14:paraId="50DE39D7" w14:textId="790EEABF" w:rsidR="00620D68" w:rsidRPr="00620D68" w:rsidRDefault="00620D68" w:rsidP="00D60CF8">
      <w:pPr>
        <w:pStyle w:val="ListParagraph"/>
        <w:numPr>
          <w:ilvl w:val="0"/>
          <w:numId w:val="19"/>
        </w:numPr>
        <w:spacing w:after="160" w:line="259" w:lineRule="auto"/>
        <w:ind w:left="360"/>
        <w:jc w:val="left"/>
        <w:rPr>
          <w:lang w:val="en-US"/>
        </w:rPr>
      </w:pPr>
      <w:r w:rsidRPr="00620D68">
        <w:rPr>
          <w:lang w:val="en-US"/>
        </w:rPr>
        <w:t>Starts sending a packet with length 1000 and sequence 1</w:t>
      </w:r>
    </w:p>
    <w:p w14:paraId="785DC6B7" w14:textId="371F4451" w:rsidR="00620D68" w:rsidRPr="00620D68" w:rsidRDefault="00620D68" w:rsidP="00D60CF8">
      <w:pPr>
        <w:pStyle w:val="ListParagraph"/>
        <w:numPr>
          <w:ilvl w:val="0"/>
          <w:numId w:val="19"/>
        </w:numPr>
        <w:spacing w:after="160" w:line="259" w:lineRule="auto"/>
        <w:ind w:left="360"/>
        <w:jc w:val="left"/>
        <w:rPr>
          <w:lang w:val="en-US"/>
        </w:rPr>
      </w:pPr>
      <w:r w:rsidRPr="00620D68">
        <w:rPr>
          <w:lang w:val="en-US"/>
        </w:rPr>
        <w:t>Another load of 1000 bytes is sent, sequence number is now +1000 making it a total of 1001</w:t>
      </w:r>
    </w:p>
    <w:p w14:paraId="409D63F9" w14:textId="33DC010B" w:rsidR="00620D68" w:rsidRPr="00620D68" w:rsidRDefault="00620D68" w:rsidP="00D60CF8">
      <w:pPr>
        <w:pStyle w:val="ListParagraph"/>
        <w:numPr>
          <w:ilvl w:val="0"/>
          <w:numId w:val="19"/>
        </w:numPr>
        <w:spacing w:after="160" w:line="259" w:lineRule="auto"/>
        <w:ind w:left="360"/>
        <w:jc w:val="left"/>
        <w:rPr>
          <w:lang w:val="en-US"/>
        </w:rPr>
      </w:pPr>
      <w:r w:rsidRPr="00620D68">
        <w:rPr>
          <w:lang w:val="en-US"/>
        </w:rPr>
        <w:t>Another load of 1000 bytes is sent, another 1000 is added to the seq making it 2001</w:t>
      </w:r>
    </w:p>
    <w:p w14:paraId="71112D48" w14:textId="5CED87CF" w:rsidR="00620D68" w:rsidRPr="00620D68" w:rsidRDefault="00620D68" w:rsidP="00D60CF8">
      <w:pPr>
        <w:pStyle w:val="ListParagraph"/>
        <w:numPr>
          <w:ilvl w:val="0"/>
          <w:numId w:val="19"/>
        </w:numPr>
        <w:spacing w:after="160" w:line="259" w:lineRule="auto"/>
        <w:ind w:left="360"/>
        <w:jc w:val="left"/>
        <w:rPr>
          <w:lang w:val="en-US"/>
        </w:rPr>
      </w:pPr>
      <w:r w:rsidRPr="00620D68">
        <w:rPr>
          <w:lang w:val="en-US"/>
        </w:rPr>
        <w:t xml:space="preserve">The client has now received a total of 3000 bytes, it acknowledges the last seq received by adding the length of 1000 to it, making it 3001. </w:t>
      </w:r>
    </w:p>
    <w:p w14:paraId="3B031D97" w14:textId="151203B5" w:rsidR="00620D68" w:rsidRPr="00620D68" w:rsidRDefault="00620D68" w:rsidP="00D60CF8">
      <w:pPr>
        <w:pStyle w:val="ListParagraph"/>
        <w:numPr>
          <w:ilvl w:val="0"/>
          <w:numId w:val="19"/>
        </w:numPr>
        <w:spacing w:after="160" w:line="259" w:lineRule="auto"/>
        <w:ind w:left="360"/>
        <w:jc w:val="left"/>
        <w:rPr>
          <w:lang w:val="en-US"/>
        </w:rPr>
      </w:pPr>
      <w:r w:rsidRPr="00620D68">
        <w:rPr>
          <w:lang w:val="en-US"/>
        </w:rPr>
        <w:t>The client also sends an updated window size</w:t>
      </w:r>
    </w:p>
    <w:p w14:paraId="0B33D536" w14:textId="77777777" w:rsidR="00346B55" w:rsidRDefault="00346B55" w:rsidP="00346B55">
      <w:pPr>
        <w:pStyle w:val="Heading2"/>
        <w:rPr>
          <w:lang w:val="en-US"/>
        </w:rPr>
      </w:pPr>
      <w:bookmarkStart w:id="12" w:name="_Toc186720288"/>
      <w:r w:rsidRPr="00346B55">
        <w:rPr>
          <w:lang w:val="en-US"/>
        </w:rPr>
        <w:t>Window Categories</w:t>
      </w:r>
      <w:bookmarkEnd w:id="12"/>
    </w:p>
    <w:p w14:paraId="6FA80B2D" w14:textId="6921BEA0" w:rsidR="00346B55" w:rsidRPr="002B153D" w:rsidRDefault="00346B55" w:rsidP="00346B55">
      <w:r w:rsidRPr="00DC4F09">
        <w:rPr>
          <w:highlight w:val="red"/>
        </w:rPr>
        <w:t>Was ist damit gemeint?</w:t>
      </w:r>
      <w:r w:rsidR="002B153D" w:rsidRPr="00DC4F09">
        <w:rPr>
          <w:highlight w:val="red"/>
        </w:rPr>
        <w:t xml:space="preserve"> Window Size Scale?</w:t>
      </w:r>
    </w:p>
    <w:p w14:paraId="5E873C33" w14:textId="77777777" w:rsidR="00346B55" w:rsidRDefault="00346B55" w:rsidP="00346B55">
      <w:pPr>
        <w:pStyle w:val="Heading2"/>
        <w:rPr>
          <w:lang w:val="en-US"/>
        </w:rPr>
      </w:pPr>
      <w:bookmarkStart w:id="13" w:name="_Toc186720289"/>
      <w:r w:rsidRPr="00346B55">
        <w:rPr>
          <w:lang w:val="en-US"/>
        </w:rPr>
        <w:t>Acknowledgment System</w:t>
      </w:r>
      <w:bookmarkEnd w:id="13"/>
    </w:p>
    <w:p w14:paraId="59C99A02" w14:textId="52F3C96B" w:rsidR="005B6C90" w:rsidRPr="003640CC" w:rsidRDefault="005B6C90" w:rsidP="00D60CF8">
      <w:pPr>
        <w:pStyle w:val="ListParagraph"/>
        <w:numPr>
          <w:ilvl w:val="0"/>
          <w:numId w:val="10"/>
        </w:numPr>
        <w:spacing w:after="160" w:line="259" w:lineRule="auto"/>
        <w:jc w:val="left"/>
        <w:rPr>
          <w:b/>
          <w:bCs/>
          <w:lang w:val="en-GB"/>
        </w:rPr>
      </w:pPr>
      <w:r w:rsidRPr="00EA4982">
        <w:rPr>
          <w:b/>
          <w:bCs/>
          <w:lang w:val="en-GB"/>
        </w:rPr>
        <w:t>Connection Establishment (Three-Way Handshake):</w:t>
      </w:r>
    </w:p>
    <w:p w14:paraId="262623E2" w14:textId="77777777" w:rsidR="005B6C90" w:rsidRDefault="005B6C90" w:rsidP="005B6C90">
      <w:pPr>
        <w:pStyle w:val="ListParagraph"/>
        <w:ind w:left="360"/>
        <w:rPr>
          <w:lang w:val="en-GB"/>
        </w:rPr>
      </w:pPr>
      <w:r>
        <w:rPr>
          <w:lang w:val="en-GB"/>
        </w:rPr>
        <w:t>1. The client sends a SYN packet to the server, marked with a random sequence number x</w:t>
      </w:r>
    </w:p>
    <w:p w14:paraId="203B50D2" w14:textId="77777777" w:rsidR="005B6C90" w:rsidRDefault="005B6C90" w:rsidP="005B6C90">
      <w:pPr>
        <w:pStyle w:val="ListParagraph"/>
        <w:ind w:left="360"/>
        <w:rPr>
          <w:lang w:val="en-GB"/>
        </w:rPr>
      </w:pPr>
      <w:r w:rsidRPr="15BAE9D5">
        <w:rPr>
          <w:lang w:val="en-GB"/>
        </w:rPr>
        <w:t>2. Server answers with an ACK, telling the client to accept the connection. The packet contains an ACK number, which is x+1. It also contains another SYN with a new random sequence number y</w:t>
      </w:r>
    </w:p>
    <w:p w14:paraId="1E985937" w14:textId="77777777" w:rsidR="005B6C90" w:rsidRDefault="005B6C90" w:rsidP="005B6C90">
      <w:pPr>
        <w:pStyle w:val="ListParagraph"/>
        <w:ind w:left="360"/>
        <w:rPr>
          <w:lang w:val="en-GB"/>
        </w:rPr>
      </w:pPr>
      <w:r w:rsidRPr="15BAE9D5">
        <w:rPr>
          <w:lang w:val="en-GB"/>
        </w:rPr>
        <w:t>3. The client acknowledges the SYN of the server by increasing y by one (y+1), the old ack is used as the sequence number</w:t>
      </w:r>
    </w:p>
    <w:p w14:paraId="55A34D0D" w14:textId="77777777" w:rsidR="005B6C90" w:rsidRDefault="005B6C90" w:rsidP="005B6C90">
      <w:pPr>
        <w:pStyle w:val="ListParagraph"/>
        <w:ind w:left="360"/>
        <w:rPr>
          <w:lang w:val="en-GB"/>
        </w:rPr>
      </w:pPr>
    </w:p>
    <w:p w14:paraId="74CFBCCB" w14:textId="77777777" w:rsidR="005B6C90" w:rsidRDefault="005B6C90" w:rsidP="005B6C90">
      <w:pPr>
        <w:pStyle w:val="ListParagraph"/>
        <w:ind w:left="360"/>
        <w:rPr>
          <w:lang w:val="en-GB"/>
        </w:rPr>
      </w:pPr>
      <w:r>
        <w:rPr>
          <w:lang w:val="en-GB"/>
        </w:rPr>
        <w:t>Example:</w:t>
      </w:r>
    </w:p>
    <w:p w14:paraId="608AA61D" w14:textId="77777777" w:rsidR="005B6C90" w:rsidRDefault="005B6C90" w:rsidP="005B6C90">
      <w:pPr>
        <w:pStyle w:val="ListParagraph"/>
        <w:ind w:left="360"/>
        <w:rPr>
          <w:lang w:val="en-GB"/>
        </w:rPr>
      </w:pPr>
      <w:r>
        <w:rPr>
          <w:lang w:val="en-GB"/>
        </w:rPr>
        <w:t>1. SYN, seq num = 4567</w:t>
      </w:r>
    </w:p>
    <w:p w14:paraId="421395CE" w14:textId="77777777" w:rsidR="005B6C90" w:rsidRDefault="005B6C90" w:rsidP="005B6C90">
      <w:pPr>
        <w:pStyle w:val="ListParagraph"/>
        <w:ind w:left="360"/>
        <w:rPr>
          <w:lang w:val="en-GB"/>
        </w:rPr>
      </w:pPr>
      <w:r>
        <w:rPr>
          <w:lang w:val="en-GB"/>
        </w:rPr>
        <w:t>2. SYN+ACK, ack num = 4568 seq num = 12998</w:t>
      </w:r>
    </w:p>
    <w:p w14:paraId="0466CF90" w14:textId="76F0AF39" w:rsidR="005B6C90" w:rsidRDefault="005B6C90" w:rsidP="005B6C90">
      <w:pPr>
        <w:pStyle w:val="ListParagraph"/>
        <w:ind w:left="360"/>
        <w:rPr>
          <w:lang w:val="en-GB"/>
        </w:rPr>
      </w:pPr>
      <w:r>
        <w:rPr>
          <w:lang w:val="en-GB"/>
        </w:rPr>
        <w:t>3. ACK, ack num = 12999</w:t>
      </w:r>
      <w:r w:rsidR="007C15FE">
        <w:rPr>
          <w:lang w:val="en-GB"/>
        </w:rPr>
        <w:t xml:space="preserve"> </w:t>
      </w:r>
    </w:p>
    <w:p w14:paraId="773584FA" w14:textId="77777777" w:rsidR="005B6C90" w:rsidRDefault="005B6C90" w:rsidP="005B6C90">
      <w:pPr>
        <w:pStyle w:val="ListParagraph"/>
        <w:ind w:left="360"/>
        <w:rPr>
          <w:lang w:val="en-GB"/>
        </w:rPr>
      </w:pPr>
      <w:r w:rsidRPr="00847B63">
        <w:rPr>
          <w:noProof/>
          <w:lang w:val="en-GB"/>
        </w:rPr>
        <w:lastRenderedPageBreak/>
        <w:drawing>
          <wp:anchor distT="0" distB="0" distL="114300" distR="114300" simplePos="0" relativeHeight="251658247" behindDoc="0" locked="0" layoutInCell="1" allowOverlap="1" wp14:anchorId="5D419629" wp14:editId="382A85F3">
            <wp:simplePos x="0" y="0"/>
            <wp:positionH relativeFrom="column">
              <wp:posOffset>4056894</wp:posOffset>
            </wp:positionH>
            <wp:positionV relativeFrom="paragraph">
              <wp:posOffset>120666</wp:posOffset>
            </wp:positionV>
            <wp:extent cx="1972945" cy="1940560"/>
            <wp:effectExtent l="0" t="0" r="8255" b="2540"/>
            <wp:wrapSquare wrapText="bothSides"/>
            <wp:docPr id="64538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82839" name=""/>
                    <pic:cNvPicPr/>
                  </pic:nvPicPr>
                  <pic:blipFill>
                    <a:blip r:embed="rId15">
                      <a:extLst>
                        <a:ext uri="{28A0092B-C50C-407E-A947-70E740481C1C}">
                          <a14:useLocalDpi xmlns:a14="http://schemas.microsoft.com/office/drawing/2010/main" val="0"/>
                        </a:ext>
                      </a:extLst>
                    </a:blip>
                    <a:stretch>
                      <a:fillRect/>
                    </a:stretch>
                  </pic:blipFill>
                  <pic:spPr>
                    <a:xfrm>
                      <a:off x="0" y="0"/>
                      <a:ext cx="1972945" cy="1940560"/>
                    </a:xfrm>
                    <a:prstGeom prst="rect">
                      <a:avLst/>
                    </a:prstGeom>
                  </pic:spPr>
                </pic:pic>
              </a:graphicData>
            </a:graphic>
            <wp14:sizeRelH relativeFrom="margin">
              <wp14:pctWidth>0</wp14:pctWidth>
            </wp14:sizeRelH>
            <wp14:sizeRelV relativeFrom="margin">
              <wp14:pctHeight>0</wp14:pctHeight>
            </wp14:sizeRelV>
          </wp:anchor>
        </w:drawing>
      </w:r>
    </w:p>
    <w:p w14:paraId="5B3B5777" w14:textId="77777777" w:rsidR="005B6C90" w:rsidRDefault="005B6C90" w:rsidP="00D60CF8">
      <w:pPr>
        <w:pStyle w:val="ListParagraph"/>
        <w:numPr>
          <w:ilvl w:val="0"/>
          <w:numId w:val="10"/>
        </w:numPr>
        <w:spacing w:after="160" w:line="259" w:lineRule="auto"/>
        <w:jc w:val="left"/>
        <w:rPr>
          <w:b/>
          <w:bCs/>
          <w:lang w:val="en-GB"/>
        </w:rPr>
      </w:pPr>
      <w:r w:rsidRPr="008B75DC">
        <w:rPr>
          <w:b/>
          <w:bCs/>
          <w:lang w:val="en-GB"/>
        </w:rPr>
        <w:t>Connection Termination (Four-Way Handshake):</w:t>
      </w:r>
    </w:p>
    <w:p w14:paraId="0E9758C2" w14:textId="77777777" w:rsidR="005B6C90" w:rsidRPr="00887DAC" w:rsidRDefault="005B6C90" w:rsidP="005B6C90">
      <w:pPr>
        <w:ind w:left="360"/>
        <w:rPr>
          <w:lang w:val="en-GB"/>
        </w:rPr>
      </w:pPr>
      <w:r w:rsidRPr="00887DAC">
        <w:rPr>
          <w:lang w:val="en-GB"/>
        </w:rPr>
        <w:t>To tear down a connection every station sends a FIN request and confirms the others FIN with an ACK</w:t>
      </w:r>
      <w:r>
        <w:rPr>
          <w:lang w:val="en-GB"/>
        </w:rPr>
        <w:t>.</w:t>
      </w:r>
    </w:p>
    <w:p w14:paraId="5F34CCDD" w14:textId="77777777" w:rsidR="005B6C90" w:rsidRDefault="005B6C90" w:rsidP="005B6C90">
      <w:pPr>
        <w:ind w:left="360"/>
        <w:rPr>
          <w:lang w:val="en-GB"/>
        </w:rPr>
      </w:pPr>
      <w:r w:rsidRPr="15BAE9D5">
        <w:rPr>
          <w:lang w:val="en-GB"/>
        </w:rPr>
        <w:t xml:space="preserve">The two packets in the middle could be combined into a single FIN ACK packet, which would result in a three-way handshake. The connection does not have to be terminated by both stations. </w:t>
      </w:r>
      <w:r w:rsidRPr="15BAE9D5">
        <w:rPr>
          <w:b/>
          <w:bCs/>
          <w:lang w:val="en-GB"/>
        </w:rPr>
        <w:t>Half-open</w:t>
      </w:r>
      <w:r w:rsidRPr="15BAE9D5">
        <w:rPr>
          <w:lang w:val="en-GB"/>
        </w:rPr>
        <w:t xml:space="preserve"> connections can exist in case only one station sends the FIN. The open connection can still send data but the one who terminated cannot.</w:t>
      </w:r>
      <w:r w:rsidRPr="00C82D09">
        <w:rPr>
          <w:lang w:val="en-US"/>
        </w:rPr>
        <w:br/>
      </w:r>
      <w:r w:rsidRPr="15BAE9D5">
        <w:rPr>
          <w:rFonts w:ascii="Calibri" w:eastAsia="Calibri" w:hAnsi="Calibri" w:cs="Calibri"/>
          <w:lang w:val="en-GB"/>
        </w:rPr>
        <w:t>If the side that sent the FIN does not process or acknowledge incoming data, any data sent by the non-terminating side will eventually time out and may be retransmitted based on TCP's retransmission logic. However, if acknowledgments never arrive (e.g., the FIN-sending application has terminated), the connection will eventually be reset or closed.</w:t>
      </w:r>
    </w:p>
    <w:p w14:paraId="07A41195" w14:textId="77777777" w:rsidR="005B6C90" w:rsidRDefault="005B6C90" w:rsidP="005B6C90">
      <w:pPr>
        <w:ind w:left="360"/>
        <w:rPr>
          <w:rFonts w:ascii="Calibri" w:eastAsia="Calibri" w:hAnsi="Calibri" w:cs="Calibri"/>
          <w:lang w:val="en-GB"/>
        </w:rPr>
      </w:pPr>
      <w:r w:rsidRPr="15BAE9D5">
        <w:rPr>
          <w:rFonts w:ascii="Calibri" w:eastAsia="Calibri" w:hAnsi="Calibri" w:cs="Calibri"/>
          <w:lang w:val="en-GB"/>
        </w:rPr>
        <w:t xml:space="preserve">(A half-open connection might be used for a server shutdown grace period, where the server wants to stop sending data but allows clients to finish their operations or send final data. </w:t>
      </w:r>
      <w:r w:rsidRPr="00C82D09">
        <w:rPr>
          <w:lang w:val="en-US"/>
        </w:rPr>
        <w:br/>
      </w:r>
      <w:r w:rsidRPr="15BAE9D5">
        <w:rPr>
          <w:rFonts w:ascii="Calibri" w:eastAsia="Calibri" w:hAnsi="Calibri" w:cs="Calibri"/>
          <w:lang w:val="en-GB"/>
        </w:rPr>
        <w:t>-&gt; muss no vo wiiter obe verified werde)</w:t>
      </w:r>
    </w:p>
    <w:p w14:paraId="3C4325B2" w14:textId="77777777" w:rsidR="005B6C90" w:rsidRPr="00B84079" w:rsidRDefault="005B6C90" w:rsidP="005B6C90">
      <w:pPr>
        <w:rPr>
          <w:b/>
          <w:bCs/>
          <w:lang w:val="en-GB"/>
        </w:rPr>
      </w:pPr>
    </w:p>
    <w:p w14:paraId="7709E9B7" w14:textId="77777777" w:rsidR="005B6C90" w:rsidRPr="0085208A" w:rsidRDefault="005B6C90" w:rsidP="00D60CF8">
      <w:pPr>
        <w:pStyle w:val="ListParagraph"/>
        <w:numPr>
          <w:ilvl w:val="0"/>
          <w:numId w:val="10"/>
        </w:numPr>
        <w:spacing w:after="160" w:line="259" w:lineRule="auto"/>
        <w:jc w:val="left"/>
        <w:rPr>
          <w:b/>
          <w:bCs/>
          <w:lang w:val="en-GB"/>
        </w:rPr>
      </w:pPr>
      <w:r w:rsidRPr="0085208A">
        <w:rPr>
          <w:b/>
          <w:bCs/>
          <w:lang w:val="en-GB"/>
        </w:rPr>
        <w:t>Data Transfer</w:t>
      </w:r>
    </w:p>
    <w:p w14:paraId="5257F955" w14:textId="77777777" w:rsidR="005B6C90" w:rsidRDefault="005B6C90" w:rsidP="005B6C90">
      <w:pPr>
        <w:pStyle w:val="ListParagraph"/>
        <w:rPr>
          <w:lang w:val="en-GB"/>
        </w:rPr>
      </w:pPr>
      <w:r>
        <w:rPr>
          <w:lang w:val="en-GB"/>
        </w:rPr>
        <w:t>After the connection is established, we still need to maintain the connection by using the sequence and acknowledgement number.</w:t>
      </w:r>
    </w:p>
    <w:p w14:paraId="1405026E" w14:textId="77777777" w:rsidR="005B6C90" w:rsidRDefault="005B6C90" w:rsidP="005B6C90">
      <w:pPr>
        <w:pStyle w:val="ListParagraph"/>
        <w:rPr>
          <w:lang w:val="en-GB"/>
        </w:rPr>
      </w:pPr>
      <w:r>
        <w:rPr>
          <w:lang w:val="en-GB"/>
        </w:rPr>
        <w:t>Example:</w:t>
      </w:r>
    </w:p>
    <w:p w14:paraId="1F3AF38E" w14:textId="77777777" w:rsidR="005B6C90" w:rsidRDefault="005B6C90" w:rsidP="00D60CF8">
      <w:pPr>
        <w:pStyle w:val="ListParagraph"/>
        <w:numPr>
          <w:ilvl w:val="0"/>
          <w:numId w:val="11"/>
        </w:numPr>
        <w:spacing w:after="160" w:line="259" w:lineRule="auto"/>
        <w:jc w:val="left"/>
        <w:rPr>
          <w:lang w:val="en-GB"/>
        </w:rPr>
      </w:pPr>
      <w:r>
        <w:rPr>
          <w:lang w:val="en-GB"/>
        </w:rPr>
        <w:t>Packet of 1460B is sent with a random sequence number 10 001</w:t>
      </w:r>
    </w:p>
    <w:p w14:paraId="339E4DE7" w14:textId="77777777" w:rsidR="005B6C90" w:rsidRDefault="005B6C90" w:rsidP="00D60CF8">
      <w:pPr>
        <w:pStyle w:val="ListParagraph"/>
        <w:numPr>
          <w:ilvl w:val="0"/>
          <w:numId w:val="11"/>
        </w:numPr>
        <w:spacing w:after="160" w:line="259" w:lineRule="auto"/>
        <w:jc w:val="left"/>
        <w:rPr>
          <w:lang w:val="en-GB"/>
        </w:rPr>
      </w:pPr>
      <w:r>
        <w:rPr>
          <w:lang w:val="en-GB"/>
        </w:rPr>
        <w:t>Receiver confirms packet by sending ACK (seq+leng) of 11 461</w:t>
      </w:r>
    </w:p>
    <w:p w14:paraId="3161A466" w14:textId="45A46808" w:rsidR="005B6C90" w:rsidRPr="005B6C90" w:rsidRDefault="005B6C90" w:rsidP="00D60CF8">
      <w:pPr>
        <w:pStyle w:val="ListParagraph"/>
        <w:numPr>
          <w:ilvl w:val="0"/>
          <w:numId w:val="11"/>
        </w:numPr>
        <w:spacing w:after="160" w:line="259" w:lineRule="auto"/>
        <w:jc w:val="left"/>
        <w:rPr>
          <w:lang w:val="en-GB"/>
        </w:rPr>
      </w:pPr>
      <w:r w:rsidRPr="15BAE9D5">
        <w:rPr>
          <w:lang w:val="en-GB"/>
        </w:rPr>
        <w:t>Another 298 540B need to be sent, which will be broken down in many 1460B packets. The next 1460B are sent with the seq nr. 11 461</w:t>
      </w:r>
    </w:p>
    <w:p w14:paraId="6FFB224F" w14:textId="24AAA284" w:rsidR="002D2ED6" w:rsidRPr="002D2ED6" w:rsidRDefault="00346B55" w:rsidP="002D2ED6">
      <w:pPr>
        <w:pStyle w:val="Heading2"/>
        <w:rPr>
          <w:lang w:val="en-US"/>
        </w:rPr>
      </w:pPr>
      <w:bookmarkStart w:id="14" w:name="_Toc186720290"/>
      <w:r w:rsidRPr="00346B55">
        <w:rPr>
          <w:lang w:val="en-US"/>
        </w:rPr>
        <w:t>Slow Start</w:t>
      </w:r>
      <w:r w:rsidR="002D2ED6" w:rsidRPr="00C603C3">
        <w:rPr>
          <w:noProof/>
        </w:rPr>
        <w:drawing>
          <wp:anchor distT="0" distB="0" distL="114300" distR="114300" simplePos="0" relativeHeight="251658248" behindDoc="0" locked="0" layoutInCell="1" allowOverlap="1" wp14:anchorId="0C93456B" wp14:editId="08DAC3FC">
            <wp:simplePos x="0" y="0"/>
            <wp:positionH relativeFrom="column">
              <wp:posOffset>2939415</wp:posOffset>
            </wp:positionH>
            <wp:positionV relativeFrom="paragraph">
              <wp:posOffset>32385</wp:posOffset>
            </wp:positionV>
            <wp:extent cx="3455035" cy="2197100"/>
            <wp:effectExtent l="0" t="0" r="0" b="0"/>
            <wp:wrapSquare wrapText="bothSides"/>
            <wp:docPr id="135180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0698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55035" cy="2197100"/>
                    </a:xfrm>
                    <a:prstGeom prst="rect">
                      <a:avLst/>
                    </a:prstGeom>
                  </pic:spPr>
                </pic:pic>
              </a:graphicData>
            </a:graphic>
            <wp14:sizeRelH relativeFrom="margin">
              <wp14:pctWidth>0</wp14:pctWidth>
            </wp14:sizeRelH>
            <wp14:sizeRelV relativeFrom="margin">
              <wp14:pctHeight>0</wp14:pctHeight>
            </wp14:sizeRelV>
          </wp:anchor>
        </w:drawing>
      </w:r>
      <w:bookmarkEnd w:id="14"/>
    </w:p>
    <w:p w14:paraId="106011BC" w14:textId="77777777" w:rsidR="002D2ED6" w:rsidRPr="00377615" w:rsidRDefault="002D2ED6" w:rsidP="00D60CF8">
      <w:pPr>
        <w:pStyle w:val="ListParagraph"/>
        <w:numPr>
          <w:ilvl w:val="0"/>
          <w:numId w:val="13"/>
        </w:numPr>
        <w:spacing w:after="0" w:line="259" w:lineRule="auto"/>
        <w:ind w:left="360"/>
        <w:jc w:val="left"/>
        <w:rPr>
          <w:lang w:val="en-US"/>
        </w:rPr>
      </w:pPr>
      <w:r w:rsidRPr="00377615">
        <w:rPr>
          <w:lang w:val="en-US"/>
        </w:rPr>
        <w:t xml:space="preserve">Before sending any packet, the </w:t>
      </w:r>
      <w:r w:rsidRPr="00377615">
        <w:rPr>
          <w:b/>
          <w:bCs/>
          <w:lang w:val="en-US"/>
        </w:rPr>
        <w:t>MSS (maximum segment size</w:t>
      </w:r>
      <w:r w:rsidRPr="00377615">
        <w:rPr>
          <w:lang w:val="en-US"/>
        </w:rPr>
        <w:t>) is set to 1</w:t>
      </w:r>
    </w:p>
    <w:p w14:paraId="50951577" w14:textId="77777777" w:rsidR="002D2ED6" w:rsidRPr="00377615" w:rsidRDefault="002D2ED6" w:rsidP="00D60CF8">
      <w:pPr>
        <w:pStyle w:val="ListParagraph"/>
        <w:numPr>
          <w:ilvl w:val="0"/>
          <w:numId w:val="13"/>
        </w:numPr>
        <w:spacing w:after="0" w:line="259" w:lineRule="auto"/>
        <w:ind w:left="360"/>
        <w:jc w:val="left"/>
        <w:rPr>
          <w:lang w:val="en-US"/>
        </w:rPr>
      </w:pPr>
      <w:r w:rsidRPr="00377615">
        <w:rPr>
          <w:lang w:val="en-US"/>
        </w:rPr>
        <w:t>After sending the first packet with MSS 1, it waits for an ack from the receiver</w:t>
      </w:r>
    </w:p>
    <w:p w14:paraId="02654A9B" w14:textId="77777777" w:rsidR="002D2ED6" w:rsidRPr="00377615" w:rsidRDefault="002D2ED6" w:rsidP="00D60CF8">
      <w:pPr>
        <w:pStyle w:val="ListParagraph"/>
        <w:numPr>
          <w:ilvl w:val="0"/>
          <w:numId w:val="13"/>
        </w:numPr>
        <w:spacing w:after="0" w:line="259" w:lineRule="auto"/>
        <w:ind w:left="360"/>
        <w:jc w:val="left"/>
        <w:rPr>
          <w:lang w:val="en-US"/>
        </w:rPr>
      </w:pPr>
      <w:r w:rsidRPr="00377615">
        <w:rPr>
          <w:lang w:val="en-US"/>
        </w:rPr>
        <w:t xml:space="preserve">When the ack arrives the </w:t>
      </w:r>
      <w:r w:rsidRPr="00377615">
        <w:rPr>
          <w:b/>
          <w:bCs/>
          <w:lang w:val="en-US"/>
        </w:rPr>
        <w:t>congestion window size</w:t>
      </w:r>
      <w:r w:rsidRPr="00377615">
        <w:rPr>
          <w:lang w:val="en-US"/>
        </w:rPr>
        <w:t xml:space="preserve"> will be increased to 2, now the next two segments can be sent</w:t>
      </w:r>
    </w:p>
    <w:p w14:paraId="02EBBDA8" w14:textId="77777777" w:rsidR="002D2ED6" w:rsidRPr="00377615" w:rsidRDefault="002D2ED6" w:rsidP="00D60CF8">
      <w:pPr>
        <w:pStyle w:val="ListParagraph"/>
        <w:numPr>
          <w:ilvl w:val="0"/>
          <w:numId w:val="13"/>
        </w:numPr>
        <w:spacing w:after="0" w:line="259" w:lineRule="auto"/>
        <w:ind w:left="360"/>
        <w:jc w:val="left"/>
        <w:rPr>
          <w:lang w:val="en-US"/>
        </w:rPr>
      </w:pPr>
      <w:r w:rsidRPr="00377615">
        <w:rPr>
          <w:lang w:val="en-US"/>
        </w:rPr>
        <w:t>With every received ACK the sender increases the congestion window size by 1</w:t>
      </w:r>
    </w:p>
    <w:p w14:paraId="28D782FE" w14:textId="77777777" w:rsidR="002D2ED6" w:rsidRPr="00377615" w:rsidRDefault="002D2ED6" w:rsidP="002D2ED6">
      <w:pPr>
        <w:spacing w:after="0"/>
        <w:rPr>
          <w:lang w:val="en-US"/>
        </w:rPr>
      </w:pPr>
      <w:r w:rsidRPr="00377615">
        <w:rPr>
          <w:b/>
          <w:bCs/>
          <w:lang w:val="en-US"/>
        </w:rPr>
        <w:t>ssthresh</w:t>
      </w:r>
      <w:r w:rsidRPr="00377615">
        <w:rPr>
          <w:lang w:val="en-US"/>
        </w:rPr>
        <w:t xml:space="preserve"> (slow start threshold): When the congestion window reaches this value it enters the congestion avoidance state</w:t>
      </w:r>
    </w:p>
    <w:p w14:paraId="6EC91425" w14:textId="77777777" w:rsidR="002D2ED6" w:rsidRPr="00377615" w:rsidRDefault="002D2ED6" w:rsidP="002D2ED6">
      <w:pPr>
        <w:spacing w:after="0"/>
        <w:rPr>
          <w:lang w:val="en-US"/>
        </w:rPr>
      </w:pPr>
      <w:r w:rsidRPr="00377615">
        <w:rPr>
          <w:lang w:val="en-US"/>
        </w:rPr>
        <w:t xml:space="preserve">While in the </w:t>
      </w:r>
      <w:r w:rsidRPr="00377615">
        <w:rPr>
          <w:b/>
          <w:bCs/>
          <w:lang w:val="en-US"/>
        </w:rPr>
        <w:t>congestion avoidance</w:t>
      </w:r>
      <w:r w:rsidRPr="00377615">
        <w:rPr>
          <w:lang w:val="en-US"/>
        </w:rPr>
        <w:t xml:space="preserve"> state, the congestion window only grows for MSS/congestion window. The increase of the transmission rate stops as soon as congestion is detected (packet loss or </w:t>
      </w:r>
      <w:r w:rsidRPr="00377615">
        <w:rPr>
          <w:lang w:val="en-US"/>
        </w:rPr>
        <w:lastRenderedPageBreak/>
        <w:t xml:space="preserve">duplicate ack). After this occurs a </w:t>
      </w:r>
      <w:r w:rsidRPr="00377615">
        <w:rPr>
          <w:b/>
          <w:bCs/>
          <w:lang w:val="en-US"/>
        </w:rPr>
        <w:t>fast retransmit</w:t>
      </w:r>
      <w:r w:rsidRPr="00377615">
        <w:rPr>
          <w:lang w:val="en-US"/>
        </w:rPr>
        <w:t xml:space="preserve"> is performed. It sets half of the current congestion window as the new sstresh value and reinitiates slow start.</w:t>
      </w:r>
    </w:p>
    <w:p w14:paraId="3316CBC0" w14:textId="77777777" w:rsidR="002D2ED6" w:rsidRPr="00377615" w:rsidRDefault="002D2ED6" w:rsidP="002D2ED6">
      <w:pPr>
        <w:spacing w:after="0"/>
        <w:rPr>
          <w:lang w:val="en-US"/>
        </w:rPr>
      </w:pPr>
      <w:r w:rsidRPr="00377615">
        <w:rPr>
          <w:lang w:val="en-US"/>
        </w:rPr>
        <w:t>Note: this is only one of many such algorithms</w:t>
      </w:r>
    </w:p>
    <w:p w14:paraId="78550058" w14:textId="77777777" w:rsidR="002D2ED6" w:rsidRPr="002D2ED6" w:rsidRDefault="002D2ED6" w:rsidP="002D2ED6">
      <w:pPr>
        <w:rPr>
          <w:lang w:val="en-US"/>
        </w:rPr>
      </w:pPr>
    </w:p>
    <w:p w14:paraId="548ED236" w14:textId="77777777" w:rsidR="00346B55" w:rsidRDefault="00346B55" w:rsidP="00346B55">
      <w:pPr>
        <w:pStyle w:val="Heading2"/>
        <w:rPr>
          <w:lang w:val="en-US"/>
        </w:rPr>
      </w:pPr>
      <w:bookmarkStart w:id="15" w:name="_Toc186720291"/>
      <w:r w:rsidRPr="00346B55">
        <w:rPr>
          <w:lang w:val="en-US"/>
        </w:rPr>
        <w:t>Congestion Control</w:t>
      </w:r>
      <w:bookmarkEnd w:id="15"/>
      <w:r w:rsidRPr="00346B55">
        <w:rPr>
          <w:lang w:val="en-US"/>
        </w:rPr>
        <w:t xml:space="preserve"> </w:t>
      </w:r>
    </w:p>
    <w:p w14:paraId="54AC3B62" w14:textId="5A4E2F1A" w:rsidR="00377615" w:rsidRPr="00377615" w:rsidRDefault="00377615" w:rsidP="00D60CF8">
      <w:pPr>
        <w:pStyle w:val="ListParagraph"/>
        <w:numPr>
          <w:ilvl w:val="0"/>
          <w:numId w:val="12"/>
        </w:numPr>
        <w:spacing w:after="0" w:line="259" w:lineRule="auto"/>
        <w:ind w:left="360"/>
        <w:jc w:val="left"/>
        <w:rPr>
          <w:lang w:val="en-US"/>
        </w:rPr>
      </w:pPr>
      <w:r w:rsidRPr="00377615">
        <w:rPr>
          <w:lang w:val="en-US"/>
        </w:rPr>
        <w:t>Doesn’t need any additional fields (makes use of the sliding window and ACK packets, as well as MSS (Maximum Segment Size)</w:t>
      </w:r>
    </w:p>
    <w:p w14:paraId="6E6EF388" w14:textId="77777777" w:rsidR="00377615" w:rsidRPr="00377615" w:rsidRDefault="00377615" w:rsidP="00D60CF8">
      <w:pPr>
        <w:pStyle w:val="ListParagraph"/>
        <w:numPr>
          <w:ilvl w:val="0"/>
          <w:numId w:val="12"/>
        </w:numPr>
        <w:spacing w:after="160" w:line="259" w:lineRule="auto"/>
        <w:ind w:left="360"/>
        <w:jc w:val="left"/>
        <w:rPr>
          <w:lang w:val="en-US"/>
        </w:rPr>
      </w:pPr>
      <w:r w:rsidRPr="00377615">
        <w:rPr>
          <w:lang w:val="en-US"/>
        </w:rPr>
        <w:t>TCP: Does not prevent congestion, but congestion avoidance is done by most systems around</w:t>
      </w:r>
    </w:p>
    <w:p w14:paraId="31819128" w14:textId="025DB8E7" w:rsidR="00377615" w:rsidRPr="00377615" w:rsidRDefault="00377615" w:rsidP="00D60CF8">
      <w:pPr>
        <w:pStyle w:val="ListParagraph"/>
        <w:numPr>
          <w:ilvl w:val="0"/>
          <w:numId w:val="12"/>
        </w:numPr>
        <w:spacing w:after="160" w:line="259" w:lineRule="auto"/>
        <w:ind w:left="360"/>
        <w:jc w:val="left"/>
        <w:rPr>
          <w:lang w:val="en-US"/>
        </w:rPr>
      </w:pPr>
      <w:r w:rsidRPr="00377615">
        <w:rPr>
          <w:lang w:val="en-US"/>
        </w:rPr>
        <w:t>Sender maintains a congestion window for its own use. Before sending any TCP</w:t>
      </w:r>
      <w:r w:rsidR="00EB5999">
        <w:rPr>
          <w:lang w:val="en-US"/>
        </w:rPr>
        <w:t xml:space="preserve"> </w:t>
      </w:r>
      <w:r w:rsidRPr="00377615">
        <w:rPr>
          <w:lang w:val="en-US"/>
        </w:rPr>
        <w:t>packet, it is set to 1 MSS. After sending the first packet with 1 MSS, it waits until it receives an ACK from the receiver. The increase of the transmission rate stops as soon as congestion is detected (that is the case if a packet loss occurs or a duplicate ACK is received).</w:t>
      </w:r>
    </w:p>
    <w:p w14:paraId="062333AB" w14:textId="77777777" w:rsidR="00346B55" w:rsidRDefault="00346B55" w:rsidP="00346B55">
      <w:pPr>
        <w:pStyle w:val="Heading2"/>
        <w:rPr>
          <w:lang w:val="en-US"/>
        </w:rPr>
      </w:pPr>
      <w:bookmarkStart w:id="16" w:name="_Toc186720292"/>
      <w:r w:rsidRPr="00346B55">
        <w:rPr>
          <w:lang w:val="en-US"/>
        </w:rPr>
        <w:t>Flow Control</w:t>
      </w:r>
      <w:bookmarkEnd w:id="16"/>
    </w:p>
    <w:p w14:paraId="1C606A4D" w14:textId="1541D314" w:rsidR="00B275EA" w:rsidRPr="00AB66A5" w:rsidRDefault="00B275EA" w:rsidP="00AB66A5">
      <w:pPr>
        <w:spacing w:after="160" w:line="259" w:lineRule="auto"/>
        <w:jc w:val="left"/>
        <w:rPr>
          <w:lang w:val="en-US"/>
        </w:rPr>
      </w:pPr>
      <w:r w:rsidRPr="00AB66A5">
        <w:rPr>
          <w:lang w:val="en-US"/>
        </w:rPr>
        <w:t>After the connection is established the data flow must be controlled by both workstations to fully optimize it. It ensures the sender transmits data at a rate that the receiver can process, preventing buffer overflow and data loss</w:t>
      </w:r>
      <w:r w:rsidR="00985491">
        <w:rPr>
          <w:lang w:val="en-US"/>
        </w:rPr>
        <w:t>.</w:t>
      </w:r>
    </w:p>
    <w:p w14:paraId="39DAC046" w14:textId="77777777" w:rsidR="00B275EA" w:rsidRDefault="00B275EA" w:rsidP="00B275EA">
      <w:pPr>
        <w:spacing w:after="0"/>
      </w:pPr>
      <w:r>
        <w:t>Ways to optimize flow:</w:t>
      </w:r>
    </w:p>
    <w:p w14:paraId="180F0F08" w14:textId="77777777" w:rsidR="00B275EA" w:rsidRDefault="00B275EA" w:rsidP="00D60CF8">
      <w:pPr>
        <w:pStyle w:val="ListParagraph"/>
        <w:numPr>
          <w:ilvl w:val="0"/>
          <w:numId w:val="14"/>
        </w:numPr>
        <w:spacing w:after="0" w:line="259" w:lineRule="auto"/>
        <w:ind w:left="360"/>
        <w:jc w:val="left"/>
      </w:pPr>
      <w:r>
        <w:t>Delayed ACK</w:t>
      </w:r>
    </w:p>
    <w:p w14:paraId="14C051F8" w14:textId="77777777" w:rsidR="00B275EA" w:rsidRPr="00B275EA" w:rsidRDefault="00B275EA" w:rsidP="00D60CF8">
      <w:pPr>
        <w:pStyle w:val="ListParagraph"/>
        <w:numPr>
          <w:ilvl w:val="1"/>
          <w:numId w:val="14"/>
        </w:numPr>
        <w:spacing w:after="0" w:line="259" w:lineRule="auto"/>
        <w:ind w:left="1080"/>
        <w:jc w:val="left"/>
        <w:rPr>
          <w:lang w:val="en-US"/>
        </w:rPr>
      </w:pPr>
      <w:r w:rsidRPr="00B275EA">
        <w:rPr>
          <w:lang w:val="en-US"/>
        </w:rPr>
        <w:t>Avoid ACKs for every single frame received</w:t>
      </w:r>
    </w:p>
    <w:p w14:paraId="31154314" w14:textId="77777777" w:rsidR="00B275EA" w:rsidRPr="00B275EA" w:rsidRDefault="00B275EA" w:rsidP="00D60CF8">
      <w:pPr>
        <w:pStyle w:val="ListParagraph"/>
        <w:numPr>
          <w:ilvl w:val="1"/>
          <w:numId w:val="14"/>
        </w:numPr>
        <w:spacing w:after="0" w:line="259" w:lineRule="auto"/>
        <w:ind w:left="1080"/>
        <w:jc w:val="left"/>
        <w:rPr>
          <w:lang w:val="en-US"/>
        </w:rPr>
      </w:pPr>
      <w:r w:rsidRPr="00B275EA">
        <w:rPr>
          <w:lang w:val="en-US"/>
        </w:rPr>
        <w:t>Recommended to wait half a second or less to send ACKs</w:t>
      </w:r>
    </w:p>
    <w:p w14:paraId="17BB21A5" w14:textId="77777777" w:rsidR="00B275EA" w:rsidRDefault="00B275EA" w:rsidP="00D60CF8">
      <w:pPr>
        <w:pStyle w:val="ListParagraph"/>
        <w:numPr>
          <w:ilvl w:val="1"/>
          <w:numId w:val="14"/>
        </w:numPr>
        <w:spacing w:after="0" w:line="259" w:lineRule="auto"/>
        <w:ind w:left="1080"/>
        <w:jc w:val="left"/>
      </w:pPr>
      <w:r>
        <w:t>Causes further problems</w:t>
      </w:r>
    </w:p>
    <w:p w14:paraId="01068672" w14:textId="77777777" w:rsidR="00B275EA" w:rsidRDefault="00B275EA" w:rsidP="00B275EA">
      <w:pPr>
        <w:spacing w:after="0"/>
        <w:ind w:left="720"/>
      </w:pPr>
      <w:r>
        <w:t>Example:</w:t>
      </w:r>
    </w:p>
    <w:p w14:paraId="72606C2C" w14:textId="77777777" w:rsidR="00B275EA" w:rsidRDefault="00B275EA" w:rsidP="00D60CF8">
      <w:pPr>
        <w:pStyle w:val="ListParagraph"/>
        <w:numPr>
          <w:ilvl w:val="2"/>
          <w:numId w:val="14"/>
        </w:numPr>
        <w:spacing w:after="0" w:line="259" w:lineRule="auto"/>
        <w:ind w:left="1800"/>
        <w:jc w:val="left"/>
      </w:pPr>
      <w:r>
        <w:t>Seq x=1, length=1000</w:t>
      </w:r>
    </w:p>
    <w:p w14:paraId="7822CCFE" w14:textId="77777777" w:rsidR="00B275EA" w:rsidRPr="00B275EA" w:rsidRDefault="00B275EA" w:rsidP="00D60CF8">
      <w:pPr>
        <w:pStyle w:val="ListParagraph"/>
        <w:numPr>
          <w:ilvl w:val="2"/>
          <w:numId w:val="14"/>
        </w:numPr>
        <w:spacing w:after="0" w:line="259" w:lineRule="auto"/>
        <w:ind w:left="1800"/>
        <w:jc w:val="left"/>
        <w:rPr>
          <w:lang w:val="en-US"/>
        </w:rPr>
      </w:pPr>
      <w:r w:rsidRPr="00B275EA">
        <w:rPr>
          <w:lang w:val="en-US"/>
        </w:rPr>
        <w:t>Server waits half a second until it sends an ACK</w:t>
      </w:r>
    </w:p>
    <w:p w14:paraId="6A1F1F23" w14:textId="77777777" w:rsidR="00B275EA" w:rsidRPr="00B275EA" w:rsidRDefault="00B275EA" w:rsidP="00D60CF8">
      <w:pPr>
        <w:pStyle w:val="ListParagraph"/>
        <w:numPr>
          <w:ilvl w:val="2"/>
          <w:numId w:val="14"/>
        </w:numPr>
        <w:spacing w:after="0" w:line="259" w:lineRule="auto"/>
        <w:ind w:left="1800"/>
        <w:jc w:val="left"/>
        <w:rPr>
          <w:lang w:val="en-US"/>
        </w:rPr>
      </w:pPr>
      <w:r w:rsidRPr="00B275EA">
        <w:rPr>
          <w:lang w:val="en-US"/>
        </w:rPr>
        <w:t>In this time it receives 7 segments with leng=1000</w:t>
      </w:r>
    </w:p>
    <w:p w14:paraId="46FA6D16" w14:textId="77777777" w:rsidR="00B275EA" w:rsidRDefault="00B275EA" w:rsidP="00D60CF8">
      <w:pPr>
        <w:pStyle w:val="ListParagraph"/>
        <w:numPr>
          <w:ilvl w:val="2"/>
          <w:numId w:val="14"/>
        </w:numPr>
        <w:spacing w:after="0" w:line="259" w:lineRule="auto"/>
        <w:ind w:left="1800"/>
        <w:jc w:val="left"/>
      </w:pPr>
      <w:r>
        <w:t>It sends an ack=7001</w:t>
      </w:r>
    </w:p>
    <w:p w14:paraId="1037CA00" w14:textId="77777777" w:rsidR="00B275EA" w:rsidRDefault="00B275EA" w:rsidP="00D60CF8">
      <w:pPr>
        <w:pStyle w:val="ListParagraph"/>
        <w:numPr>
          <w:ilvl w:val="0"/>
          <w:numId w:val="14"/>
        </w:numPr>
        <w:spacing w:after="160" w:line="259" w:lineRule="auto"/>
        <w:ind w:left="360"/>
        <w:jc w:val="left"/>
      </w:pPr>
      <w:r>
        <w:t>Duplicated ACK</w:t>
      </w:r>
    </w:p>
    <w:p w14:paraId="474D0FC8" w14:textId="77777777" w:rsidR="00B275EA" w:rsidRPr="00B275EA" w:rsidRDefault="00B275EA" w:rsidP="00D60CF8">
      <w:pPr>
        <w:pStyle w:val="ListParagraph"/>
        <w:numPr>
          <w:ilvl w:val="1"/>
          <w:numId w:val="14"/>
        </w:numPr>
        <w:spacing w:after="0" w:line="259" w:lineRule="auto"/>
        <w:ind w:left="1080"/>
        <w:jc w:val="left"/>
        <w:rPr>
          <w:lang w:val="en-US"/>
        </w:rPr>
      </w:pPr>
      <w:r w:rsidRPr="00B275EA">
        <w:rPr>
          <w:lang w:val="en-US"/>
        </w:rPr>
        <w:t>Can happen when a data segment gets lost during delayed ACK</w:t>
      </w:r>
    </w:p>
    <w:p w14:paraId="726344D1" w14:textId="77777777" w:rsidR="00B275EA" w:rsidRDefault="00B275EA" w:rsidP="00B275EA">
      <w:pPr>
        <w:spacing w:after="0"/>
        <w:ind w:left="720"/>
      </w:pPr>
      <w:r>
        <w:t>Example:</w:t>
      </w:r>
    </w:p>
    <w:p w14:paraId="65540BF8" w14:textId="77777777" w:rsidR="00B275EA" w:rsidRDefault="00B275EA" w:rsidP="00D60CF8">
      <w:pPr>
        <w:pStyle w:val="ListParagraph"/>
        <w:numPr>
          <w:ilvl w:val="0"/>
          <w:numId w:val="15"/>
        </w:numPr>
        <w:spacing w:after="160" w:line="259" w:lineRule="auto"/>
        <w:ind w:left="1800"/>
        <w:jc w:val="left"/>
      </w:pPr>
      <w:r>
        <w:t>Packet nr. 40 gets lost</w:t>
      </w:r>
    </w:p>
    <w:p w14:paraId="645C27A5" w14:textId="77777777" w:rsidR="00B275EA" w:rsidRPr="00B275EA" w:rsidRDefault="00B275EA" w:rsidP="00D60CF8">
      <w:pPr>
        <w:pStyle w:val="ListParagraph"/>
        <w:numPr>
          <w:ilvl w:val="0"/>
          <w:numId w:val="15"/>
        </w:numPr>
        <w:spacing w:after="160" w:line="259" w:lineRule="auto"/>
        <w:ind w:left="1800"/>
        <w:jc w:val="left"/>
        <w:rPr>
          <w:lang w:val="en-US"/>
        </w:rPr>
      </w:pPr>
      <w:r w:rsidRPr="00B275EA">
        <w:rPr>
          <w:lang w:val="en-US"/>
        </w:rPr>
        <w:t>Last ack was sent for packet nr. 37</w:t>
      </w:r>
    </w:p>
    <w:p w14:paraId="3E69DD20" w14:textId="77777777" w:rsidR="00B275EA" w:rsidRPr="00B275EA" w:rsidRDefault="00B275EA" w:rsidP="00D60CF8">
      <w:pPr>
        <w:pStyle w:val="ListParagraph"/>
        <w:numPr>
          <w:ilvl w:val="0"/>
          <w:numId w:val="15"/>
        </w:numPr>
        <w:spacing w:after="160" w:line="259" w:lineRule="auto"/>
        <w:ind w:left="1800"/>
        <w:jc w:val="left"/>
        <w:rPr>
          <w:lang w:val="en-US"/>
        </w:rPr>
      </w:pPr>
      <w:r w:rsidRPr="00B275EA">
        <w:rPr>
          <w:lang w:val="en-US"/>
        </w:rPr>
        <w:t>Receiver notices it cannot reorder segments by their seq nr.</w:t>
      </w:r>
    </w:p>
    <w:p w14:paraId="7E54FBF3" w14:textId="77777777" w:rsidR="00B275EA" w:rsidRPr="00B275EA" w:rsidRDefault="00B275EA" w:rsidP="00D60CF8">
      <w:pPr>
        <w:pStyle w:val="ListParagraph"/>
        <w:numPr>
          <w:ilvl w:val="0"/>
          <w:numId w:val="15"/>
        </w:numPr>
        <w:spacing w:after="160" w:line="259" w:lineRule="auto"/>
        <w:ind w:left="1800"/>
        <w:jc w:val="left"/>
        <w:rPr>
          <w:lang w:val="en-US"/>
        </w:rPr>
      </w:pPr>
      <w:r w:rsidRPr="00B275EA">
        <w:rPr>
          <w:lang w:val="en-US"/>
        </w:rPr>
        <w:t>It sends an ack for packet nr. 37 again</w:t>
      </w:r>
    </w:p>
    <w:p w14:paraId="1D5285A0" w14:textId="77777777" w:rsidR="00B275EA" w:rsidRPr="00B275EA" w:rsidRDefault="00B275EA" w:rsidP="00D60CF8">
      <w:pPr>
        <w:pStyle w:val="ListParagraph"/>
        <w:numPr>
          <w:ilvl w:val="0"/>
          <w:numId w:val="15"/>
        </w:numPr>
        <w:spacing w:after="160" w:line="259" w:lineRule="auto"/>
        <w:ind w:left="1800"/>
        <w:jc w:val="left"/>
        <w:rPr>
          <w:lang w:val="en-US"/>
        </w:rPr>
      </w:pPr>
      <w:r w:rsidRPr="00B275EA">
        <w:rPr>
          <w:lang w:val="en-US"/>
        </w:rPr>
        <w:t>Ack can also get lost, so it is sent over and over again</w:t>
      </w:r>
    </w:p>
    <w:p w14:paraId="01DD17C8" w14:textId="77777777" w:rsidR="00B275EA" w:rsidRPr="00B275EA" w:rsidRDefault="00B275EA" w:rsidP="00D60CF8">
      <w:pPr>
        <w:pStyle w:val="ListParagraph"/>
        <w:numPr>
          <w:ilvl w:val="0"/>
          <w:numId w:val="15"/>
        </w:numPr>
        <w:spacing w:after="160" w:line="259" w:lineRule="auto"/>
        <w:ind w:left="1800"/>
        <w:jc w:val="left"/>
        <w:rPr>
          <w:lang w:val="en-US"/>
        </w:rPr>
      </w:pPr>
      <w:r w:rsidRPr="00B275EA">
        <w:rPr>
          <w:lang w:val="en-US"/>
        </w:rPr>
        <w:t>After the third ack for packet 37 in a row, the missing packet and all following packets get retransmitted</w:t>
      </w:r>
    </w:p>
    <w:p w14:paraId="19E6002B" w14:textId="77777777" w:rsidR="00B275EA" w:rsidRDefault="00B275EA" w:rsidP="00D60CF8">
      <w:pPr>
        <w:pStyle w:val="ListParagraph"/>
        <w:numPr>
          <w:ilvl w:val="0"/>
          <w:numId w:val="14"/>
        </w:numPr>
        <w:spacing w:after="160" w:line="259" w:lineRule="auto"/>
        <w:ind w:left="360"/>
        <w:jc w:val="left"/>
      </w:pPr>
      <w:r>
        <w:t>Fast Retransmit</w:t>
      </w:r>
    </w:p>
    <w:p w14:paraId="27A1210E" w14:textId="77777777" w:rsidR="00B275EA" w:rsidRPr="00B275EA" w:rsidRDefault="00B275EA" w:rsidP="00D60CF8">
      <w:pPr>
        <w:pStyle w:val="ListParagraph"/>
        <w:numPr>
          <w:ilvl w:val="1"/>
          <w:numId w:val="14"/>
        </w:numPr>
        <w:spacing w:after="160" w:line="259" w:lineRule="auto"/>
        <w:ind w:left="1080"/>
        <w:jc w:val="left"/>
        <w:rPr>
          <w:lang w:val="en-US"/>
        </w:rPr>
      </w:pPr>
      <w:r w:rsidRPr="00B275EA">
        <w:rPr>
          <w:lang w:val="en-US"/>
        </w:rPr>
        <w:t>If duplicated ACKs are activated, the sender waits for retransmission timeout</w:t>
      </w:r>
    </w:p>
    <w:p w14:paraId="6B7DDFBD" w14:textId="77777777" w:rsidR="00B275EA" w:rsidRPr="00B275EA" w:rsidRDefault="00B275EA" w:rsidP="00D60CF8">
      <w:pPr>
        <w:pStyle w:val="ListParagraph"/>
        <w:numPr>
          <w:ilvl w:val="1"/>
          <w:numId w:val="14"/>
        </w:numPr>
        <w:spacing w:after="160" w:line="259" w:lineRule="auto"/>
        <w:ind w:left="1080"/>
        <w:jc w:val="left"/>
        <w:rPr>
          <w:lang w:val="en-US"/>
        </w:rPr>
      </w:pPr>
      <w:r w:rsidRPr="005619AF">
        <w:rPr>
          <w:noProof/>
        </w:rPr>
        <w:lastRenderedPageBreak/>
        <w:drawing>
          <wp:anchor distT="0" distB="0" distL="114300" distR="114300" simplePos="0" relativeHeight="251658246" behindDoc="0" locked="0" layoutInCell="1" allowOverlap="1" wp14:anchorId="33F093C4" wp14:editId="2F619D45">
            <wp:simplePos x="0" y="0"/>
            <wp:positionH relativeFrom="column">
              <wp:posOffset>824440</wp:posOffset>
            </wp:positionH>
            <wp:positionV relativeFrom="paragraph">
              <wp:posOffset>385423</wp:posOffset>
            </wp:positionV>
            <wp:extent cx="4492625" cy="2879725"/>
            <wp:effectExtent l="0" t="0" r="635" b="2540"/>
            <wp:wrapTopAndBottom/>
            <wp:docPr id="5164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756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92625" cy="2879725"/>
                    </a:xfrm>
                    <a:prstGeom prst="rect">
                      <a:avLst/>
                    </a:prstGeom>
                  </pic:spPr>
                </pic:pic>
              </a:graphicData>
            </a:graphic>
            <wp14:sizeRelH relativeFrom="margin">
              <wp14:pctWidth>0</wp14:pctWidth>
            </wp14:sizeRelH>
            <wp14:sizeRelV relativeFrom="margin">
              <wp14:pctHeight>0</wp14:pctHeight>
            </wp14:sizeRelV>
          </wp:anchor>
        </w:drawing>
      </w:r>
      <w:r w:rsidRPr="00B275EA">
        <w:rPr>
          <w:lang w:val="en-US"/>
        </w:rPr>
        <w:t>If fast retransmit is activated, it immediately sends a packet when duplicate ACKs arrive at the sender’s station</w:t>
      </w:r>
    </w:p>
    <w:p w14:paraId="56FD44B4" w14:textId="77777777" w:rsidR="00B275EA" w:rsidRPr="00B275EA" w:rsidRDefault="00B275EA" w:rsidP="00B275EA">
      <w:pPr>
        <w:rPr>
          <w:lang w:val="en-US"/>
        </w:rPr>
      </w:pPr>
    </w:p>
    <w:p w14:paraId="4D418EB9" w14:textId="77777777" w:rsidR="00B275EA" w:rsidRDefault="00B275EA" w:rsidP="00D60CF8">
      <w:pPr>
        <w:pStyle w:val="ListParagraph"/>
        <w:numPr>
          <w:ilvl w:val="0"/>
          <w:numId w:val="14"/>
        </w:numPr>
        <w:spacing w:after="160" w:line="259" w:lineRule="auto"/>
        <w:ind w:left="360"/>
        <w:jc w:val="left"/>
      </w:pPr>
      <w:r>
        <w:t>Selective ACKs</w:t>
      </w:r>
    </w:p>
    <w:p w14:paraId="670D272C" w14:textId="77777777" w:rsidR="00B275EA" w:rsidRPr="00B275EA" w:rsidRDefault="00B275EA" w:rsidP="00D60CF8">
      <w:pPr>
        <w:pStyle w:val="ListParagraph"/>
        <w:numPr>
          <w:ilvl w:val="1"/>
          <w:numId w:val="14"/>
        </w:numPr>
        <w:spacing w:after="160" w:line="259" w:lineRule="auto"/>
        <w:ind w:left="1080"/>
        <w:jc w:val="left"/>
        <w:rPr>
          <w:lang w:val="en-US"/>
        </w:rPr>
      </w:pPr>
      <w:r w:rsidRPr="00B275EA">
        <w:rPr>
          <w:lang w:val="en-US"/>
        </w:rPr>
        <w:t>A process to retransmit only the packets that actually got lost</w:t>
      </w:r>
    </w:p>
    <w:p w14:paraId="7EA4A643" w14:textId="5059300C" w:rsidR="00B275EA" w:rsidRDefault="00B275EA" w:rsidP="00D60CF8">
      <w:pPr>
        <w:pStyle w:val="ListParagraph"/>
        <w:numPr>
          <w:ilvl w:val="0"/>
          <w:numId w:val="14"/>
        </w:numPr>
        <w:spacing w:after="160" w:line="259" w:lineRule="auto"/>
        <w:ind w:left="360"/>
        <w:jc w:val="left"/>
      </w:pPr>
      <w:r>
        <w:t xml:space="preserve">Sliding Window </w:t>
      </w:r>
    </w:p>
    <w:p w14:paraId="1FEE5F7E" w14:textId="77777777" w:rsidR="00844E66" w:rsidRPr="00844E66" w:rsidRDefault="00844E66" w:rsidP="00D60CF8">
      <w:pPr>
        <w:pStyle w:val="ListParagraph"/>
        <w:numPr>
          <w:ilvl w:val="0"/>
          <w:numId w:val="14"/>
        </w:numPr>
        <w:spacing w:after="160" w:line="259" w:lineRule="auto"/>
        <w:jc w:val="left"/>
        <w:rPr>
          <w:lang w:val="en-US"/>
        </w:rPr>
      </w:pPr>
      <w:r w:rsidRPr="00844E66">
        <w:rPr>
          <w:lang w:val="en-US"/>
        </w:rPr>
        <w:t>Sender communicates the windows size before payload is sent</w:t>
      </w:r>
    </w:p>
    <w:p w14:paraId="16D21B19" w14:textId="77777777" w:rsidR="00844E66" w:rsidRDefault="00844E66" w:rsidP="00D60CF8">
      <w:pPr>
        <w:pStyle w:val="ListParagraph"/>
        <w:numPr>
          <w:ilvl w:val="0"/>
          <w:numId w:val="14"/>
        </w:numPr>
        <w:spacing w:after="160" w:line="259" w:lineRule="auto"/>
        <w:jc w:val="left"/>
      </w:pPr>
      <w:r>
        <w:t>Communicated with a header field</w:t>
      </w:r>
    </w:p>
    <w:p w14:paraId="630AF279" w14:textId="70131B04" w:rsidR="00844E66" w:rsidRPr="00844E66" w:rsidRDefault="00844E66" w:rsidP="00D60CF8">
      <w:pPr>
        <w:pStyle w:val="ListParagraph"/>
        <w:numPr>
          <w:ilvl w:val="0"/>
          <w:numId w:val="14"/>
        </w:numPr>
        <w:spacing w:after="160" w:line="259" w:lineRule="auto"/>
        <w:jc w:val="left"/>
        <w:rPr>
          <w:lang w:val="en-US"/>
        </w:rPr>
      </w:pPr>
      <w:r w:rsidRPr="00844E66">
        <w:rPr>
          <w:lang w:val="en-US"/>
        </w:rPr>
        <w:t>Window size is communicated with every TCP segment transmitted</w:t>
      </w:r>
    </w:p>
    <w:p w14:paraId="4A2C30FE" w14:textId="3F881FC3" w:rsidR="00B275EA" w:rsidRPr="008F20BB" w:rsidRDefault="00B275EA" w:rsidP="00D60CF8">
      <w:pPr>
        <w:pStyle w:val="ListParagraph"/>
        <w:numPr>
          <w:ilvl w:val="0"/>
          <w:numId w:val="14"/>
        </w:numPr>
        <w:spacing w:after="160" w:line="259" w:lineRule="auto"/>
        <w:ind w:left="360"/>
        <w:jc w:val="left"/>
      </w:pPr>
      <w:r>
        <w:t xml:space="preserve">Window Scaling </w:t>
      </w:r>
    </w:p>
    <w:p w14:paraId="0F81D6A1" w14:textId="77777777" w:rsidR="00346B55" w:rsidRPr="00346B55" w:rsidRDefault="00346B55" w:rsidP="00346B55">
      <w:pPr>
        <w:pStyle w:val="Heading1"/>
        <w:rPr>
          <w:lang w:val="en-US"/>
        </w:rPr>
      </w:pPr>
      <w:bookmarkStart w:id="17" w:name="_Toc186720293"/>
      <w:r w:rsidRPr="00346B55">
        <w:rPr>
          <w:lang w:val="en-US"/>
        </w:rPr>
        <w:t>IPv4 and IPv6 Configuration</w:t>
      </w:r>
      <w:bookmarkEnd w:id="17"/>
    </w:p>
    <w:p w14:paraId="0313981D" w14:textId="580468EB" w:rsidR="00346B55" w:rsidRDefault="00346B55" w:rsidP="00346B55">
      <w:pPr>
        <w:pStyle w:val="Heading2"/>
        <w:rPr>
          <w:lang w:val="en-US"/>
        </w:rPr>
      </w:pPr>
      <w:bookmarkStart w:id="18" w:name="_Toc186720294"/>
      <w:r w:rsidRPr="00346B55">
        <w:rPr>
          <w:lang w:val="en-US"/>
        </w:rPr>
        <w:t>DHCP</w:t>
      </w:r>
      <w:bookmarkEnd w:id="18"/>
    </w:p>
    <w:p w14:paraId="1306B604" w14:textId="77777777" w:rsidR="001F0509" w:rsidRDefault="001F0509" w:rsidP="001F0509">
      <w:pPr>
        <w:spacing w:after="0"/>
        <w:rPr>
          <w:lang w:val="en-US"/>
        </w:rPr>
      </w:pPr>
      <w:r>
        <w:rPr>
          <w:lang w:val="en-US"/>
        </w:rPr>
        <w:t>Goal of dhcp:</w:t>
      </w:r>
    </w:p>
    <w:p w14:paraId="03816F47" w14:textId="77777777" w:rsidR="001F0509" w:rsidRDefault="001F0509" w:rsidP="00D60CF8">
      <w:pPr>
        <w:pStyle w:val="ListParagraph"/>
        <w:numPr>
          <w:ilvl w:val="0"/>
          <w:numId w:val="23"/>
        </w:numPr>
        <w:spacing w:after="0"/>
        <w:rPr>
          <w:lang w:val="en-US"/>
        </w:rPr>
      </w:pPr>
      <w:r>
        <w:rPr>
          <w:lang w:val="en-US"/>
        </w:rPr>
        <w:t>Can renew its lease on address in use</w:t>
      </w:r>
    </w:p>
    <w:p w14:paraId="1796B6A2" w14:textId="77777777" w:rsidR="001F0509" w:rsidRDefault="001F0509" w:rsidP="00D60CF8">
      <w:pPr>
        <w:pStyle w:val="ListParagraph"/>
        <w:numPr>
          <w:ilvl w:val="0"/>
          <w:numId w:val="23"/>
        </w:numPr>
        <w:spacing w:after="0"/>
        <w:rPr>
          <w:lang w:val="en-US"/>
        </w:rPr>
      </w:pPr>
      <w:r>
        <w:rPr>
          <w:lang w:val="en-US"/>
        </w:rPr>
        <w:t>Allows reuse of addresses (only hold address while connected/on)</w:t>
      </w:r>
    </w:p>
    <w:p w14:paraId="65736702" w14:textId="4EB2D60E" w:rsidR="001F0509" w:rsidRDefault="001F0509" w:rsidP="00D60CF8">
      <w:pPr>
        <w:pStyle w:val="ListParagraph"/>
        <w:numPr>
          <w:ilvl w:val="0"/>
          <w:numId w:val="23"/>
        </w:numPr>
        <w:spacing w:after="0"/>
        <w:rPr>
          <w:lang w:val="en-US"/>
        </w:rPr>
      </w:pPr>
      <w:r>
        <w:rPr>
          <w:lang w:val="en-US"/>
        </w:rPr>
        <w:t>Support for mobile users who join/leave network</w:t>
      </w:r>
    </w:p>
    <w:p w14:paraId="228AF5F0" w14:textId="77777777" w:rsidR="008A41CB" w:rsidRPr="008A41CB" w:rsidRDefault="008A41CB" w:rsidP="008A41CB">
      <w:pPr>
        <w:pStyle w:val="ListParagraph"/>
        <w:spacing w:after="0"/>
        <w:rPr>
          <w:lang w:val="en-US"/>
        </w:rPr>
      </w:pPr>
    </w:p>
    <w:p w14:paraId="4BD8D95C" w14:textId="2F662925" w:rsidR="001F0509" w:rsidRDefault="001F0509" w:rsidP="001F0509">
      <w:pPr>
        <w:spacing w:after="0"/>
        <w:rPr>
          <w:lang w:val="en-US"/>
        </w:rPr>
      </w:pPr>
      <w:r>
        <w:rPr>
          <w:lang w:val="en-US"/>
        </w:rPr>
        <w:t>DHCP overview:</w:t>
      </w:r>
    </w:p>
    <w:p w14:paraId="19C0907C" w14:textId="2EDF7203" w:rsidR="001F0509" w:rsidRDefault="001F0509" w:rsidP="00D60CF8">
      <w:pPr>
        <w:pStyle w:val="ListParagraph"/>
        <w:numPr>
          <w:ilvl w:val="0"/>
          <w:numId w:val="24"/>
        </w:numPr>
        <w:spacing w:after="0"/>
        <w:rPr>
          <w:lang w:val="en-US"/>
        </w:rPr>
      </w:pPr>
      <w:r>
        <w:rPr>
          <w:lang w:val="en-US"/>
        </w:rPr>
        <w:t>Hosts broadcasts DHCP discover msg [optional]</w:t>
      </w:r>
    </w:p>
    <w:p w14:paraId="3B3AF662" w14:textId="767D55CC" w:rsidR="001F0509" w:rsidRDefault="00380B5D" w:rsidP="00D60CF8">
      <w:pPr>
        <w:pStyle w:val="ListParagraph"/>
        <w:numPr>
          <w:ilvl w:val="0"/>
          <w:numId w:val="24"/>
        </w:numPr>
        <w:rPr>
          <w:lang w:val="en-US"/>
        </w:rPr>
      </w:pPr>
      <w:r>
        <w:rPr>
          <w:lang w:val="en-US"/>
        </w:rPr>
        <w:t>DHCP server responds with DHCP offer msg [optional]</w:t>
      </w:r>
    </w:p>
    <w:p w14:paraId="789C5629" w14:textId="10F8C6C7" w:rsidR="00380B5D" w:rsidRDefault="00380B5D" w:rsidP="00D60CF8">
      <w:pPr>
        <w:pStyle w:val="ListParagraph"/>
        <w:numPr>
          <w:ilvl w:val="0"/>
          <w:numId w:val="24"/>
        </w:numPr>
        <w:rPr>
          <w:lang w:val="en-US"/>
        </w:rPr>
      </w:pPr>
      <w:r>
        <w:rPr>
          <w:lang w:val="en-US"/>
        </w:rPr>
        <w:t>Host requests IP address: DHCP request msg</w:t>
      </w:r>
    </w:p>
    <w:p w14:paraId="69E776A8" w14:textId="106A27FA" w:rsidR="00380B5D" w:rsidRDefault="00380B5D" w:rsidP="00D60CF8">
      <w:pPr>
        <w:pStyle w:val="ListParagraph"/>
        <w:numPr>
          <w:ilvl w:val="0"/>
          <w:numId w:val="24"/>
        </w:numPr>
        <w:rPr>
          <w:lang w:val="en-US"/>
        </w:rPr>
      </w:pPr>
      <w:r>
        <w:rPr>
          <w:lang w:val="en-US"/>
        </w:rPr>
        <w:t>DHCP server sends address: DHCP ack msg</w:t>
      </w:r>
    </w:p>
    <w:p w14:paraId="0C6C7E89" w14:textId="6ECF9537" w:rsidR="00C32551" w:rsidRDefault="00C32551" w:rsidP="00215233">
      <w:pPr>
        <w:spacing w:after="0"/>
        <w:rPr>
          <w:lang w:val="en-US"/>
        </w:rPr>
      </w:pPr>
      <w:r>
        <w:rPr>
          <w:lang w:val="en-US"/>
        </w:rPr>
        <w:t xml:space="preserve">DHCP </w:t>
      </w:r>
      <w:r w:rsidR="00215233">
        <w:rPr>
          <w:lang w:val="en-US"/>
        </w:rPr>
        <w:t>additional use cases:</w:t>
      </w:r>
    </w:p>
    <w:p w14:paraId="057B05B8" w14:textId="53230C51" w:rsidR="00215233" w:rsidRDefault="00215233" w:rsidP="00D60CF8">
      <w:pPr>
        <w:pStyle w:val="ListParagraph"/>
        <w:numPr>
          <w:ilvl w:val="0"/>
          <w:numId w:val="25"/>
        </w:numPr>
        <w:spacing w:after="0"/>
        <w:rPr>
          <w:lang w:val="en-US"/>
        </w:rPr>
      </w:pPr>
      <w:r>
        <w:rPr>
          <w:lang w:val="en-US"/>
        </w:rPr>
        <w:t>Can return address of first-hop router for client</w:t>
      </w:r>
    </w:p>
    <w:p w14:paraId="2CEB2F6E" w14:textId="5A3C204E" w:rsidR="00215233" w:rsidRDefault="00D12DDC" w:rsidP="00D60CF8">
      <w:pPr>
        <w:pStyle w:val="ListParagraph"/>
        <w:numPr>
          <w:ilvl w:val="0"/>
          <w:numId w:val="25"/>
        </w:numPr>
        <w:spacing w:after="0"/>
        <w:rPr>
          <w:lang w:val="en-US"/>
        </w:rPr>
      </w:pPr>
      <w:r>
        <w:rPr>
          <w:lang w:val="en-US"/>
        </w:rPr>
        <w:t>Return n</w:t>
      </w:r>
      <w:r w:rsidR="00215233">
        <w:rPr>
          <w:lang w:val="en-US"/>
        </w:rPr>
        <w:t>ame and IP address of DNS server</w:t>
      </w:r>
    </w:p>
    <w:p w14:paraId="43AB6CE9" w14:textId="1CBC55D0" w:rsidR="00215233" w:rsidRPr="00215233" w:rsidRDefault="00D12DDC" w:rsidP="00D60CF8">
      <w:pPr>
        <w:pStyle w:val="ListParagraph"/>
        <w:numPr>
          <w:ilvl w:val="0"/>
          <w:numId w:val="25"/>
        </w:numPr>
        <w:spacing w:after="0"/>
        <w:rPr>
          <w:lang w:val="en-US"/>
        </w:rPr>
      </w:pPr>
      <w:r>
        <w:rPr>
          <w:lang w:val="en-US"/>
        </w:rPr>
        <w:lastRenderedPageBreak/>
        <w:t>Return n</w:t>
      </w:r>
      <w:r w:rsidR="00226AEF">
        <w:rPr>
          <w:lang w:val="en-US"/>
        </w:rPr>
        <w:t>etwork mask (indicating network versus host portion of address)</w:t>
      </w:r>
    </w:p>
    <w:p w14:paraId="62BCBE56" w14:textId="082B019C" w:rsidR="007D58F6" w:rsidRDefault="007D58F6" w:rsidP="007D58F6">
      <w:pPr>
        <w:rPr>
          <w:lang w:val="en-US"/>
        </w:rPr>
      </w:pPr>
    </w:p>
    <w:p w14:paraId="48394BB8" w14:textId="3C39DE02" w:rsidR="00843B82" w:rsidRPr="00843B82" w:rsidRDefault="001F0509" w:rsidP="00843B82">
      <w:pPr>
        <w:spacing w:after="0"/>
        <w:rPr>
          <w:lang w:val="en-US"/>
        </w:rPr>
      </w:pPr>
      <w:r w:rsidRPr="002F2BA6">
        <w:rPr>
          <w:noProof/>
        </w:rPr>
        <w:drawing>
          <wp:anchor distT="0" distB="0" distL="114300" distR="114300" simplePos="0" relativeHeight="251658251" behindDoc="0" locked="0" layoutInCell="1" allowOverlap="1" wp14:anchorId="548A4D3C" wp14:editId="5FDA1196">
            <wp:simplePos x="0" y="0"/>
            <wp:positionH relativeFrom="column">
              <wp:posOffset>-165638</wp:posOffset>
            </wp:positionH>
            <wp:positionV relativeFrom="paragraph">
              <wp:posOffset>-33414</wp:posOffset>
            </wp:positionV>
            <wp:extent cx="3124835" cy="2267585"/>
            <wp:effectExtent l="0" t="0" r="0" b="0"/>
            <wp:wrapSquare wrapText="bothSides"/>
            <wp:docPr id="24152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2135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24835" cy="2267585"/>
                    </a:xfrm>
                    <a:prstGeom prst="rect">
                      <a:avLst/>
                    </a:prstGeom>
                  </pic:spPr>
                </pic:pic>
              </a:graphicData>
            </a:graphic>
          </wp:anchor>
        </w:drawing>
      </w:r>
      <w:r w:rsidR="00843B82" w:rsidRPr="00843B82">
        <w:rPr>
          <w:lang w:val="en-US"/>
        </w:rPr>
        <w:t>DHCPDISCOVER Client broadcast to locate available servers.</w:t>
      </w:r>
    </w:p>
    <w:p w14:paraId="591AA011" w14:textId="77777777" w:rsidR="00843B82" w:rsidRPr="00843B82" w:rsidRDefault="00843B82" w:rsidP="00843B82">
      <w:pPr>
        <w:spacing w:after="0"/>
        <w:rPr>
          <w:lang w:val="en-US"/>
        </w:rPr>
      </w:pPr>
      <w:r w:rsidRPr="00843B82">
        <w:rPr>
          <w:lang w:val="en-US"/>
        </w:rPr>
        <w:t xml:space="preserve"> DHCPOFFER Server to client in response to DHCPDISCOVER with offer of configuration parameters.</w:t>
      </w:r>
    </w:p>
    <w:p w14:paraId="6D7B9E4A" w14:textId="77777777" w:rsidR="00843B82" w:rsidRPr="00843B82" w:rsidRDefault="00843B82" w:rsidP="00843B82">
      <w:pPr>
        <w:spacing w:after="0"/>
        <w:rPr>
          <w:lang w:val="en-US"/>
        </w:rPr>
      </w:pPr>
      <w:r w:rsidRPr="00843B82">
        <w:rPr>
          <w:lang w:val="en-US"/>
        </w:rPr>
        <w:t xml:space="preserve"> DHCPREQUEST Client message to servers either</w:t>
      </w:r>
    </w:p>
    <w:p w14:paraId="3A746F39" w14:textId="77777777" w:rsidR="00843B82" w:rsidRPr="00843B82" w:rsidRDefault="00843B82" w:rsidP="00843B82">
      <w:pPr>
        <w:spacing w:after="0"/>
        <w:rPr>
          <w:lang w:val="en-US"/>
        </w:rPr>
      </w:pPr>
      <w:r w:rsidRPr="00843B82">
        <w:rPr>
          <w:lang w:val="en-US"/>
        </w:rPr>
        <w:t>• (a) requesting offered parameters from one server and implicitly declining offers from</w:t>
      </w:r>
    </w:p>
    <w:p w14:paraId="1FDBBEBE" w14:textId="77777777" w:rsidR="00843B82" w:rsidRPr="00843B82" w:rsidRDefault="00843B82" w:rsidP="00843B82">
      <w:pPr>
        <w:spacing w:after="0"/>
        <w:rPr>
          <w:lang w:val="en-US"/>
        </w:rPr>
      </w:pPr>
      <w:r w:rsidRPr="00843B82">
        <w:rPr>
          <w:lang w:val="en-US"/>
        </w:rPr>
        <w:t xml:space="preserve"> all others</w:t>
      </w:r>
    </w:p>
    <w:p w14:paraId="4C313B1E" w14:textId="77777777" w:rsidR="00843B82" w:rsidRPr="00843B82" w:rsidRDefault="00843B82" w:rsidP="00843B82">
      <w:pPr>
        <w:spacing w:after="0"/>
        <w:rPr>
          <w:lang w:val="en-US"/>
        </w:rPr>
      </w:pPr>
      <w:r w:rsidRPr="00843B82">
        <w:rPr>
          <w:lang w:val="en-US"/>
        </w:rPr>
        <w:t xml:space="preserve"> • (b) confirming correctness of previously allocated address after, e.g., system reboot, or</w:t>
      </w:r>
    </w:p>
    <w:p w14:paraId="17B5BB4D" w14:textId="77777777" w:rsidR="00843B82" w:rsidRPr="00843B82" w:rsidRDefault="00843B82" w:rsidP="00843B82">
      <w:pPr>
        <w:spacing w:after="0"/>
        <w:rPr>
          <w:lang w:val="en-US"/>
        </w:rPr>
      </w:pPr>
      <w:r w:rsidRPr="00843B82">
        <w:rPr>
          <w:lang w:val="en-US"/>
        </w:rPr>
        <w:t xml:space="preserve"> • (c) extending the lease on a particular network address.</w:t>
      </w:r>
    </w:p>
    <w:p w14:paraId="31DF44CD" w14:textId="77777777" w:rsidR="00843B82" w:rsidRPr="00843B82" w:rsidRDefault="00843B82" w:rsidP="00843B82">
      <w:pPr>
        <w:spacing w:after="0"/>
        <w:rPr>
          <w:lang w:val="en-US"/>
        </w:rPr>
      </w:pPr>
      <w:r w:rsidRPr="00843B82">
        <w:rPr>
          <w:lang w:val="en-US"/>
        </w:rPr>
        <w:t xml:space="preserve"> DHCPACK Servertoclient with configuration parameters, including committed network address.</w:t>
      </w:r>
    </w:p>
    <w:p w14:paraId="30488DF8" w14:textId="55028B87" w:rsidR="001F0509" w:rsidRPr="001F0509" w:rsidRDefault="00843B82" w:rsidP="001F0509">
      <w:pPr>
        <w:spacing w:after="0"/>
        <w:rPr>
          <w:lang w:val="en-US"/>
        </w:rPr>
      </w:pPr>
      <w:r w:rsidRPr="00843B82">
        <w:rPr>
          <w:lang w:val="en-US"/>
        </w:rPr>
        <w:t xml:space="preserve"> DHCPRELEASE Client to server relinquishing network address and cancelling remaining lease.</w:t>
      </w:r>
    </w:p>
    <w:p w14:paraId="2EA52D40" w14:textId="77777777" w:rsidR="00586297" w:rsidRDefault="00586297" w:rsidP="00586297">
      <w:pPr>
        <w:rPr>
          <w:lang w:val="en-US"/>
        </w:rPr>
      </w:pPr>
    </w:p>
    <w:p w14:paraId="07163F00" w14:textId="3A6D93E0" w:rsidR="00D12DDC" w:rsidRDefault="00124F11" w:rsidP="00662211">
      <w:pPr>
        <w:spacing w:after="0"/>
        <w:rPr>
          <w:lang w:val="en-US"/>
        </w:rPr>
      </w:pPr>
      <w:r>
        <w:rPr>
          <w:lang w:val="en-US"/>
        </w:rPr>
        <w:t>Example:</w:t>
      </w:r>
    </w:p>
    <w:p w14:paraId="4F46F1F7" w14:textId="495E9E2D" w:rsidR="00124F11" w:rsidRDefault="00124F11" w:rsidP="00D60CF8">
      <w:pPr>
        <w:pStyle w:val="ListParagraph"/>
        <w:numPr>
          <w:ilvl w:val="0"/>
          <w:numId w:val="26"/>
        </w:numPr>
        <w:spacing w:after="0"/>
        <w:rPr>
          <w:lang w:val="en-US"/>
        </w:rPr>
      </w:pPr>
      <w:r>
        <w:rPr>
          <w:lang w:val="en-US"/>
        </w:rPr>
        <w:t>Connecting laptop will use DHCP to get IP address</w:t>
      </w:r>
      <w:r w:rsidR="0051046C">
        <w:rPr>
          <w:lang w:val="en-US"/>
        </w:rPr>
        <w:t>, address of first-hop router, address DNS server</w:t>
      </w:r>
    </w:p>
    <w:p w14:paraId="2F65039F" w14:textId="035A133A" w:rsidR="0051046C" w:rsidRDefault="0051046C" w:rsidP="00D60CF8">
      <w:pPr>
        <w:pStyle w:val="ListParagraph"/>
        <w:numPr>
          <w:ilvl w:val="0"/>
          <w:numId w:val="26"/>
        </w:numPr>
        <w:rPr>
          <w:lang w:val="en-US"/>
        </w:rPr>
      </w:pPr>
      <w:r>
        <w:rPr>
          <w:lang w:val="en-US"/>
        </w:rPr>
        <w:t>DHCP</w:t>
      </w:r>
      <w:r w:rsidR="00636968">
        <w:rPr>
          <w:lang w:val="en-US"/>
        </w:rPr>
        <w:t xml:space="preserve"> REQUEST message encapsulated in UDP, encapsulated in IP, e</w:t>
      </w:r>
      <w:r w:rsidR="00906545">
        <w:rPr>
          <w:lang w:val="en-US"/>
        </w:rPr>
        <w:t>ncapsulated in ethernet</w:t>
      </w:r>
    </w:p>
    <w:p w14:paraId="6C319A88" w14:textId="2721DECF" w:rsidR="00906545" w:rsidRDefault="00906545" w:rsidP="00D60CF8">
      <w:pPr>
        <w:pStyle w:val="ListParagraph"/>
        <w:numPr>
          <w:ilvl w:val="0"/>
          <w:numId w:val="26"/>
        </w:numPr>
        <w:rPr>
          <w:lang w:val="en-US"/>
        </w:rPr>
      </w:pPr>
      <w:r>
        <w:rPr>
          <w:lang w:val="en-US"/>
        </w:rPr>
        <w:t>Ethernet frame broadcast (dest: FF:FF:FF:FF:FF:FF)</w:t>
      </w:r>
      <w:r w:rsidR="0026448F">
        <w:rPr>
          <w:lang w:val="en-US"/>
        </w:rPr>
        <w:t xml:space="preserve"> on LAN, received at router running DHCP server</w:t>
      </w:r>
    </w:p>
    <w:p w14:paraId="58762F3C" w14:textId="17182617" w:rsidR="0026448F" w:rsidRDefault="0026448F" w:rsidP="00D60CF8">
      <w:pPr>
        <w:pStyle w:val="ListParagraph"/>
        <w:numPr>
          <w:ilvl w:val="0"/>
          <w:numId w:val="26"/>
        </w:numPr>
        <w:rPr>
          <w:lang w:val="en-US"/>
        </w:rPr>
      </w:pPr>
      <w:r>
        <w:rPr>
          <w:lang w:val="en-US"/>
        </w:rPr>
        <w:t>Ethernet demux’ed to IP demux’ed, UDP demux’ed to DHCP</w:t>
      </w:r>
    </w:p>
    <w:p w14:paraId="366B30EF" w14:textId="64F767AE" w:rsidR="005F3E6C" w:rsidRDefault="00AF44F4" w:rsidP="005F3E6C">
      <w:pPr>
        <w:rPr>
          <w:lang w:val="en-US"/>
        </w:rPr>
      </w:pPr>
      <w:r>
        <w:rPr>
          <w:lang w:val="en-US"/>
        </w:rPr>
        <w:t>Example:</w:t>
      </w:r>
    </w:p>
    <w:p w14:paraId="05F3A4A1" w14:textId="30159E30" w:rsidR="00AF44F4" w:rsidRDefault="00AF44F4" w:rsidP="00D60CF8">
      <w:pPr>
        <w:pStyle w:val="ListParagraph"/>
        <w:numPr>
          <w:ilvl w:val="0"/>
          <w:numId w:val="27"/>
        </w:numPr>
        <w:rPr>
          <w:lang w:val="en-US"/>
        </w:rPr>
      </w:pPr>
      <w:r>
        <w:rPr>
          <w:lang w:val="en-US"/>
        </w:rPr>
        <w:t>D</w:t>
      </w:r>
      <w:r w:rsidR="008F1249">
        <w:rPr>
          <w:lang w:val="en-US"/>
        </w:rPr>
        <w:t>H</w:t>
      </w:r>
      <w:r>
        <w:rPr>
          <w:lang w:val="en-US"/>
        </w:rPr>
        <w:t>CP server formulates DHCP ACK containing client’s IP address, IP address of first-hop router for client name &amp; IP address of DNS server</w:t>
      </w:r>
    </w:p>
    <w:p w14:paraId="6229FB8D" w14:textId="63428904" w:rsidR="00AF44F4" w:rsidRDefault="00AF44F4" w:rsidP="00D60CF8">
      <w:pPr>
        <w:pStyle w:val="ListParagraph"/>
        <w:numPr>
          <w:ilvl w:val="0"/>
          <w:numId w:val="27"/>
        </w:numPr>
        <w:rPr>
          <w:lang w:val="en-US"/>
        </w:rPr>
      </w:pPr>
      <w:r>
        <w:rPr>
          <w:lang w:val="en-US"/>
        </w:rPr>
        <w:t>Encapsulate</w:t>
      </w:r>
      <w:r w:rsidR="00E57B8E">
        <w:rPr>
          <w:lang w:val="en-US"/>
        </w:rPr>
        <w:t>d DHCP server reply forwarded to client, demuxing up to DHCP at client</w:t>
      </w:r>
    </w:p>
    <w:p w14:paraId="3615C866" w14:textId="1574A5DE" w:rsidR="00E57B8E" w:rsidRPr="00AF44F4" w:rsidRDefault="00E57B8E" w:rsidP="00D60CF8">
      <w:pPr>
        <w:pStyle w:val="ListParagraph"/>
        <w:numPr>
          <w:ilvl w:val="0"/>
          <w:numId w:val="27"/>
        </w:numPr>
        <w:rPr>
          <w:lang w:val="en-US"/>
        </w:rPr>
      </w:pPr>
      <w:r>
        <w:rPr>
          <w:lang w:val="en-US"/>
        </w:rPr>
        <w:t>Client now knows its IP address, name and IP address of DNS server, IP address of it</w:t>
      </w:r>
      <w:r w:rsidR="00E13984">
        <w:rPr>
          <w:lang w:val="en-US"/>
        </w:rPr>
        <w:t>s first-hop router</w:t>
      </w:r>
    </w:p>
    <w:p w14:paraId="21BF37CD" w14:textId="77777777" w:rsidR="00346B55" w:rsidRDefault="00346B55" w:rsidP="00346B55">
      <w:pPr>
        <w:pStyle w:val="Heading2"/>
        <w:rPr>
          <w:lang w:val="en-US"/>
        </w:rPr>
      </w:pPr>
      <w:bookmarkStart w:id="19" w:name="_Toc186720295"/>
      <w:r w:rsidRPr="00346B55">
        <w:rPr>
          <w:lang w:val="en-US"/>
        </w:rPr>
        <w:lastRenderedPageBreak/>
        <w:t>DHCPv6</w:t>
      </w:r>
      <w:bookmarkEnd w:id="19"/>
    </w:p>
    <w:p w14:paraId="59BD3247" w14:textId="038E60FA" w:rsidR="00734F57" w:rsidRDefault="00734F57" w:rsidP="00734F57">
      <w:pPr>
        <w:rPr>
          <w:lang w:val="en-US"/>
        </w:rPr>
      </w:pPr>
      <w:r w:rsidRPr="00734F57">
        <w:rPr>
          <w:noProof/>
          <w:lang w:val="en-US"/>
        </w:rPr>
        <w:drawing>
          <wp:inline distT="0" distB="0" distL="0" distR="0" wp14:anchorId="4E80BDB1" wp14:editId="17C607F5">
            <wp:extent cx="1704453" cy="2544619"/>
            <wp:effectExtent l="0" t="0" r="0" b="8255"/>
            <wp:docPr id="124277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0929" name=""/>
                    <pic:cNvPicPr/>
                  </pic:nvPicPr>
                  <pic:blipFill>
                    <a:blip r:embed="rId19"/>
                    <a:stretch>
                      <a:fillRect/>
                    </a:stretch>
                  </pic:blipFill>
                  <pic:spPr>
                    <a:xfrm>
                      <a:off x="0" y="0"/>
                      <a:ext cx="1704453" cy="2544619"/>
                    </a:xfrm>
                    <a:prstGeom prst="rect">
                      <a:avLst/>
                    </a:prstGeom>
                  </pic:spPr>
                </pic:pic>
              </a:graphicData>
            </a:graphic>
          </wp:inline>
        </w:drawing>
      </w:r>
    </w:p>
    <w:p w14:paraId="755CA9E8" w14:textId="1E933DE2" w:rsidR="0034038A" w:rsidRPr="00734F57" w:rsidRDefault="0034038A" w:rsidP="00734F57">
      <w:pPr>
        <w:rPr>
          <w:lang w:val="en-US"/>
        </w:rPr>
      </w:pPr>
      <w:r w:rsidRPr="0034038A">
        <w:rPr>
          <w:lang w:val="en-US"/>
        </w:rPr>
        <w:t xml:space="preserve">A client-server protocol that helps manage the config of devices of an IPv6 network. DHCPv6 not only assigns IPv6 addresses but also can deliver additional configuration details through options, as well as the automatic delegation of IPv6 prefixes, which allows a router to assign blocks of IP addresses to other routers that request them. </w:t>
      </w:r>
      <w:r>
        <w:t>DHCPv6 is stateful.</w:t>
      </w:r>
    </w:p>
    <w:p w14:paraId="3FCC6DD8" w14:textId="77777777" w:rsidR="00346B55" w:rsidRDefault="00346B55" w:rsidP="00346B55">
      <w:pPr>
        <w:pStyle w:val="Heading2"/>
        <w:rPr>
          <w:lang w:val="en-US"/>
        </w:rPr>
      </w:pPr>
      <w:bookmarkStart w:id="20" w:name="_Toc186720296"/>
      <w:r w:rsidRPr="00346B55">
        <w:rPr>
          <w:lang w:val="en-US"/>
        </w:rPr>
        <w:t>SLAAC</w:t>
      </w:r>
      <w:bookmarkEnd w:id="20"/>
    </w:p>
    <w:p w14:paraId="1B66651F" w14:textId="138B2988" w:rsidR="00E07C93" w:rsidRPr="00E07C93" w:rsidRDefault="00E07C93" w:rsidP="00E07C93">
      <w:pPr>
        <w:rPr>
          <w:lang w:val="en-US"/>
        </w:rPr>
      </w:pPr>
      <w:r w:rsidRPr="0034038A">
        <w:rPr>
          <w:lang w:val="en-US"/>
        </w:rPr>
        <w:t xml:space="preserve">SLAAC requires no manual configuration of hosts, minimal (if any) configuration of routers and no additional servers. The stateless mechanism allows a host to generate its own addresses using a combination of locally available information and information advertised by routers. Routers advertise prefixes that identify the subnet associated with the link while them hosts generate an interface identifier. An address is formed by combining the two. In the absence of routers, a host can only generate link-local addresses, but they are sufficient for allowing communication among the nodes attached to the same link. SLAAC is </w:t>
      </w:r>
      <w:r w:rsidRPr="0034038A">
        <w:rPr>
          <w:rStyle w:val="Strong"/>
          <w:lang w:val="en-US"/>
        </w:rPr>
        <w:t>stateless</w:t>
      </w:r>
      <w:r w:rsidRPr="0034038A">
        <w:rPr>
          <w:lang w:val="en-US"/>
        </w:rPr>
        <w:t>, meaning it only provides an address but does not store any configuration state on the server</w:t>
      </w:r>
      <w:r w:rsidR="00122BDE">
        <w:rPr>
          <w:lang w:val="en-US"/>
        </w:rPr>
        <w:t>.</w:t>
      </w:r>
    </w:p>
    <w:p w14:paraId="209ED50E" w14:textId="77777777" w:rsidR="00346B55" w:rsidRDefault="00346B55" w:rsidP="00346B55">
      <w:pPr>
        <w:pStyle w:val="Heading1"/>
        <w:rPr>
          <w:lang w:val="en-US"/>
        </w:rPr>
      </w:pPr>
      <w:bookmarkStart w:id="21" w:name="_Toc186720297"/>
      <w:r w:rsidRPr="00346B55">
        <w:rPr>
          <w:lang w:val="en-US"/>
        </w:rPr>
        <w:t>IPv6 Address Scopes</w:t>
      </w:r>
      <w:bookmarkEnd w:id="21"/>
    </w:p>
    <w:p w14:paraId="3431E9F5" w14:textId="162743B5" w:rsidR="003107C7" w:rsidRDefault="003107C7" w:rsidP="00BD0B11">
      <w:pPr>
        <w:pStyle w:val="Heading2"/>
        <w:rPr>
          <w:lang w:val="en-US"/>
        </w:rPr>
      </w:pPr>
      <w:bookmarkStart w:id="22" w:name="_Toc186720298"/>
      <w:r>
        <w:rPr>
          <w:lang w:val="en-US"/>
        </w:rPr>
        <w:t>Global Scope</w:t>
      </w:r>
      <w:bookmarkEnd w:id="22"/>
    </w:p>
    <w:p w14:paraId="16CF6DAC" w14:textId="0A80DF20" w:rsidR="00BD0B11" w:rsidRPr="00E159EA" w:rsidRDefault="005A026C" w:rsidP="00D60CF8">
      <w:pPr>
        <w:pStyle w:val="ListParagraph"/>
        <w:numPr>
          <w:ilvl w:val="0"/>
          <w:numId w:val="20"/>
        </w:numPr>
        <w:rPr>
          <w:lang w:val="en-US"/>
        </w:rPr>
      </w:pPr>
      <w:r w:rsidRPr="00E159EA">
        <w:rPr>
          <w:lang w:val="en-US"/>
        </w:rPr>
        <w:t>Globally routable</w:t>
      </w:r>
    </w:p>
    <w:p w14:paraId="4C3DA675" w14:textId="41112238" w:rsidR="005A026C" w:rsidRDefault="005A026C" w:rsidP="00D60CF8">
      <w:pPr>
        <w:pStyle w:val="ListParagraph"/>
        <w:numPr>
          <w:ilvl w:val="0"/>
          <w:numId w:val="20"/>
        </w:numPr>
        <w:rPr>
          <w:lang w:val="en-US"/>
        </w:rPr>
      </w:pPr>
      <w:r w:rsidRPr="00E159EA">
        <w:rPr>
          <w:lang w:val="en-US"/>
        </w:rPr>
        <w:t>Default global range 2000::/3</w:t>
      </w:r>
    </w:p>
    <w:p w14:paraId="5C4BF136" w14:textId="50784DB7" w:rsidR="009E45B6" w:rsidRDefault="009E45B6" w:rsidP="009E45B6">
      <w:pPr>
        <w:rPr>
          <w:lang w:val="en-US"/>
        </w:rPr>
      </w:pPr>
      <w:r w:rsidRPr="009E45B6">
        <w:rPr>
          <w:noProof/>
        </w:rPr>
        <w:drawing>
          <wp:inline distT="0" distB="0" distL="0" distR="0" wp14:anchorId="324A4EFB" wp14:editId="684036C7">
            <wp:extent cx="4265271" cy="1174197"/>
            <wp:effectExtent l="0" t="0" r="2540" b="698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5365" cy="1179729"/>
                    </a:xfrm>
                    <a:prstGeom prst="rect">
                      <a:avLst/>
                    </a:prstGeom>
                    <a:noFill/>
                    <a:ln>
                      <a:noFill/>
                    </a:ln>
                    <a:extLst>
                      <a:ext uri="{909E8E84-426E-40dd-AFC4-6F175D3DCCD1}">
                        <a14:hiddenFill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w16sdtfl="http://schemas.microsoft.com/office/word/2024/wordml/sdtformatlock">
                          <a:solidFill>
                            <a:srgbClr val="FFFFFF"/>
                          </a:solidFill>
                        </a14:hiddenFill>
                      </a:ext>
                      <a:ext uri="{91240B29-F687-4f45-9708-019B960494DF}">
                        <a14:hiddenLine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w16sdtfl="http://schemas.microsoft.com/office/word/2024/wordml/sdtformatlock" w="9525">
                          <a:solidFill>
                            <a:srgbClr val="000000"/>
                          </a:solidFill>
                          <a:round/>
                          <a:headEnd/>
                          <a:tailEnd/>
                        </a14:hiddenLine>
                      </a:ext>
                    </a:extLst>
                  </pic:spPr>
                </pic:pic>
              </a:graphicData>
            </a:graphic>
          </wp:inline>
        </w:drawing>
      </w:r>
    </w:p>
    <w:p w14:paraId="19C0537F" w14:textId="79010BBA" w:rsidR="009E45B6" w:rsidRPr="009E45B6" w:rsidRDefault="009E45B6" w:rsidP="009E45B6">
      <w:pPr>
        <w:rPr>
          <w:lang w:val="en-US"/>
        </w:rPr>
      </w:pPr>
      <w:r w:rsidRPr="009E45B6">
        <w:rPr>
          <w:noProof/>
        </w:rPr>
        <w:lastRenderedPageBreak/>
        <w:drawing>
          <wp:inline distT="0" distB="0" distL="0" distR="0" wp14:anchorId="382BC6CC" wp14:editId="4F7938C2">
            <wp:extent cx="4022202" cy="1924867"/>
            <wp:effectExtent l="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31311" cy="1929226"/>
                    </a:xfrm>
                    <a:prstGeom prst="rect">
                      <a:avLst/>
                    </a:prstGeom>
                    <a:noFill/>
                    <a:ln>
                      <a:noFill/>
                    </a:ln>
                    <a:extLst>
                      <a:ext uri="{909E8E84-426E-40dd-AFC4-6F175D3DCCD1}">
                        <a14:hiddenFill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w16sdtfl="http://schemas.microsoft.com/office/word/2024/wordml/sdtformatlock">
                          <a:solidFill>
                            <a:srgbClr val="FFFFFF"/>
                          </a:solidFill>
                        </a14:hiddenFill>
                      </a:ext>
                      <a:ext uri="{91240B29-F687-4f45-9708-019B960494DF}">
                        <a14:hiddenLine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w16sdtfl="http://schemas.microsoft.com/office/word/2024/wordml/sdtformatlock" w="9525">
                          <a:solidFill>
                            <a:srgbClr val="000000"/>
                          </a:solidFill>
                          <a:round/>
                          <a:headEnd/>
                          <a:tailEnd/>
                        </a14:hiddenLine>
                      </a:ext>
                    </a:extLst>
                  </pic:spPr>
                </pic:pic>
              </a:graphicData>
            </a:graphic>
          </wp:inline>
        </w:drawing>
      </w:r>
    </w:p>
    <w:p w14:paraId="3FDF2E78" w14:textId="4BFF0905" w:rsidR="003107C7" w:rsidRDefault="003107C7" w:rsidP="00BD0B11">
      <w:pPr>
        <w:pStyle w:val="Heading2"/>
        <w:rPr>
          <w:lang w:val="en-US"/>
        </w:rPr>
      </w:pPr>
      <w:bookmarkStart w:id="23" w:name="_Toc186720299"/>
      <w:r>
        <w:rPr>
          <w:lang w:val="en-US"/>
        </w:rPr>
        <w:t>Link-Local Scope</w:t>
      </w:r>
      <w:bookmarkEnd w:id="23"/>
    </w:p>
    <w:p w14:paraId="55C29D01" w14:textId="09B77469" w:rsidR="00605320" w:rsidRPr="00607D9D" w:rsidRDefault="00605320" w:rsidP="00D60CF8">
      <w:pPr>
        <w:pStyle w:val="ListParagraph"/>
        <w:numPr>
          <w:ilvl w:val="0"/>
          <w:numId w:val="21"/>
        </w:numPr>
        <w:rPr>
          <w:lang w:val="en-US"/>
        </w:rPr>
      </w:pPr>
      <w:r w:rsidRPr="00607D9D">
        <w:rPr>
          <w:lang w:val="en-US"/>
        </w:rPr>
        <w:t>Used locally on a data link or ethernet segment</w:t>
      </w:r>
    </w:p>
    <w:p w14:paraId="49BDF6A6" w14:textId="324FE4AB" w:rsidR="00605320" w:rsidRPr="00607D9D" w:rsidRDefault="00605320" w:rsidP="00D60CF8">
      <w:pPr>
        <w:pStyle w:val="ListParagraph"/>
        <w:numPr>
          <w:ilvl w:val="0"/>
          <w:numId w:val="21"/>
        </w:numPr>
        <w:rPr>
          <w:lang w:val="en-US"/>
        </w:rPr>
      </w:pPr>
      <w:r w:rsidRPr="00607D9D">
        <w:rPr>
          <w:lang w:val="en-US"/>
        </w:rPr>
        <w:t>Default link-local subnet FE80::/10</w:t>
      </w:r>
    </w:p>
    <w:p w14:paraId="42F98D07" w14:textId="2A34BB8D" w:rsidR="00605320" w:rsidRPr="00607D9D" w:rsidRDefault="00605320" w:rsidP="00D60CF8">
      <w:pPr>
        <w:pStyle w:val="ListParagraph"/>
        <w:numPr>
          <w:ilvl w:val="0"/>
          <w:numId w:val="21"/>
        </w:numPr>
        <w:rPr>
          <w:lang w:val="en-US"/>
        </w:rPr>
      </w:pPr>
      <w:r w:rsidRPr="00607D9D">
        <w:rPr>
          <w:lang w:val="en-US"/>
        </w:rPr>
        <w:t>Mandatory Address for Communication between two IPv6 device</w:t>
      </w:r>
      <w:r w:rsidR="00F839F3" w:rsidRPr="00607D9D">
        <w:rPr>
          <w:lang w:val="en-US"/>
        </w:rPr>
        <w:t xml:space="preserve"> (like ARP but at layer 3)</w:t>
      </w:r>
    </w:p>
    <w:p w14:paraId="17BD7DE2" w14:textId="68BF0E4C" w:rsidR="00F839F3" w:rsidRPr="00607D9D" w:rsidRDefault="00F839F3" w:rsidP="00D60CF8">
      <w:pPr>
        <w:pStyle w:val="ListParagraph"/>
        <w:numPr>
          <w:ilvl w:val="0"/>
          <w:numId w:val="21"/>
        </w:numPr>
        <w:rPr>
          <w:lang w:val="en-US"/>
        </w:rPr>
      </w:pPr>
      <w:r w:rsidRPr="00607D9D">
        <w:rPr>
          <w:lang w:val="en-US"/>
        </w:rPr>
        <w:t>Automatically assigned by router as soon as IPv6 is enabled</w:t>
      </w:r>
    </w:p>
    <w:p w14:paraId="4BC4D841" w14:textId="37C06A29" w:rsidR="00F839F3" w:rsidRDefault="00F839F3" w:rsidP="00D60CF8">
      <w:pPr>
        <w:pStyle w:val="ListParagraph"/>
        <w:numPr>
          <w:ilvl w:val="0"/>
          <w:numId w:val="21"/>
        </w:numPr>
        <w:rPr>
          <w:lang w:val="en-US"/>
        </w:rPr>
      </w:pPr>
      <w:r w:rsidRPr="00607D9D">
        <w:rPr>
          <w:lang w:val="en-US"/>
        </w:rPr>
        <w:t>Also used for Next-Hop calculation in Routing Protocols</w:t>
      </w:r>
    </w:p>
    <w:p w14:paraId="34AAE027" w14:textId="7DB061F3" w:rsidR="00EF71FA" w:rsidRDefault="00EF71FA" w:rsidP="00D60CF8">
      <w:pPr>
        <w:pStyle w:val="ListParagraph"/>
        <w:numPr>
          <w:ilvl w:val="0"/>
          <w:numId w:val="21"/>
        </w:numPr>
        <w:rPr>
          <w:lang w:val="en-US"/>
        </w:rPr>
      </w:pPr>
      <w:r>
        <w:rPr>
          <w:lang w:val="en-US"/>
        </w:rPr>
        <w:t>Remaining 54 bits could be Zero or any manual configured val</w:t>
      </w:r>
      <w:r w:rsidR="000D2A51">
        <w:rPr>
          <w:lang w:val="en-US"/>
        </w:rPr>
        <w:t>ue</w:t>
      </w:r>
    </w:p>
    <w:p w14:paraId="37E97CC5" w14:textId="4F947573" w:rsidR="0049079D" w:rsidRPr="0049079D" w:rsidRDefault="00ED7DDD" w:rsidP="0049079D">
      <w:pPr>
        <w:rPr>
          <w:b/>
          <w:bCs/>
          <w:lang w:val="en-US"/>
        </w:rPr>
      </w:pPr>
      <w:r w:rsidRPr="00ED7DDD">
        <w:rPr>
          <w:b/>
          <w:bCs/>
          <w:noProof/>
          <w:lang w:val="en-US"/>
        </w:rPr>
        <w:drawing>
          <wp:inline distT="0" distB="0" distL="0" distR="0" wp14:anchorId="0D6A97F8" wp14:editId="2BD160E7">
            <wp:extent cx="4357868" cy="1349974"/>
            <wp:effectExtent l="0" t="0" r="5080" b="3175"/>
            <wp:docPr id="171185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57068" name=""/>
                    <pic:cNvPicPr/>
                  </pic:nvPicPr>
                  <pic:blipFill>
                    <a:blip r:embed="rId22"/>
                    <a:stretch>
                      <a:fillRect/>
                    </a:stretch>
                  </pic:blipFill>
                  <pic:spPr>
                    <a:xfrm>
                      <a:off x="0" y="0"/>
                      <a:ext cx="4378214" cy="1356277"/>
                    </a:xfrm>
                    <a:prstGeom prst="rect">
                      <a:avLst/>
                    </a:prstGeom>
                  </pic:spPr>
                </pic:pic>
              </a:graphicData>
            </a:graphic>
          </wp:inline>
        </w:drawing>
      </w:r>
    </w:p>
    <w:p w14:paraId="210E54ED" w14:textId="51989C48" w:rsidR="003107C7" w:rsidRDefault="003107C7" w:rsidP="00BD0B11">
      <w:pPr>
        <w:pStyle w:val="Heading2"/>
        <w:rPr>
          <w:lang w:val="en-US"/>
        </w:rPr>
      </w:pPr>
      <w:bookmarkStart w:id="24" w:name="_Toc186720300"/>
      <w:r>
        <w:rPr>
          <w:lang w:val="en-US"/>
        </w:rPr>
        <w:t>Unique Local Scope</w:t>
      </w:r>
      <w:bookmarkEnd w:id="24"/>
    </w:p>
    <w:p w14:paraId="53E8F19B" w14:textId="61D63088" w:rsidR="002D027F" w:rsidRDefault="00CE4B06" w:rsidP="00D60CF8">
      <w:pPr>
        <w:pStyle w:val="ListParagraph"/>
        <w:numPr>
          <w:ilvl w:val="0"/>
          <w:numId w:val="22"/>
        </w:numPr>
        <w:rPr>
          <w:lang w:val="en-US"/>
        </w:rPr>
      </w:pPr>
      <w:r w:rsidRPr="00293370">
        <w:rPr>
          <w:lang w:val="en-US"/>
        </w:rPr>
        <w:t>Lo</w:t>
      </w:r>
      <w:r w:rsidR="00360359" w:rsidRPr="00293370">
        <w:rPr>
          <w:lang w:val="en-US"/>
        </w:rPr>
        <w:t>cal</w:t>
      </w:r>
      <w:r w:rsidR="002C4F7B" w:rsidRPr="00293370">
        <w:rPr>
          <w:lang w:val="en-US"/>
        </w:rPr>
        <w:t>host</w:t>
      </w:r>
    </w:p>
    <w:p w14:paraId="610DD621" w14:textId="259FE67F" w:rsidR="00143017" w:rsidRPr="00293370" w:rsidRDefault="005326DD" w:rsidP="00D60CF8">
      <w:pPr>
        <w:pStyle w:val="ListParagraph"/>
        <w:numPr>
          <w:ilvl w:val="1"/>
          <w:numId w:val="22"/>
        </w:numPr>
        <w:rPr>
          <w:lang w:val="en-US"/>
        </w:rPr>
      </w:pPr>
      <w:r w:rsidRPr="005326DD">
        <w:rPr>
          <w:lang w:val="en-US"/>
        </w:rPr>
        <w:t>0:0:0:0:0:0:0:1=&gt; ::1</w:t>
      </w:r>
    </w:p>
    <w:p w14:paraId="464E6117" w14:textId="07813C58" w:rsidR="00202621" w:rsidRDefault="00202621" w:rsidP="00D60CF8">
      <w:pPr>
        <w:pStyle w:val="ListParagraph"/>
        <w:numPr>
          <w:ilvl w:val="0"/>
          <w:numId w:val="22"/>
        </w:numPr>
        <w:rPr>
          <w:lang w:val="en-US"/>
        </w:rPr>
      </w:pPr>
      <w:r w:rsidRPr="00293370">
        <w:rPr>
          <w:lang w:val="en-US"/>
        </w:rPr>
        <w:t>Un</w:t>
      </w:r>
      <w:r w:rsidR="00D87FF6" w:rsidRPr="00293370">
        <w:rPr>
          <w:lang w:val="en-US"/>
        </w:rPr>
        <w:t>s</w:t>
      </w:r>
      <w:r w:rsidR="00BF0ED5" w:rsidRPr="00293370">
        <w:rPr>
          <w:lang w:val="en-US"/>
        </w:rPr>
        <w:t>pecified a</w:t>
      </w:r>
      <w:r w:rsidR="002B7C54" w:rsidRPr="00293370">
        <w:rPr>
          <w:lang w:val="en-US"/>
        </w:rPr>
        <w:t>ddress</w:t>
      </w:r>
    </w:p>
    <w:p w14:paraId="28E9347F" w14:textId="3ADFE951" w:rsidR="005326DD" w:rsidRPr="00C031DB" w:rsidRDefault="00C031DB" w:rsidP="00D60CF8">
      <w:pPr>
        <w:pStyle w:val="ListParagraph"/>
        <w:numPr>
          <w:ilvl w:val="1"/>
          <w:numId w:val="22"/>
        </w:numPr>
        <w:rPr>
          <w:lang w:val="en-US"/>
        </w:rPr>
      </w:pPr>
      <w:r w:rsidRPr="00C031DB">
        <w:rPr>
          <w:lang w:val="en-US"/>
        </w:rPr>
        <w:t>0:0:0:0:0:0:0:0=&gt; 0::0 =&gt; :: =&gt; ::/128</w:t>
      </w:r>
    </w:p>
    <w:p w14:paraId="39D6275B" w14:textId="669D3FF7" w:rsidR="00D36F0D" w:rsidRDefault="0013705E" w:rsidP="00D60CF8">
      <w:pPr>
        <w:pStyle w:val="ListParagraph"/>
        <w:numPr>
          <w:ilvl w:val="0"/>
          <w:numId w:val="22"/>
        </w:numPr>
        <w:rPr>
          <w:lang w:val="en-US"/>
        </w:rPr>
      </w:pPr>
      <w:r w:rsidRPr="00293370">
        <w:rPr>
          <w:lang w:val="en-US"/>
        </w:rPr>
        <w:t>Documentation Prefix</w:t>
      </w:r>
    </w:p>
    <w:p w14:paraId="5DBFC09E" w14:textId="7F7E5F36" w:rsidR="00881208" w:rsidRPr="00AF01E9" w:rsidRDefault="00AF01E9" w:rsidP="00D60CF8">
      <w:pPr>
        <w:pStyle w:val="ListParagraph"/>
        <w:numPr>
          <w:ilvl w:val="1"/>
          <w:numId w:val="22"/>
        </w:numPr>
        <w:rPr>
          <w:lang w:val="en-US"/>
        </w:rPr>
      </w:pPr>
      <w:r w:rsidRPr="00AF01E9">
        <w:rPr>
          <w:lang w:val="en-US"/>
        </w:rPr>
        <w:t>2001:0db8::/32</w:t>
      </w:r>
    </w:p>
    <w:p w14:paraId="0E3DE4BF" w14:textId="7C808386" w:rsidR="0013705E" w:rsidRDefault="0013705E" w:rsidP="00D60CF8">
      <w:pPr>
        <w:pStyle w:val="ListParagraph"/>
        <w:numPr>
          <w:ilvl w:val="0"/>
          <w:numId w:val="22"/>
        </w:numPr>
        <w:rPr>
          <w:lang w:val="en-US"/>
        </w:rPr>
      </w:pPr>
      <w:r w:rsidRPr="00293370">
        <w:rPr>
          <w:lang w:val="en-US"/>
        </w:rPr>
        <w:t>Discard Prefix</w:t>
      </w:r>
    </w:p>
    <w:p w14:paraId="3BF4921B" w14:textId="6FEC47CD" w:rsidR="00A66671" w:rsidRPr="00BA53F7" w:rsidRDefault="00BA53F7" w:rsidP="00D60CF8">
      <w:pPr>
        <w:pStyle w:val="ListParagraph"/>
        <w:numPr>
          <w:ilvl w:val="1"/>
          <w:numId w:val="22"/>
        </w:numPr>
        <w:rPr>
          <w:lang w:val="en-US"/>
        </w:rPr>
      </w:pPr>
      <w:r w:rsidRPr="00BA53F7">
        <w:rPr>
          <w:lang w:val="en-US"/>
        </w:rPr>
        <w:t>0100::/64</w:t>
      </w:r>
    </w:p>
    <w:p w14:paraId="3BD7854C" w14:textId="2081C36C" w:rsidR="0013705E" w:rsidRDefault="0013705E" w:rsidP="00D60CF8">
      <w:pPr>
        <w:pStyle w:val="ListParagraph"/>
        <w:numPr>
          <w:ilvl w:val="0"/>
          <w:numId w:val="22"/>
        </w:numPr>
        <w:rPr>
          <w:lang w:val="en-US"/>
        </w:rPr>
      </w:pPr>
      <w:r w:rsidRPr="00293370">
        <w:rPr>
          <w:lang w:val="en-US"/>
        </w:rPr>
        <w:t>Default Route</w:t>
      </w:r>
    </w:p>
    <w:p w14:paraId="3E6776B4" w14:textId="5B4D9BE9" w:rsidR="00BA53F7" w:rsidRPr="00C83892" w:rsidRDefault="00C83892" w:rsidP="77FA5693">
      <w:pPr>
        <w:pStyle w:val="ListParagraph"/>
        <w:numPr>
          <w:ilvl w:val="1"/>
          <w:numId w:val="22"/>
        </w:numPr>
      </w:pPr>
      <w:r w:rsidRPr="77FA5693">
        <w:t>::/0</w:t>
      </w:r>
    </w:p>
    <w:p w14:paraId="7A5836CE" w14:textId="6618B1C9" w:rsidR="00D663A9" w:rsidRDefault="00D663A9" w:rsidP="00812300">
      <w:pPr>
        <w:pStyle w:val="Heading2"/>
      </w:pPr>
      <w:bookmarkStart w:id="25" w:name="_Toc186720301"/>
      <w:r>
        <w:t>Multicast</w:t>
      </w:r>
      <w:r w:rsidR="00820D4A">
        <w:t xml:space="preserve"> address</w:t>
      </w:r>
      <w:bookmarkEnd w:id="25"/>
    </w:p>
    <w:p w14:paraId="749E3676" w14:textId="77777777" w:rsidR="005D5882" w:rsidRPr="005D5882" w:rsidRDefault="005D5882" w:rsidP="005D5882">
      <w:pPr>
        <w:spacing w:after="0"/>
        <w:rPr>
          <w:lang w:val="en-US"/>
        </w:rPr>
      </w:pPr>
      <w:r w:rsidRPr="005D5882">
        <w:rPr>
          <w:lang w:val="en-US"/>
        </w:rPr>
        <w:t>IP multicast address has a prefix FF00::/8 (1111 1111); the second octet defines the lifetime and scope of the multicast addresss. Some well-know multicast addresses:</w:t>
      </w:r>
    </w:p>
    <w:p w14:paraId="749C3BAF" w14:textId="77777777" w:rsidR="005D5882" w:rsidRPr="005D5882" w:rsidRDefault="005D5882" w:rsidP="005D5882">
      <w:pPr>
        <w:spacing w:after="0"/>
        <w:rPr>
          <w:lang w:val="en-US"/>
        </w:rPr>
      </w:pPr>
      <w:r w:rsidRPr="005D5882">
        <w:rPr>
          <w:lang w:val="en-US"/>
        </w:rPr>
        <w:t xml:space="preserve">FF02::1 = All nodes on a segment </w:t>
      </w:r>
    </w:p>
    <w:p w14:paraId="28AA9B4B" w14:textId="77777777" w:rsidR="005D5882" w:rsidRPr="005D5882" w:rsidRDefault="005D5882" w:rsidP="005D5882">
      <w:pPr>
        <w:spacing w:after="0"/>
        <w:rPr>
          <w:lang w:val="en-US"/>
        </w:rPr>
      </w:pPr>
      <w:r w:rsidRPr="005D5882">
        <w:rPr>
          <w:lang w:val="en-US"/>
        </w:rPr>
        <w:lastRenderedPageBreak/>
        <w:t>FF02::2 = All routers on a segment</w:t>
      </w:r>
    </w:p>
    <w:p w14:paraId="6D9C2689" w14:textId="6F7E0480" w:rsidR="00812300" w:rsidRPr="005D5882" w:rsidRDefault="00820D4A" w:rsidP="00812300">
      <w:pPr>
        <w:rPr>
          <w:lang w:val="en-US"/>
        </w:rPr>
      </w:pPr>
      <w:r w:rsidRPr="00AA2855">
        <w:rPr>
          <w:noProof/>
        </w:rPr>
        <w:drawing>
          <wp:inline distT="0" distB="0" distL="0" distR="0" wp14:anchorId="507F9896" wp14:editId="01784C2F">
            <wp:extent cx="5257800" cy="2491975"/>
            <wp:effectExtent l="0" t="0" r="0" b="3810"/>
            <wp:docPr id="15817813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44642" name=""/>
                    <pic:cNvPicPr/>
                  </pic:nvPicPr>
                  <pic:blipFill>
                    <a:blip r:embed="rId23"/>
                    <a:stretch>
                      <a:fillRect/>
                    </a:stretch>
                  </pic:blipFill>
                  <pic:spPr>
                    <a:xfrm>
                      <a:off x="0" y="0"/>
                      <a:ext cx="5268321" cy="2496961"/>
                    </a:xfrm>
                    <a:prstGeom prst="rect">
                      <a:avLst/>
                    </a:prstGeom>
                  </pic:spPr>
                </pic:pic>
              </a:graphicData>
            </a:graphic>
          </wp:inline>
        </w:drawing>
      </w:r>
    </w:p>
    <w:p w14:paraId="7A22FB57" w14:textId="30C9FEF2" w:rsidR="000C09B8" w:rsidRDefault="00346B55" w:rsidP="000C09B8">
      <w:pPr>
        <w:pStyle w:val="Heading1"/>
        <w:rPr>
          <w:lang w:val="en-US"/>
        </w:rPr>
      </w:pPr>
      <w:bookmarkStart w:id="26" w:name="_Toc186720302"/>
      <w:r w:rsidRPr="00346B55">
        <w:rPr>
          <w:lang w:val="en-US"/>
        </w:rPr>
        <w:t>IPv4 and IPv6 Subnetting</w:t>
      </w:r>
      <w:bookmarkEnd w:id="26"/>
    </w:p>
    <w:p w14:paraId="6FD34FBD" w14:textId="7A5699EB" w:rsidR="002C1287" w:rsidRPr="002C1287" w:rsidRDefault="002C1287" w:rsidP="002C1287">
      <w:pPr>
        <w:rPr>
          <w:lang w:val="en-US"/>
        </w:rPr>
      </w:pPr>
      <w:r>
        <w:rPr>
          <w:lang w:val="en-US"/>
        </w:rPr>
        <w:t>A subnet i</w:t>
      </w:r>
      <w:r w:rsidR="00111156">
        <w:rPr>
          <w:lang w:val="en-US"/>
        </w:rPr>
        <w:t xml:space="preserve">s a </w:t>
      </w:r>
      <w:r w:rsidR="00886EA9">
        <w:rPr>
          <w:lang w:val="en-US"/>
        </w:rPr>
        <w:t xml:space="preserve">smaller </w:t>
      </w:r>
      <w:r w:rsidR="00111156">
        <w:rPr>
          <w:lang w:val="en-US"/>
        </w:rPr>
        <w:t>network inside a network. Subnets make networks more efficient</w:t>
      </w:r>
      <w:r w:rsidR="009F43ED">
        <w:rPr>
          <w:lang w:val="en-US"/>
        </w:rPr>
        <w:t>, by reducing the size of broadcast domains</w:t>
      </w:r>
      <w:r w:rsidR="00111156">
        <w:rPr>
          <w:lang w:val="en-US"/>
        </w:rPr>
        <w:t xml:space="preserve">. </w:t>
      </w:r>
      <w:r w:rsidR="00B53383">
        <w:rPr>
          <w:lang w:val="en-US"/>
        </w:rPr>
        <w:t>They are configured on routers or L3 switches</w:t>
      </w:r>
      <w:r w:rsidR="00DF3E6B">
        <w:rPr>
          <w:lang w:val="en-US"/>
        </w:rPr>
        <w:t>. Devices on the same subnet can communicate without a router.</w:t>
      </w:r>
    </w:p>
    <w:p w14:paraId="4CF92542" w14:textId="1402A697" w:rsidR="000C09B8" w:rsidRDefault="000C09B8" w:rsidP="000C09B8">
      <w:pPr>
        <w:pStyle w:val="Heading2"/>
        <w:rPr>
          <w:lang w:val="en-US"/>
        </w:rPr>
      </w:pPr>
      <w:bookmarkStart w:id="27" w:name="_Toc186720303"/>
      <w:r>
        <w:rPr>
          <w:lang w:val="en-US"/>
        </w:rPr>
        <w:t>IPv6 Subnetting</w:t>
      </w:r>
      <w:bookmarkEnd w:id="27"/>
    </w:p>
    <w:p w14:paraId="5589BA83" w14:textId="77777777" w:rsidR="006D4BF2" w:rsidRPr="006D4BF2" w:rsidRDefault="006D4BF2" w:rsidP="006D4BF2">
      <w:pPr>
        <w:pStyle w:val="ListParagraph"/>
        <w:ind w:left="0"/>
        <w:rPr>
          <w:lang w:val="en-US"/>
        </w:rPr>
      </w:pPr>
      <w:r w:rsidRPr="006D4BF2">
        <w:rPr>
          <w:lang w:val="en-US"/>
        </w:rPr>
        <w:t>Prefix: How many bits are reserved for the network e.g /36-Prefix reserves the first 36 Bits of the network</w:t>
      </w:r>
    </w:p>
    <w:p w14:paraId="1FC50F9B" w14:textId="77777777" w:rsidR="006D4BF2" w:rsidRPr="006D4BF2" w:rsidRDefault="006D4BF2" w:rsidP="006D4BF2">
      <w:pPr>
        <w:pStyle w:val="ListParagraph"/>
        <w:ind w:left="0"/>
        <w:rPr>
          <w:lang w:val="en-US"/>
        </w:rPr>
      </w:pPr>
    </w:p>
    <w:p w14:paraId="65F462E1" w14:textId="77777777" w:rsidR="006D4BF2" w:rsidRPr="006D4BF2" w:rsidRDefault="006D4BF2" w:rsidP="006D4BF2">
      <w:pPr>
        <w:pStyle w:val="ListParagraph"/>
        <w:ind w:left="0"/>
        <w:rPr>
          <w:lang w:val="en-US"/>
        </w:rPr>
      </w:pPr>
      <w:r w:rsidRPr="006D4BF2">
        <w:rPr>
          <w:lang w:val="en-US"/>
        </w:rPr>
        <w:t>If an ISP gives a space of /36 you will have lots of free space for subnetting. To get to /48 we know that 48-36=12 Bits can be used for subnetting. This gives us 2</w:t>
      </w:r>
      <w:r w:rsidRPr="006D4BF2">
        <w:rPr>
          <w:vertAlign w:val="superscript"/>
          <w:lang w:val="en-US"/>
        </w:rPr>
        <w:t xml:space="preserve">12 </w:t>
      </w:r>
      <w:r w:rsidRPr="006D4BF2">
        <w:rPr>
          <w:lang w:val="en-US"/>
        </w:rPr>
        <w:t>(4096) Subnets with a /48 prefix.</w:t>
      </w:r>
    </w:p>
    <w:p w14:paraId="6B824D11" w14:textId="77777777" w:rsidR="006D4BF2" w:rsidRPr="006D4BF2" w:rsidRDefault="006D4BF2" w:rsidP="006D4BF2">
      <w:pPr>
        <w:pStyle w:val="ListParagraph"/>
        <w:ind w:left="0"/>
        <w:rPr>
          <w:lang w:val="en-US"/>
        </w:rPr>
      </w:pPr>
      <w:r w:rsidRPr="006D4BF2">
        <w:rPr>
          <w:lang w:val="en-US"/>
        </w:rPr>
        <w:t>From /48 to /64 we get an additional 16 bits for subnetting. In IPv6 /64 is the standard-prefix for subnets. Each network gets its own /64 address space. This is supported for use with SLAAC.</w:t>
      </w:r>
    </w:p>
    <w:p w14:paraId="00D384A2" w14:textId="77777777" w:rsidR="006D4BF2" w:rsidRPr="006D4BF2" w:rsidRDefault="006D4BF2" w:rsidP="006D4BF2">
      <w:pPr>
        <w:pStyle w:val="ListParagraph"/>
        <w:ind w:left="0"/>
        <w:rPr>
          <w:lang w:val="en-US"/>
        </w:rPr>
      </w:pPr>
    </w:p>
    <w:p w14:paraId="4D93ED47" w14:textId="77777777" w:rsidR="006D4BF2" w:rsidRDefault="006D4BF2" w:rsidP="006D4BF2">
      <w:pPr>
        <w:pStyle w:val="ListParagraph"/>
        <w:ind w:left="0"/>
      </w:pPr>
      <w:r>
        <w:t>Example:</w:t>
      </w:r>
    </w:p>
    <w:p w14:paraId="62C0F1D2" w14:textId="3DDDE1A9" w:rsidR="006D4BF2" w:rsidRDefault="006D4BF2" w:rsidP="00D60CF8">
      <w:pPr>
        <w:pStyle w:val="ListParagraph"/>
        <w:numPr>
          <w:ilvl w:val="0"/>
          <w:numId w:val="17"/>
        </w:numPr>
        <w:spacing w:after="160" w:line="259" w:lineRule="auto"/>
        <w:ind w:left="720"/>
        <w:jc w:val="left"/>
      </w:pPr>
      <w:r>
        <w:t>2001:db8:1000::/36</w:t>
      </w:r>
    </w:p>
    <w:p w14:paraId="609F17E0" w14:textId="77777777" w:rsidR="00DF3E6B" w:rsidRDefault="00DF3E6B" w:rsidP="00DF3E6B">
      <w:pPr>
        <w:pStyle w:val="ListParagraph"/>
        <w:spacing w:after="160" w:line="259" w:lineRule="auto"/>
        <w:jc w:val="left"/>
      </w:pPr>
    </w:p>
    <w:p w14:paraId="1F09EC9E" w14:textId="77777777" w:rsidR="006D4BF2" w:rsidRDefault="006D4BF2" w:rsidP="006D4BF2">
      <w:pPr>
        <w:pStyle w:val="ListParagraph"/>
        <w:ind w:left="0"/>
      </w:pPr>
      <w:r>
        <w:t>Split into /48:</w:t>
      </w:r>
    </w:p>
    <w:p w14:paraId="5AC72F61" w14:textId="77777777" w:rsidR="006D4BF2" w:rsidRDefault="006D4BF2" w:rsidP="00D60CF8">
      <w:pPr>
        <w:pStyle w:val="ListParagraph"/>
        <w:numPr>
          <w:ilvl w:val="0"/>
          <w:numId w:val="16"/>
        </w:numPr>
        <w:spacing w:after="160" w:line="259" w:lineRule="auto"/>
        <w:ind w:left="720"/>
        <w:jc w:val="left"/>
      </w:pPr>
      <w:r>
        <w:t>2001:db8:1000:0000::/48</w:t>
      </w:r>
    </w:p>
    <w:p w14:paraId="26718F1B" w14:textId="77777777" w:rsidR="006D4BF2" w:rsidRDefault="006D4BF2" w:rsidP="00D60CF8">
      <w:pPr>
        <w:pStyle w:val="ListParagraph"/>
        <w:numPr>
          <w:ilvl w:val="0"/>
          <w:numId w:val="16"/>
        </w:numPr>
        <w:spacing w:after="160" w:line="259" w:lineRule="auto"/>
        <w:ind w:left="720"/>
        <w:jc w:val="left"/>
      </w:pPr>
      <w:r>
        <w:t>2001:db8:1000:0001::/48</w:t>
      </w:r>
    </w:p>
    <w:p w14:paraId="6D8BC3BD" w14:textId="77777777" w:rsidR="006D4BF2" w:rsidRDefault="006D4BF2" w:rsidP="00D60CF8">
      <w:pPr>
        <w:pStyle w:val="ListParagraph"/>
        <w:numPr>
          <w:ilvl w:val="0"/>
          <w:numId w:val="16"/>
        </w:numPr>
        <w:spacing w:after="160" w:line="259" w:lineRule="auto"/>
        <w:ind w:left="720"/>
        <w:jc w:val="left"/>
      </w:pPr>
      <w:r>
        <w:t>2001:db8:1000:0002::/48</w:t>
      </w:r>
    </w:p>
    <w:p w14:paraId="25E12E0F" w14:textId="77777777" w:rsidR="006D4BF2" w:rsidRDefault="006D4BF2" w:rsidP="00D60CF8">
      <w:pPr>
        <w:pStyle w:val="ListParagraph"/>
        <w:numPr>
          <w:ilvl w:val="0"/>
          <w:numId w:val="16"/>
        </w:numPr>
        <w:spacing w:after="160" w:line="259" w:lineRule="auto"/>
        <w:ind w:left="720"/>
        <w:jc w:val="left"/>
      </w:pPr>
      <w:r>
        <w:t>...</w:t>
      </w:r>
    </w:p>
    <w:p w14:paraId="7BD39E23" w14:textId="2FFA77BE" w:rsidR="006D4BF2" w:rsidRDefault="006D4BF2" w:rsidP="00D60CF8">
      <w:pPr>
        <w:pStyle w:val="ListParagraph"/>
        <w:numPr>
          <w:ilvl w:val="0"/>
          <w:numId w:val="16"/>
        </w:numPr>
        <w:spacing w:after="160" w:line="259" w:lineRule="auto"/>
        <w:ind w:left="720"/>
        <w:jc w:val="left"/>
      </w:pPr>
      <w:r>
        <w:t>2001:db8:1000:0FFF::/48</w:t>
      </w:r>
    </w:p>
    <w:p w14:paraId="0066AA2B" w14:textId="77777777" w:rsidR="006D4BF2" w:rsidRPr="006D4BF2" w:rsidRDefault="006D4BF2" w:rsidP="006D4BF2">
      <w:pPr>
        <w:spacing w:after="0"/>
        <w:rPr>
          <w:lang w:val="en-US"/>
        </w:rPr>
      </w:pPr>
      <w:r w:rsidRPr="006D4BF2">
        <w:rPr>
          <w:lang w:val="en-US"/>
        </w:rPr>
        <w:t>Now each /48 block can be further split into /64 subnets. We will take the first /48 as an example:</w:t>
      </w:r>
    </w:p>
    <w:p w14:paraId="7D9AD410" w14:textId="77777777" w:rsidR="006D4BF2" w:rsidRDefault="006D4BF2" w:rsidP="00D60CF8">
      <w:pPr>
        <w:pStyle w:val="ListParagraph"/>
        <w:numPr>
          <w:ilvl w:val="0"/>
          <w:numId w:val="18"/>
        </w:numPr>
        <w:spacing w:after="0" w:line="259" w:lineRule="auto"/>
        <w:ind w:left="720"/>
        <w:jc w:val="left"/>
      </w:pPr>
      <w:r>
        <w:t>2001:db8:1000:0000:0000::/64</w:t>
      </w:r>
    </w:p>
    <w:p w14:paraId="37C65C9B" w14:textId="77777777" w:rsidR="006D4BF2" w:rsidRDefault="006D4BF2" w:rsidP="00D60CF8">
      <w:pPr>
        <w:pStyle w:val="ListParagraph"/>
        <w:numPr>
          <w:ilvl w:val="0"/>
          <w:numId w:val="18"/>
        </w:numPr>
        <w:spacing w:after="160" w:line="259" w:lineRule="auto"/>
        <w:ind w:left="720"/>
        <w:jc w:val="left"/>
      </w:pPr>
      <w:r>
        <w:t>2001:db8:1000:0000:0001::/64</w:t>
      </w:r>
    </w:p>
    <w:p w14:paraId="4FDB72A9" w14:textId="77777777" w:rsidR="006D4BF2" w:rsidRDefault="006D4BF2" w:rsidP="00D60CF8">
      <w:pPr>
        <w:pStyle w:val="ListParagraph"/>
        <w:numPr>
          <w:ilvl w:val="0"/>
          <w:numId w:val="18"/>
        </w:numPr>
        <w:spacing w:after="160" w:line="259" w:lineRule="auto"/>
        <w:ind w:left="720"/>
        <w:jc w:val="left"/>
      </w:pPr>
      <w:r>
        <w:t>2001:db8:1000:0000:0002::/64</w:t>
      </w:r>
    </w:p>
    <w:p w14:paraId="30CA9AC2" w14:textId="77777777" w:rsidR="006D4BF2" w:rsidRDefault="006D4BF2" w:rsidP="00D60CF8">
      <w:pPr>
        <w:pStyle w:val="ListParagraph"/>
        <w:numPr>
          <w:ilvl w:val="0"/>
          <w:numId w:val="18"/>
        </w:numPr>
        <w:spacing w:after="160" w:line="259" w:lineRule="auto"/>
        <w:ind w:left="720"/>
        <w:jc w:val="left"/>
      </w:pPr>
      <w:r>
        <w:t>...</w:t>
      </w:r>
    </w:p>
    <w:p w14:paraId="037A2A36" w14:textId="31CAA161" w:rsidR="000C09B8" w:rsidRPr="006E3583" w:rsidRDefault="006D4BF2" w:rsidP="00D60CF8">
      <w:pPr>
        <w:pStyle w:val="ListParagraph"/>
        <w:numPr>
          <w:ilvl w:val="0"/>
          <w:numId w:val="18"/>
        </w:numPr>
        <w:spacing w:after="160" w:line="259" w:lineRule="auto"/>
        <w:ind w:left="720"/>
        <w:jc w:val="left"/>
        <w:rPr>
          <w:lang w:val="en-US"/>
        </w:rPr>
      </w:pPr>
      <w:r>
        <w:t>2001:db8:1000:0000:FFFF::/64</w:t>
      </w:r>
    </w:p>
    <w:p w14:paraId="6F327730" w14:textId="573D5E72" w:rsidR="006E3583" w:rsidRDefault="006E3583" w:rsidP="006E3583">
      <w:pPr>
        <w:pStyle w:val="Heading2"/>
        <w:rPr>
          <w:lang w:val="en-US"/>
        </w:rPr>
      </w:pPr>
      <w:bookmarkStart w:id="28" w:name="_Toc186720304"/>
      <w:r>
        <w:rPr>
          <w:lang w:val="en-US"/>
        </w:rPr>
        <w:lastRenderedPageBreak/>
        <w:t>IPv4 Subnetting</w:t>
      </w:r>
      <w:bookmarkEnd w:id="28"/>
    </w:p>
    <w:p w14:paraId="509B53D2" w14:textId="151490A4" w:rsidR="00885F5F" w:rsidRDefault="00885F5F" w:rsidP="009B6BD4">
      <w:pPr>
        <w:spacing w:after="0"/>
      </w:pPr>
      <w:r w:rsidRPr="00AE77CC">
        <w:t xml:space="preserve">Subnetzmaske: </w:t>
      </w:r>
      <w:r w:rsidR="00BC0025" w:rsidRPr="00AE77CC">
        <w:t>Jede</w:t>
      </w:r>
      <w:r w:rsidR="00AE77CC" w:rsidRPr="00AE77CC">
        <w:t xml:space="preserve">s 1 das </w:t>
      </w:r>
      <w:r w:rsidR="002B0153" w:rsidRPr="00AE77CC">
        <w:t>gesetzt</w:t>
      </w:r>
      <w:r w:rsidR="00AE77CC" w:rsidRPr="00AE77CC">
        <w:t xml:space="preserve"> w</w:t>
      </w:r>
      <w:r w:rsidR="00AE77CC">
        <w:t>ird heisst, dass dieses bit zum Netzanteil gehört. Die restlichen bits sind der Hostanteil</w:t>
      </w:r>
    </w:p>
    <w:p w14:paraId="1290DF2B" w14:textId="0D2CB772" w:rsidR="00AE77CC" w:rsidRDefault="00AE77CC" w:rsidP="009B6BD4">
      <w:pPr>
        <w:spacing w:after="0"/>
      </w:pPr>
      <w:r>
        <w:t xml:space="preserve">Hostanteil: </w:t>
      </w:r>
      <w:r w:rsidR="00A21D54">
        <w:t xml:space="preserve">Diese bits stehen zur Verfügung für </w:t>
      </w:r>
      <w:r w:rsidR="002B0153">
        <w:t>IP-Adressen</w:t>
      </w:r>
    </w:p>
    <w:p w14:paraId="249CC426" w14:textId="29FCB28E" w:rsidR="00A21D54" w:rsidRDefault="00130D99" w:rsidP="009B6BD4">
      <w:pPr>
        <w:spacing w:after="0"/>
      </w:pPr>
      <w:r>
        <w:t>Netzadresse: Immer die erste Adresse des Subnetz (e.g 192.168.</w:t>
      </w:r>
      <w:r w:rsidR="006D4C0F">
        <w:t>1.</w:t>
      </w:r>
      <w:r w:rsidR="006D4C0F" w:rsidRPr="006D4C0F">
        <w:rPr>
          <w:b/>
          <w:bCs/>
        </w:rPr>
        <w:t>0</w:t>
      </w:r>
      <w:r w:rsidR="006D4C0F">
        <w:t>)</w:t>
      </w:r>
    </w:p>
    <w:p w14:paraId="3073D5C2" w14:textId="7B1F9D82" w:rsidR="006D4C0F" w:rsidRDefault="006D4C0F" w:rsidP="009B6BD4">
      <w:pPr>
        <w:spacing w:after="0"/>
      </w:pPr>
      <w:r>
        <w:t xml:space="preserve">Broadcastadresse: Die letzte Adresse </w:t>
      </w:r>
      <w:r w:rsidR="002B0153">
        <w:t>im Subnetz (e.g 192.168.1.</w:t>
      </w:r>
      <w:r w:rsidR="002B0153" w:rsidRPr="002B0153">
        <w:rPr>
          <w:b/>
          <w:bCs/>
        </w:rPr>
        <w:t>255</w:t>
      </w:r>
      <w:r w:rsidR="002B0153">
        <w:t>)</w:t>
      </w:r>
    </w:p>
    <w:p w14:paraId="4B9AAF41" w14:textId="4B85D536" w:rsidR="00CB2C14" w:rsidRPr="00AE77CC" w:rsidRDefault="00CB2C14" w:rsidP="009B6BD4">
      <w:pPr>
        <w:spacing w:after="0"/>
      </w:pPr>
      <w:r>
        <w:t xml:space="preserve">Verfügbare Adressen: In jedem Subnetz sind die zwei Adressen </w:t>
      </w:r>
      <w:r w:rsidR="00EA08FC">
        <w:t>für Netzwerk und Broadcast reserviert</w:t>
      </w:r>
    </w:p>
    <w:p w14:paraId="696128F5" w14:textId="3851EB16" w:rsidR="00DA26DC" w:rsidRDefault="005D3A38" w:rsidP="00D60CF8">
      <w:pPr>
        <w:pStyle w:val="ListParagraph"/>
        <w:numPr>
          <w:ilvl w:val="0"/>
          <w:numId w:val="28"/>
        </w:numPr>
      </w:pPr>
      <w:r w:rsidRPr="00925ED7">
        <w:t>Die IP Ad</w:t>
      </w:r>
      <w:r w:rsidR="00925ED7" w:rsidRPr="00925ED7">
        <w:t>resse wird i</w:t>
      </w:r>
      <w:r w:rsidR="00925ED7">
        <w:t>n Netzanteil und Hostanteil aufgeteilt</w:t>
      </w:r>
    </w:p>
    <w:p w14:paraId="5EA6220C" w14:textId="0F177736" w:rsidR="00925ED7" w:rsidRDefault="00925ED7" w:rsidP="00925ED7">
      <w:pPr>
        <w:pStyle w:val="ListParagraph"/>
      </w:pPr>
      <w:r w:rsidRPr="00925ED7">
        <w:rPr>
          <w:noProof/>
        </w:rPr>
        <w:drawing>
          <wp:inline distT="0" distB="0" distL="0" distR="0" wp14:anchorId="12450712" wp14:editId="79A3CC5D">
            <wp:extent cx="5341716" cy="690754"/>
            <wp:effectExtent l="0" t="0" r="0" b="0"/>
            <wp:docPr id="121585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59942" name=""/>
                    <pic:cNvPicPr/>
                  </pic:nvPicPr>
                  <pic:blipFill>
                    <a:blip r:embed="rId24"/>
                    <a:stretch>
                      <a:fillRect/>
                    </a:stretch>
                  </pic:blipFill>
                  <pic:spPr>
                    <a:xfrm>
                      <a:off x="0" y="0"/>
                      <a:ext cx="5359190" cy="693014"/>
                    </a:xfrm>
                    <a:prstGeom prst="rect">
                      <a:avLst/>
                    </a:prstGeom>
                  </pic:spPr>
                </pic:pic>
              </a:graphicData>
            </a:graphic>
          </wp:inline>
        </w:drawing>
      </w:r>
    </w:p>
    <w:p w14:paraId="0C8BF22D" w14:textId="2D6F3C3B" w:rsidR="00EA08FC" w:rsidRDefault="00EA08FC" w:rsidP="00925ED7">
      <w:pPr>
        <w:pStyle w:val="ListParagraph"/>
      </w:pPr>
      <w:r>
        <w:t xml:space="preserve">Nun muss sich entschieden werden, welche Subnetzgrösse wir brauchen. </w:t>
      </w:r>
      <w:r w:rsidR="00865DE2">
        <w:t xml:space="preserve">Die Anzahl </w:t>
      </w:r>
      <w:r w:rsidR="00C805F4">
        <w:t>IPs pro Subnetz erhält man in 2er Potenzen, d.h 2</w:t>
      </w:r>
      <w:r w:rsidR="00D336E3" w:rsidRPr="0011602B">
        <w:rPr>
          <w:vertAlign w:val="superscript"/>
        </w:rPr>
        <w:t>2</w:t>
      </w:r>
      <w:r w:rsidR="00D336E3">
        <w:t>=4 IPs, 2</w:t>
      </w:r>
      <w:r w:rsidR="00D336E3" w:rsidRPr="0011602B">
        <w:rPr>
          <w:vertAlign w:val="superscript"/>
        </w:rPr>
        <w:t>3</w:t>
      </w:r>
      <w:r w:rsidR="00D336E3">
        <w:t>=8 IPs, 2</w:t>
      </w:r>
      <w:r w:rsidR="009A231C" w:rsidRPr="0011602B">
        <w:rPr>
          <w:vertAlign w:val="superscript"/>
        </w:rPr>
        <w:t>4</w:t>
      </w:r>
      <w:r w:rsidR="009A231C">
        <w:t>=16 IPs</w:t>
      </w:r>
      <w:r w:rsidR="0011602B">
        <w:t xml:space="preserve"> usw. bis 256</w:t>
      </w:r>
    </w:p>
    <w:p w14:paraId="42B4C5B3" w14:textId="2757DBC0" w:rsidR="00EF3203" w:rsidRDefault="00EF3203" w:rsidP="00925ED7">
      <w:pPr>
        <w:pStyle w:val="ListParagraph"/>
      </w:pPr>
      <w:r w:rsidRPr="00165AE2">
        <w:rPr>
          <w:b/>
          <w:bCs/>
        </w:rPr>
        <w:t>Achtung:</w:t>
      </w:r>
      <w:r>
        <w:t xml:space="preserve"> Wenn man 7 Desktops </w:t>
      </w:r>
      <w:r w:rsidR="00165AE2">
        <w:t>hat,</w:t>
      </w:r>
      <w:r>
        <w:t xml:space="preserve"> braucht man ein Subnetz der </w:t>
      </w:r>
      <w:r w:rsidR="00165AE2">
        <w:t>Grösse</w:t>
      </w:r>
      <w:r>
        <w:t xml:space="preserve"> </w:t>
      </w:r>
      <w:r w:rsidR="00165AE2">
        <w:t>2</w:t>
      </w:r>
      <w:r w:rsidR="00165AE2" w:rsidRPr="00165AE2">
        <w:rPr>
          <w:vertAlign w:val="superscript"/>
        </w:rPr>
        <w:t>4</w:t>
      </w:r>
      <w:r w:rsidR="00640143">
        <w:t>(16),</w:t>
      </w:r>
      <w:r w:rsidR="00165AE2">
        <w:t xml:space="preserve"> weil 2 Adressen reserviert werden müssen</w:t>
      </w:r>
    </w:p>
    <w:p w14:paraId="57634F4E" w14:textId="69FFF55F" w:rsidR="009515FE" w:rsidRDefault="009515FE" w:rsidP="00925ED7">
      <w:pPr>
        <w:pStyle w:val="ListParagraph"/>
      </w:pPr>
      <w:r w:rsidRPr="009515FE">
        <w:rPr>
          <w:noProof/>
        </w:rPr>
        <w:drawing>
          <wp:inline distT="0" distB="0" distL="0" distR="0" wp14:anchorId="1B75260A" wp14:editId="6447753D">
            <wp:extent cx="5341620" cy="857392"/>
            <wp:effectExtent l="0" t="0" r="0" b="0"/>
            <wp:docPr id="27149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91298" name=""/>
                    <pic:cNvPicPr/>
                  </pic:nvPicPr>
                  <pic:blipFill>
                    <a:blip r:embed="rId25"/>
                    <a:stretch>
                      <a:fillRect/>
                    </a:stretch>
                  </pic:blipFill>
                  <pic:spPr>
                    <a:xfrm>
                      <a:off x="0" y="0"/>
                      <a:ext cx="5383979" cy="864191"/>
                    </a:xfrm>
                    <a:prstGeom prst="rect">
                      <a:avLst/>
                    </a:prstGeom>
                  </pic:spPr>
                </pic:pic>
              </a:graphicData>
            </a:graphic>
          </wp:inline>
        </w:drawing>
      </w:r>
    </w:p>
    <w:p w14:paraId="67055D22" w14:textId="55BAA6AC" w:rsidR="00FF3608" w:rsidRDefault="00CF2160" w:rsidP="00D60CF8">
      <w:pPr>
        <w:pStyle w:val="ListParagraph"/>
        <w:numPr>
          <w:ilvl w:val="0"/>
          <w:numId w:val="28"/>
        </w:numPr>
      </w:pPr>
      <w:r>
        <w:t>In dem Beispiel werden wir 4 Subnetze erstellen</w:t>
      </w:r>
    </w:p>
    <w:p w14:paraId="14619EB1" w14:textId="2DD85D2E" w:rsidR="00325BC5" w:rsidRDefault="00200FCF" w:rsidP="00325BC5">
      <w:pPr>
        <w:pStyle w:val="ListParagraph"/>
      </w:pPr>
      <w:r w:rsidRPr="00200FCF">
        <w:rPr>
          <w:noProof/>
        </w:rPr>
        <w:drawing>
          <wp:inline distT="0" distB="0" distL="0" distR="0" wp14:anchorId="607B689A" wp14:editId="0DA73B91">
            <wp:extent cx="5341620" cy="1342029"/>
            <wp:effectExtent l="0" t="0" r="0" b="0"/>
            <wp:docPr id="53599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91692" name=""/>
                    <pic:cNvPicPr/>
                  </pic:nvPicPr>
                  <pic:blipFill>
                    <a:blip r:embed="rId26"/>
                    <a:stretch>
                      <a:fillRect/>
                    </a:stretch>
                  </pic:blipFill>
                  <pic:spPr>
                    <a:xfrm>
                      <a:off x="0" y="0"/>
                      <a:ext cx="5387394" cy="1353529"/>
                    </a:xfrm>
                    <a:prstGeom prst="rect">
                      <a:avLst/>
                    </a:prstGeom>
                  </pic:spPr>
                </pic:pic>
              </a:graphicData>
            </a:graphic>
          </wp:inline>
        </w:drawing>
      </w:r>
    </w:p>
    <w:p w14:paraId="2EC839F5" w14:textId="1910F1BF" w:rsidR="00200FCF" w:rsidRDefault="00A3687B" w:rsidP="00325BC5">
      <w:pPr>
        <w:pStyle w:val="ListParagraph"/>
      </w:pPr>
      <w:r>
        <w:t>Da wir 4 Subnetze erstellen</w:t>
      </w:r>
      <w:r w:rsidR="009932D4">
        <w:t>, wird nun der Netzanteil um 2 bits erweitert.</w:t>
      </w:r>
      <w:r w:rsidR="00563651">
        <w:t xml:space="preserve"> Somit besteht unser Hostanteil nun aus </w:t>
      </w:r>
      <w:r w:rsidR="00AD4077">
        <w:t>6 Bits, also 64 IPs</w:t>
      </w:r>
      <w:r w:rsidR="007C2919">
        <w:t xml:space="preserve">, wovon 62 </w:t>
      </w:r>
      <w:r w:rsidR="00586ADA">
        <w:t>verfügbar</w:t>
      </w:r>
      <w:r w:rsidR="007C2919">
        <w:t xml:space="preserve"> sind. </w:t>
      </w:r>
    </w:p>
    <w:p w14:paraId="64BBD080" w14:textId="5F717D03" w:rsidR="00B204C8" w:rsidRDefault="004514D5" w:rsidP="00325BC5">
      <w:pPr>
        <w:pStyle w:val="ListParagraph"/>
      </w:pPr>
      <w:r w:rsidRPr="004514D5">
        <w:rPr>
          <w:noProof/>
        </w:rPr>
        <w:drawing>
          <wp:inline distT="0" distB="0" distL="0" distR="0" wp14:anchorId="1FD5C42B" wp14:editId="73529470">
            <wp:extent cx="5341620" cy="700752"/>
            <wp:effectExtent l="0" t="0" r="0" b="4445"/>
            <wp:docPr id="101917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78317" name=""/>
                    <pic:cNvPicPr/>
                  </pic:nvPicPr>
                  <pic:blipFill>
                    <a:blip r:embed="rId27"/>
                    <a:stretch>
                      <a:fillRect/>
                    </a:stretch>
                  </pic:blipFill>
                  <pic:spPr>
                    <a:xfrm>
                      <a:off x="0" y="0"/>
                      <a:ext cx="5370227" cy="704505"/>
                    </a:xfrm>
                    <a:prstGeom prst="rect">
                      <a:avLst/>
                    </a:prstGeom>
                  </pic:spPr>
                </pic:pic>
              </a:graphicData>
            </a:graphic>
          </wp:inline>
        </w:drawing>
      </w:r>
    </w:p>
    <w:p w14:paraId="1CAC0707" w14:textId="65C8D53B" w:rsidR="004C1909" w:rsidRDefault="004514D5" w:rsidP="00D60CF8">
      <w:pPr>
        <w:pStyle w:val="ListParagraph"/>
        <w:numPr>
          <w:ilvl w:val="0"/>
          <w:numId w:val="28"/>
        </w:numPr>
      </w:pPr>
      <w:r>
        <w:t xml:space="preserve">Nun werden </w:t>
      </w:r>
      <w:r w:rsidR="00D232DA">
        <w:t>für die neue Subnetzmaske die erweiterten bits auf 1 gesetzt</w:t>
      </w:r>
    </w:p>
    <w:p w14:paraId="2CF1862B" w14:textId="69F9F12A" w:rsidR="00BB51D8" w:rsidRDefault="00BB51D8" w:rsidP="00BB51D8">
      <w:pPr>
        <w:pStyle w:val="ListParagraph"/>
      </w:pPr>
      <w:r w:rsidRPr="00BB51D8">
        <w:rPr>
          <w:noProof/>
        </w:rPr>
        <w:drawing>
          <wp:inline distT="0" distB="0" distL="0" distR="0" wp14:anchorId="34A5C282" wp14:editId="25EA2F00">
            <wp:extent cx="5341620" cy="680731"/>
            <wp:effectExtent l="0" t="0" r="0" b="5080"/>
            <wp:docPr id="162343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34049" name=""/>
                    <pic:cNvPicPr/>
                  </pic:nvPicPr>
                  <pic:blipFill>
                    <a:blip r:embed="rId28"/>
                    <a:stretch>
                      <a:fillRect/>
                    </a:stretch>
                  </pic:blipFill>
                  <pic:spPr>
                    <a:xfrm>
                      <a:off x="0" y="0"/>
                      <a:ext cx="5375888" cy="685098"/>
                    </a:xfrm>
                    <a:prstGeom prst="rect">
                      <a:avLst/>
                    </a:prstGeom>
                  </pic:spPr>
                </pic:pic>
              </a:graphicData>
            </a:graphic>
          </wp:inline>
        </w:drawing>
      </w:r>
    </w:p>
    <w:p w14:paraId="04E2798B" w14:textId="0E01C4E0" w:rsidR="00AE35D8" w:rsidRDefault="00F741B2" w:rsidP="00BB51D8">
      <w:pPr>
        <w:pStyle w:val="ListParagraph"/>
      </w:pPr>
      <w:r>
        <w:t xml:space="preserve">Die neue Subnetzmaske ist umgerechnet nun also </w:t>
      </w:r>
      <w:r w:rsidR="00E10B92">
        <w:t>255.255.192.0</w:t>
      </w:r>
    </w:p>
    <w:p w14:paraId="5F42BFE0" w14:textId="2E8F7B58" w:rsidR="004927C2" w:rsidRDefault="0072066D" w:rsidP="00D60CF8">
      <w:pPr>
        <w:pStyle w:val="ListParagraph"/>
        <w:numPr>
          <w:ilvl w:val="0"/>
          <w:numId w:val="28"/>
        </w:numPr>
      </w:pPr>
      <w:r>
        <w:t>Als nächstes berechnen wir die Broadcast-IP vom 1. Subnetz</w:t>
      </w:r>
      <w:r w:rsidR="004927C2">
        <w:t>. Dazu werden alle Hostbits auf 1 gesetz</w:t>
      </w:r>
      <w:r w:rsidR="00524EAC">
        <w:t>t</w:t>
      </w:r>
      <w:r w:rsidR="004927C2" w:rsidRPr="004927C2">
        <w:rPr>
          <w:noProof/>
        </w:rPr>
        <w:drawing>
          <wp:inline distT="0" distB="0" distL="0" distR="0" wp14:anchorId="058C6E0E" wp14:editId="0E7F3D96">
            <wp:extent cx="5388015" cy="270856"/>
            <wp:effectExtent l="0" t="0" r="0" b="0"/>
            <wp:docPr id="58283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39494" name=""/>
                    <pic:cNvPicPr/>
                  </pic:nvPicPr>
                  <pic:blipFill>
                    <a:blip r:embed="rId29"/>
                    <a:stretch>
                      <a:fillRect/>
                    </a:stretch>
                  </pic:blipFill>
                  <pic:spPr>
                    <a:xfrm>
                      <a:off x="0" y="0"/>
                      <a:ext cx="5571918" cy="280101"/>
                    </a:xfrm>
                    <a:prstGeom prst="rect">
                      <a:avLst/>
                    </a:prstGeom>
                  </pic:spPr>
                </pic:pic>
              </a:graphicData>
            </a:graphic>
          </wp:inline>
        </w:drawing>
      </w:r>
    </w:p>
    <w:p w14:paraId="6F99E1E3" w14:textId="5E718105" w:rsidR="00524EAC" w:rsidRDefault="00524EAC" w:rsidP="00524EAC">
      <w:pPr>
        <w:pStyle w:val="ListParagraph"/>
      </w:pPr>
      <w:r>
        <w:t>Daraus ergibt sich, dass 192.168.</w:t>
      </w:r>
      <w:r w:rsidR="008A562C">
        <w:t>168.63 unsere 1. Broadcast Adresse ist</w:t>
      </w:r>
    </w:p>
    <w:p w14:paraId="52561875" w14:textId="78D234DA" w:rsidR="009F097B" w:rsidRDefault="009F097B" w:rsidP="00524EAC">
      <w:pPr>
        <w:pStyle w:val="ListParagraph"/>
      </w:pPr>
      <w:r>
        <w:lastRenderedPageBreak/>
        <w:t xml:space="preserve">Wir kennen also bereits unser ganzes 1. Netz. </w:t>
      </w:r>
    </w:p>
    <w:p w14:paraId="1A283D87" w14:textId="47E0D44A" w:rsidR="00843162" w:rsidRDefault="00843162" w:rsidP="00D60CF8">
      <w:pPr>
        <w:pStyle w:val="ListParagraph"/>
        <w:numPr>
          <w:ilvl w:val="0"/>
          <w:numId w:val="28"/>
        </w:numPr>
      </w:pPr>
      <w:r>
        <w:t>Unser nächste Netz-ID ist folglich die letzte Broadcast Adresse + 1</w:t>
      </w:r>
      <w:r w:rsidR="00B92DB7">
        <w:t>. Wir können für die weiteren Subnetze einfach +64 (Anzahl IP pro Subnetz) rechnen</w:t>
      </w:r>
    </w:p>
    <w:p w14:paraId="164C087D" w14:textId="434A6913" w:rsidR="00B92DB7" w:rsidRPr="00925ED7" w:rsidRDefault="00613079" w:rsidP="00B92DB7">
      <w:pPr>
        <w:pStyle w:val="ListParagraph"/>
      </w:pPr>
      <w:r w:rsidRPr="00613079">
        <w:rPr>
          <w:noProof/>
        </w:rPr>
        <w:drawing>
          <wp:inline distT="0" distB="0" distL="0" distR="0" wp14:anchorId="18ADD3C6" wp14:editId="6E4B3BAD">
            <wp:extent cx="5208608" cy="1250617"/>
            <wp:effectExtent l="0" t="0" r="0" b="6985"/>
            <wp:docPr id="154708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84149" name=""/>
                    <pic:cNvPicPr/>
                  </pic:nvPicPr>
                  <pic:blipFill>
                    <a:blip r:embed="rId30"/>
                    <a:stretch>
                      <a:fillRect/>
                    </a:stretch>
                  </pic:blipFill>
                  <pic:spPr>
                    <a:xfrm>
                      <a:off x="0" y="0"/>
                      <a:ext cx="5229754" cy="1255694"/>
                    </a:xfrm>
                    <a:prstGeom prst="rect">
                      <a:avLst/>
                    </a:prstGeom>
                  </pic:spPr>
                </pic:pic>
              </a:graphicData>
            </a:graphic>
          </wp:inline>
        </w:drawing>
      </w:r>
    </w:p>
    <w:p w14:paraId="71BFE56E" w14:textId="1C7D7495" w:rsidR="00346B55" w:rsidRDefault="00346B55" w:rsidP="00346B55">
      <w:pPr>
        <w:pStyle w:val="Heading1"/>
        <w:rPr>
          <w:lang w:val="en-US"/>
        </w:rPr>
      </w:pPr>
      <w:bookmarkStart w:id="29" w:name="_Toc186720305"/>
      <w:r w:rsidRPr="00346B55">
        <w:rPr>
          <w:lang w:val="en-US"/>
        </w:rPr>
        <w:t>Dijkstra Algorithm</w:t>
      </w:r>
      <w:bookmarkEnd w:id="29"/>
    </w:p>
    <w:p w14:paraId="4D4E09B0" w14:textId="0E893CE2" w:rsidR="00345F01" w:rsidRDefault="00345F01" w:rsidP="00345F01">
      <w:pPr>
        <w:pStyle w:val="Heading2"/>
        <w:rPr>
          <w:lang w:val="en-US"/>
        </w:rPr>
      </w:pPr>
      <w:bookmarkStart w:id="30" w:name="_Toc186720306"/>
      <w:r>
        <w:rPr>
          <w:lang w:val="en-US"/>
        </w:rPr>
        <w:t>Goal</w:t>
      </w:r>
      <w:bookmarkEnd w:id="30"/>
    </w:p>
    <w:p w14:paraId="6E9ACC0B" w14:textId="41E7BB19" w:rsidR="00345F01" w:rsidRDefault="00345F01" w:rsidP="00345F01">
      <w:pPr>
        <w:rPr>
          <w:lang w:val="en-US"/>
        </w:rPr>
      </w:pPr>
      <w:r>
        <w:rPr>
          <w:lang w:val="en-US"/>
        </w:rPr>
        <w:t xml:space="preserve">Determine </w:t>
      </w:r>
      <w:r w:rsidR="00474CD6">
        <w:rPr>
          <w:lang w:val="en-US"/>
        </w:rPr>
        <w:t xml:space="preserve">the fastest (least cost and least congested) </w:t>
      </w:r>
      <w:r w:rsidR="008D2EC8">
        <w:rPr>
          <w:lang w:val="en-US"/>
        </w:rPr>
        <w:t>paths from sending hosts to receiving host, through network of routers</w:t>
      </w:r>
      <w:r w:rsidR="00686339">
        <w:rPr>
          <w:lang w:val="en-US"/>
        </w:rPr>
        <w:t>.</w:t>
      </w:r>
    </w:p>
    <w:p w14:paraId="38304AE4" w14:textId="1EEB6BBF" w:rsidR="00DD4F61" w:rsidRDefault="00686339" w:rsidP="00345F01">
      <w:pPr>
        <w:rPr>
          <w:lang w:val="en-US"/>
        </w:rPr>
      </w:pPr>
      <w:r w:rsidRPr="00686339">
        <w:rPr>
          <w:b/>
          <w:bCs/>
          <w:lang w:val="en-US"/>
        </w:rPr>
        <w:t>Path:</w:t>
      </w:r>
      <w:r>
        <w:rPr>
          <w:lang w:val="en-US"/>
        </w:rPr>
        <w:t xml:space="preserve"> Sequence of routers packets traverse from given initial source host to final destination host</w:t>
      </w:r>
    </w:p>
    <w:p w14:paraId="7036C19A" w14:textId="48913263" w:rsidR="00DD4F61" w:rsidRDefault="00DD4F61" w:rsidP="00DD4F61">
      <w:pPr>
        <w:pStyle w:val="Heading2"/>
        <w:rPr>
          <w:lang w:val="en-US"/>
        </w:rPr>
      </w:pPr>
      <w:bookmarkStart w:id="31" w:name="_Toc186720307"/>
      <w:r>
        <w:rPr>
          <w:lang w:val="en-US"/>
        </w:rPr>
        <w:t>Link costs</w:t>
      </w:r>
      <w:bookmarkEnd w:id="31"/>
    </w:p>
    <w:p w14:paraId="0A74C1A2" w14:textId="27ACA97F" w:rsidR="00DD4F61" w:rsidRDefault="008E147C" w:rsidP="00957C88">
      <w:pPr>
        <w:spacing w:after="0"/>
        <w:rPr>
          <w:lang w:val="en-US"/>
        </w:rPr>
      </w:pPr>
      <w:r>
        <w:rPr>
          <w:lang w:val="en-US"/>
        </w:rPr>
        <w:t>C</w:t>
      </w:r>
      <w:r w:rsidRPr="00F71FF1">
        <w:rPr>
          <w:vertAlign w:val="subscript"/>
          <w:lang w:val="en-US"/>
        </w:rPr>
        <w:t>a,b</w:t>
      </w:r>
      <w:r>
        <w:rPr>
          <w:lang w:val="en-US"/>
        </w:rPr>
        <w:t>: Cost of direct link</w:t>
      </w:r>
      <w:r w:rsidR="00F71FF1">
        <w:rPr>
          <w:lang w:val="en-US"/>
        </w:rPr>
        <w:t xml:space="preserve"> connecting a and b</w:t>
      </w:r>
    </w:p>
    <w:p w14:paraId="69FB5B5A" w14:textId="67A81605" w:rsidR="00FA0C67" w:rsidRDefault="0075520E" w:rsidP="00D60CF8">
      <w:pPr>
        <w:pStyle w:val="ListParagraph"/>
        <w:numPr>
          <w:ilvl w:val="0"/>
          <w:numId w:val="34"/>
        </w:numPr>
        <w:spacing w:after="0"/>
        <w:rPr>
          <w:lang w:val="en-US"/>
        </w:rPr>
      </w:pPr>
      <w:r w:rsidRPr="0075520E">
        <w:rPr>
          <w:lang w:val="en-US"/>
        </w:rPr>
        <w:t>The c</w:t>
      </w:r>
      <w:r w:rsidR="00FA0C67" w:rsidRPr="0075520E">
        <w:rPr>
          <w:lang w:val="en-US"/>
        </w:rPr>
        <w:t>ost defined by network operator</w:t>
      </w:r>
    </w:p>
    <w:p w14:paraId="662962BD" w14:textId="5F837F9E" w:rsidR="0075520E" w:rsidRDefault="006208BE" w:rsidP="00D60CF8">
      <w:pPr>
        <w:pStyle w:val="ListParagraph"/>
        <w:numPr>
          <w:ilvl w:val="0"/>
          <w:numId w:val="34"/>
        </w:numPr>
        <w:rPr>
          <w:lang w:val="en-US"/>
        </w:rPr>
      </w:pPr>
      <w:r>
        <w:rPr>
          <w:lang w:val="en-US"/>
        </w:rPr>
        <w:t>Or inversely related to bandwidth</w:t>
      </w:r>
    </w:p>
    <w:p w14:paraId="3B51EAB3" w14:textId="42AA4A28" w:rsidR="006208BE" w:rsidRDefault="006208BE" w:rsidP="00D60CF8">
      <w:pPr>
        <w:pStyle w:val="ListParagraph"/>
        <w:numPr>
          <w:ilvl w:val="0"/>
          <w:numId w:val="34"/>
        </w:numPr>
        <w:rPr>
          <w:lang w:val="en-US"/>
        </w:rPr>
      </w:pPr>
      <w:r>
        <w:rPr>
          <w:lang w:val="en-US"/>
        </w:rPr>
        <w:t>Or inversely related to congestion</w:t>
      </w:r>
    </w:p>
    <w:p w14:paraId="7377681F" w14:textId="77777777" w:rsidR="00942CB9" w:rsidRDefault="00EB5885" w:rsidP="00D60CF8">
      <w:pPr>
        <w:pStyle w:val="ListParagraph"/>
        <w:numPr>
          <w:ilvl w:val="0"/>
          <w:numId w:val="34"/>
        </w:numPr>
        <w:rPr>
          <w:lang w:val="en-US"/>
        </w:rPr>
      </w:pPr>
      <w:r>
        <w:rPr>
          <w:lang w:val="en-US"/>
        </w:rPr>
        <w:t>Centralized: network topology, link costs known to all nodes</w:t>
      </w:r>
      <w:r w:rsidR="00942CB9">
        <w:rPr>
          <w:lang w:val="en-US"/>
        </w:rPr>
        <w:t xml:space="preserve"> </w:t>
      </w:r>
    </w:p>
    <w:p w14:paraId="7061CF8D" w14:textId="5B7563BF" w:rsidR="00EB5885" w:rsidRDefault="00942CB9" w:rsidP="00D60CF8">
      <w:pPr>
        <w:pStyle w:val="ListParagraph"/>
        <w:numPr>
          <w:ilvl w:val="1"/>
          <w:numId w:val="34"/>
        </w:numPr>
        <w:rPr>
          <w:lang w:val="en-US"/>
        </w:rPr>
      </w:pPr>
      <w:r>
        <w:rPr>
          <w:lang w:val="en-US"/>
        </w:rPr>
        <w:t>Link state broadcast</w:t>
      </w:r>
    </w:p>
    <w:p w14:paraId="6C7BDB5C" w14:textId="350A5008" w:rsidR="00942CB9" w:rsidRDefault="00942CB9" w:rsidP="00D60CF8">
      <w:pPr>
        <w:pStyle w:val="ListParagraph"/>
        <w:numPr>
          <w:ilvl w:val="1"/>
          <w:numId w:val="34"/>
        </w:numPr>
        <w:rPr>
          <w:lang w:val="en-US"/>
        </w:rPr>
      </w:pPr>
      <w:r>
        <w:rPr>
          <w:lang w:val="en-US"/>
        </w:rPr>
        <w:t>All nodes have same info</w:t>
      </w:r>
    </w:p>
    <w:p w14:paraId="1978B516" w14:textId="0341A3C1" w:rsidR="000038A4" w:rsidRDefault="007652BD" w:rsidP="00D60CF8">
      <w:pPr>
        <w:pStyle w:val="ListParagraph"/>
        <w:numPr>
          <w:ilvl w:val="0"/>
          <w:numId w:val="34"/>
        </w:numPr>
        <w:rPr>
          <w:lang w:val="en-US"/>
        </w:rPr>
      </w:pPr>
      <w:r>
        <w:rPr>
          <w:lang w:val="en-US"/>
        </w:rPr>
        <w:t xml:space="preserve">Computes least cost paths from one node </w:t>
      </w:r>
    </w:p>
    <w:p w14:paraId="7A80250C" w14:textId="38937B0D" w:rsidR="00601821" w:rsidRDefault="00601821" w:rsidP="00601821">
      <w:pPr>
        <w:pStyle w:val="Heading2"/>
        <w:rPr>
          <w:lang w:val="en-US"/>
        </w:rPr>
      </w:pPr>
      <w:bookmarkStart w:id="32" w:name="_Toc186720308"/>
      <w:r>
        <w:rPr>
          <w:lang w:val="en-US"/>
        </w:rPr>
        <w:t>Example</w:t>
      </w:r>
      <w:bookmarkEnd w:id="32"/>
    </w:p>
    <w:p w14:paraId="3581A82F" w14:textId="05D0EA33" w:rsidR="00601821" w:rsidRPr="00601821" w:rsidRDefault="003070F6" w:rsidP="00601821">
      <w:pPr>
        <w:rPr>
          <w:lang w:val="en-US"/>
        </w:rPr>
      </w:pPr>
      <w:r>
        <w:rPr>
          <w:lang w:val="en-US"/>
        </w:rPr>
        <w:t xml:space="preserve">Dijkstra depends on the </w:t>
      </w:r>
      <w:r w:rsidR="00C93993">
        <w:rPr>
          <w:lang w:val="en-US"/>
        </w:rPr>
        <w:t xml:space="preserve">perspective. </w:t>
      </w:r>
      <w:r w:rsidR="00BA6CD2">
        <w:rPr>
          <w:lang w:val="en-US"/>
        </w:rPr>
        <w:t xml:space="preserve">We will </w:t>
      </w:r>
      <w:r w:rsidR="00837A50">
        <w:rPr>
          <w:lang w:val="en-US"/>
        </w:rPr>
        <w:t>calculate the shortest path tree from z</w:t>
      </w:r>
      <w:r w:rsidR="00622A95">
        <w:rPr>
          <w:lang w:val="en-US"/>
        </w:rPr>
        <w:t xml:space="preserve">. </w:t>
      </w:r>
    </w:p>
    <w:p w14:paraId="69FBB529" w14:textId="14796B2C" w:rsidR="004970AE" w:rsidRPr="00601821" w:rsidRDefault="00437659" w:rsidP="00601821">
      <w:pPr>
        <w:rPr>
          <w:lang w:val="en-US"/>
        </w:rPr>
      </w:pPr>
      <w:r>
        <w:rPr>
          <w:noProof/>
          <w:lang w:val="en-US"/>
        </w:rPr>
        <w:lastRenderedPageBreak/>
        <w:drawing>
          <wp:anchor distT="0" distB="0" distL="114300" distR="114300" simplePos="0" relativeHeight="251658252" behindDoc="0" locked="0" layoutInCell="1" allowOverlap="1" wp14:anchorId="13473E3A" wp14:editId="5E9808D9">
            <wp:simplePos x="0" y="0"/>
            <wp:positionH relativeFrom="column">
              <wp:posOffset>1905</wp:posOffset>
            </wp:positionH>
            <wp:positionV relativeFrom="paragraph">
              <wp:posOffset>323850</wp:posOffset>
            </wp:positionV>
            <wp:extent cx="5202555" cy="4037330"/>
            <wp:effectExtent l="0" t="0" r="0" b="1270"/>
            <wp:wrapTopAndBottom/>
            <wp:docPr id="94035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52502" name="Picture 94035250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02555" cy="4037330"/>
                    </a:xfrm>
                    <a:prstGeom prst="rect">
                      <a:avLst/>
                    </a:prstGeom>
                  </pic:spPr>
                </pic:pic>
              </a:graphicData>
            </a:graphic>
            <wp14:sizeRelH relativeFrom="margin">
              <wp14:pctWidth>0</wp14:pctWidth>
            </wp14:sizeRelH>
            <wp14:sizeRelV relativeFrom="margin">
              <wp14:pctHeight>0</wp14:pctHeight>
            </wp14:sizeRelV>
          </wp:anchor>
        </w:drawing>
      </w:r>
    </w:p>
    <w:p w14:paraId="00E6FC61" w14:textId="2811DE6D" w:rsidR="006208BE" w:rsidRDefault="00614FF8" w:rsidP="00D77AD6">
      <w:pPr>
        <w:pStyle w:val="ListParagraph"/>
        <w:numPr>
          <w:ilvl w:val="0"/>
          <w:numId w:val="35"/>
        </w:numPr>
        <w:rPr>
          <w:lang w:val="en-US"/>
        </w:rPr>
      </w:pPr>
      <w:r>
        <w:rPr>
          <w:lang w:val="en-US"/>
        </w:rPr>
        <w:t xml:space="preserve">We only look at the directly connected </w:t>
      </w:r>
      <w:r w:rsidR="00C34C2E">
        <w:rPr>
          <w:lang w:val="en-US"/>
        </w:rPr>
        <w:t>relationships</w:t>
      </w:r>
    </w:p>
    <w:p w14:paraId="44886BDB" w14:textId="0B864A38" w:rsidR="00322649" w:rsidRDefault="004A71DD" w:rsidP="00D77AD6">
      <w:pPr>
        <w:pStyle w:val="ListParagraph"/>
        <w:numPr>
          <w:ilvl w:val="0"/>
          <w:numId w:val="35"/>
        </w:numPr>
        <w:rPr>
          <w:lang w:val="en-US"/>
        </w:rPr>
      </w:pPr>
      <w:r>
        <w:rPr>
          <w:lang w:val="en-US"/>
        </w:rPr>
        <w:t xml:space="preserve">For </w:t>
      </w:r>
      <w:r w:rsidRPr="002142D1">
        <w:rPr>
          <w:b/>
          <w:bCs/>
          <w:lang w:val="en-US"/>
        </w:rPr>
        <w:t>z</w:t>
      </w:r>
      <w:r>
        <w:rPr>
          <w:lang w:val="en-US"/>
        </w:rPr>
        <w:t xml:space="preserve"> we </w:t>
      </w:r>
      <w:r w:rsidR="005F2CAA">
        <w:rPr>
          <w:lang w:val="en-US"/>
        </w:rPr>
        <w:t>note the cost to</w:t>
      </w:r>
      <w:r w:rsidR="005F2CAA" w:rsidRPr="002142D1">
        <w:rPr>
          <w:b/>
          <w:bCs/>
          <w:lang w:val="en-US"/>
        </w:rPr>
        <w:t xml:space="preserve"> </w:t>
      </w:r>
      <w:r w:rsidR="006C7081" w:rsidRPr="002142D1">
        <w:rPr>
          <w:b/>
          <w:bCs/>
          <w:lang w:val="en-US"/>
        </w:rPr>
        <w:t>w</w:t>
      </w:r>
      <w:r w:rsidR="006C7081">
        <w:rPr>
          <w:lang w:val="en-US"/>
        </w:rPr>
        <w:t xml:space="preserve"> and </w:t>
      </w:r>
      <w:r w:rsidR="006C7081" w:rsidRPr="002142D1">
        <w:rPr>
          <w:b/>
          <w:bCs/>
          <w:lang w:val="en-US"/>
        </w:rPr>
        <w:t>y</w:t>
      </w:r>
    </w:p>
    <w:p w14:paraId="69C4906B" w14:textId="44D3EE80" w:rsidR="002142D1" w:rsidRDefault="002142D1" w:rsidP="00D77AD6">
      <w:pPr>
        <w:pStyle w:val="ListParagraph"/>
        <w:numPr>
          <w:ilvl w:val="0"/>
          <w:numId w:val="35"/>
        </w:numPr>
        <w:rPr>
          <w:lang w:val="en-US"/>
        </w:rPr>
      </w:pPr>
      <w:r>
        <w:rPr>
          <w:lang w:val="en-US"/>
        </w:rPr>
        <w:t xml:space="preserve">Since the cost to </w:t>
      </w:r>
      <w:r w:rsidRPr="002142D1">
        <w:rPr>
          <w:b/>
          <w:bCs/>
          <w:lang w:val="en-US"/>
        </w:rPr>
        <w:t>y</w:t>
      </w:r>
      <w:r>
        <w:rPr>
          <w:lang w:val="en-US"/>
        </w:rPr>
        <w:t xml:space="preserve"> is lower than the cost to </w:t>
      </w:r>
      <w:r w:rsidRPr="002142D1">
        <w:rPr>
          <w:b/>
          <w:bCs/>
          <w:lang w:val="en-US"/>
        </w:rPr>
        <w:t>w</w:t>
      </w:r>
      <w:r>
        <w:rPr>
          <w:lang w:val="en-US"/>
        </w:rPr>
        <w:t xml:space="preserve">, we will note </w:t>
      </w:r>
      <w:r w:rsidRPr="002142D1">
        <w:rPr>
          <w:b/>
          <w:bCs/>
          <w:lang w:val="en-US"/>
        </w:rPr>
        <w:t>y</w:t>
      </w:r>
      <w:r>
        <w:rPr>
          <w:lang w:val="en-US"/>
        </w:rPr>
        <w:t xml:space="preserve"> as our next router</w:t>
      </w:r>
    </w:p>
    <w:p w14:paraId="6C00B481" w14:textId="2B3DBDF7" w:rsidR="00F466F7" w:rsidRDefault="00F466F7" w:rsidP="00D77AD6">
      <w:pPr>
        <w:pStyle w:val="ListParagraph"/>
        <w:numPr>
          <w:ilvl w:val="0"/>
          <w:numId w:val="35"/>
        </w:numPr>
        <w:rPr>
          <w:lang w:val="en-US"/>
        </w:rPr>
      </w:pPr>
      <w:r>
        <w:rPr>
          <w:lang w:val="en-US"/>
        </w:rPr>
        <w:t xml:space="preserve">We don’t need to write down a cost for </w:t>
      </w:r>
      <w:r w:rsidRPr="0047204F">
        <w:rPr>
          <w:b/>
          <w:bCs/>
          <w:lang w:val="en-US"/>
        </w:rPr>
        <w:t>y</w:t>
      </w:r>
      <w:r>
        <w:rPr>
          <w:lang w:val="en-US"/>
        </w:rPr>
        <w:t xml:space="preserve"> </w:t>
      </w:r>
      <w:r w:rsidR="00CA50B7">
        <w:rPr>
          <w:lang w:val="en-US"/>
        </w:rPr>
        <w:t>as</w:t>
      </w:r>
      <w:r w:rsidR="00C237E9">
        <w:rPr>
          <w:lang w:val="en-US"/>
        </w:rPr>
        <w:t xml:space="preserve"> </w:t>
      </w:r>
      <w:r w:rsidR="0047204F">
        <w:rPr>
          <w:lang w:val="en-US"/>
        </w:rPr>
        <w:t>we are currently on it</w:t>
      </w:r>
    </w:p>
    <w:p w14:paraId="4E3C8F73" w14:textId="1B398D29" w:rsidR="00126C20" w:rsidRDefault="00126C20" w:rsidP="00D77AD6">
      <w:pPr>
        <w:pStyle w:val="ListParagraph"/>
        <w:numPr>
          <w:ilvl w:val="0"/>
          <w:numId w:val="35"/>
        </w:numPr>
        <w:rPr>
          <w:lang w:val="en-US"/>
        </w:rPr>
      </w:pPr>
      <w:r>
        <w:rPr>
          <w:b/>
          <w:bCs/>
          <w:lang w:val="en-US"/>
        </w:rPr>
        <w:t xml:space="preserve">y </w:t>
      </w:r>
      <w:r>
        <w:rPr>
          <w:lang w:val="en-US"/>
        </w:rPr>
        <w:t xml:space="preserve">is directly connected to </w:t>
      </w:r>
      <w:r w:rsidR="008A4006">
        <w:rPr>
          <w:b/>
          <w:bCs/>
          <w:lang w:val="en-US"/>
        </w:rPr>
        <w:t xml:space="preserve">w </w:t>
      </w:r>
      <w:r w:rsidR="008A4006">
        <w:rPr>
          <w:lang w:val="en-US"/>
        </w:rPr>
        <w:t xml:space="preserve">and </w:t>
      </w:r>
      <w:r w:rsidR="0083708B">
        <w:rPr>
          <w:b/>
          <w:bCs/>
          <w:lang w:val="en-US"/>
        </w:rPr>
        <w:t xml:space="preserve">x </w:t>
      </w:r>
      <w:r w:rsidR="0083708B">
        <w:rPr>
          <w:lang w:val="en-US"/>
        </w:rPr>
        <w:t>(</w:t>
      </w:r>
      <w:r w:rsidR="002A3622">
        <w:rPr>
          <w:lang w:val="en-US"/>
        </w:rPr>
        <w:t xml:space="preserve">we already took care of </w:t>
      </w:r>
      <w:r w:rsidR="002A3622">
        <w:rPr>
          <w:b/>
          <w:bCs/>
          <w:lang w:val="en-US"/>
        </w:rPr>
        <w:t>z</w:t>
      </w:r>
      <w:r w:rsidR="002A3622">
        <w:rPr>
          <w:lang w:val="en-US"/>
        </w:rPr>
        <w:t>)</w:t>
      </w:r>
    </w:p>
    <w:p w14:paraId="10822E4F" w14:textId="1074E56B" w:rsidR="00F6159C" w:rsidRDefault="00F6159C" w:rsidP="00D77AD6">
      <w:pPr>
        <w:pStyle w:val="ListParagraph"/>
        <w:numPr>
          <w:ilvl w:val="0"/>
          <w:numId w:val="35"/>
        </w:numPr>
        <w:rPr>
          <w:lang w:val="en-US"/>
        </w:rPr>
      </w:pPr>
      <w:r>
        <w:rPr>
          <w:lang w:val="en-US"/>
        </w:rPr>
        <w:t>Each path has a cost of 1</w:t>
      </w:r>
      <w:r w:rsidR="008E1E2D">
        <w:rPr>
          <w:lang w:val="en-US"/>
        </w:rPr>
        <w:t xml:space="preserve">. We </w:t>
      </w:r>
      <w:r w:rsidR="006D2ED1">
        <w:rPr>
          <w:lang w:val="en-US"/>
        </w:rPr>
        <w:t xml:space="preserve">now need to add the cost of the path until </w:t>
      </w:r>
      <w:r w:rsidR="00F2565B">
        <w:rPr>
          <w:b/>
          <w:bCs/>
          <w:lang w:val="en-US"/>
        </w:rPr>
        <w:t xml:space="preserve">y </w:t>
      </w:r>
      <w:r w:rsidR="00F2565B">
        <w:rPr>
          <w:lang w:val="en-US"/>
        </w:rPr>
        <w:t xml:space="preserve">to the cost. In this case </w:t>
      </w:r>
      <w:r w:rsidR="00DD6167">
        <w:rPr>
          <w:lang w:val="en-US"/>
        </w:rPr>
        <w:t xml:space="preserve">2. </w:t>
      </w:r>
      <w:r w:rsidR="00B24AF0">
        <w:rPr>
          <w:lang w:val="en-US"/>
        </w:rPr>
        <w:t xml:space="preserve">We note the cost of </w:t>
      </w:r>
      <w:r w:rsidR="004834F3">
        <w:rPr>
          <w:lang w:val="en-US"/>
        </w:rPr>
        <w:t>each path</w:t>
      </w:r>
    </w:p>
    <w:p w14:paraId="34276B27" w14:textId="632AF314" w:rsidR="00F44ECA" w:rsidRDefault="00F44ECA" w:rsidP="00D77AD6">
      <w:pPr>
        <w:pStyle w:val="ListParagraph"/>
        <w:numPr>
          <w:ilvl w:val="0"/>
          <w:numId w:val="35"/>
        </w:numPr>
        <w:rPr>
          <w:lang w:val="en-US"/>
        </w:rPr>
      </w:pPr>
      <w:r>
        <w:rPr>
          <w:lang w:val="en-US"/>
        </w:rPr>
        <w:t xml:space="preserve">Since we now </w:t>
      </w:r>
      <w:r w:rsidR="00A520BD">
        <w:rPr>
          <w:lang w:val="en-US"/>
        </w:rPr>
        <w:t xml:space="preserve">have two routes with the same cost, we chose the one </w:t>
      </w:r>
      <w:r w:rsidR="00930169">
        <w:rPr>
          <w:lang w:val="en-US"/>
        </w:rPr>
        <w:t>that is lower in the alphabet (but it really doesn’t matter)</w:t>
      </w:r>
    </w:p>
    <w:p w14:paraId="3E7DA727" w14:textId="592E2421" w:rsidR="007C643F" w:rsidRDefault="007C643F" w:rsidP="00D77AD6">
      <w:pPr>
        <w:pStyle w:val="ListParagraph"/>
        <w:numPr>
          <w:ilvl w:val="0"/>
          <w:numId w:val="35"/>
        </w:numPr>
        <w:rPr>
          <w:lang w:val="en-US"/>
        </w:rPr>
      </w:pPr>
      <w:r>
        <w:rPr>
          <w:lang w:val="en-US"/>
        </w:rPr>
        <w:t xml:space="preserve">We now continue to router </w:t>
      </w:r>
      <w:r>
        <w:rPr>
          <w:b/>
          <w:bCs/>
          <w:lang w:val="en-US"/>
        </w:rPr>
        <w:t>w</w:t>
      </w:r>
      <w:r>
        <w:rPr>
          <w:lang w:val="en-US"/>
        </w:rPr>
        <w:t xml:space="preserve"> </w:t>
      </w:r>
      <w:r w:rsidR="00AE2B4B">
        <w:rPr>
          <w:lang w:val="en-US"/>
        </w:rPr>
        <w:t>and repeat the whole process</w:t>
      </w:r>
    </w:p>
    <w:p w14:paraId="1B14D7F6" w14:textId="5CC33858" w:rsidR="005C3902" w:rsidRDefault="00D50FC6" w:rsidP="005C3902">
      <w:pPr>
        <w:ind w:left="360"/>
        <w:rPr>
          <w:b/>
          <w:bCs/>
          <w:lang w:val="en-US"/>
        </w:rPr>
      </w:pPr>
      <w:r w:rsidRPr="00D2754F">
        <w:rPr>
          <w:b/>
          <w:bCs/>
          <w:lang w:val="en-US"/>
        </w:rPr>
        <w:t>How to draw the links</w:t>
      </w:r>
      <w:r w:rsidR="00D2754F" w:rsidRPr="00D2754F">
        <w:rPr>
          <w:b/>
          <w:bCs/>
          <w:lang w:val="en-US"/>
        </w:rPr>
        <w:t>:</w:t>
      </w:r>
      <w:r w:rsidR="00D2754F">
        <w:rPr>
          <w:b/>
          <w:bCs/>
          <w:lang w:val="en-US"/>
        </w:rPr>
        <w:t xml:space="preserve"> </w:t>
      </w:r>
    </w:p>
    <w:p w14:paraId="53C84668" w14:textId="1275CA04" w:rsidR="00957519" w:rsidRPr="00DE5FF5" w:rsidRDefault="00957519" w:rsidP="00957519">
      <w:pPr>
        <w:pStyle w:val="ListParagraph"/>
        <w:numPr>
          <w:ilvl w:val="0"/>
          <w:numId w:val="36"/>
        </w:numPr>
        <w:rPr>
          <w:b/>
          <w:bCs/>
          <w:lang w:val="en-US"/>
        </w:rPr>
      </w:pPr>
      <w:r>
        <w:rPr>
          <w:lang w:val="en-US"/>
        </w:rPr>
        <w:t>For each router we now have the information, where we can find the shortest path</w:t>
      </w:r>
    </w:p>
    <w:p w14:paraId="24FC64B4" w14:textId="317871F8" w:rsidR="00504571" w:rsidRPr="00504571" w:rsidRDefault="00FC0819" w:rsidP="00504571">
      <w:pPr>
        <w:pStyle w:val="ListParagraph"/>
        <w:numPr>
          <w:ilvl w:val="1"/>
          <w:numId w:val="36"/>
        </w:numPr>
        <w:rPr>
          <w:b/>
          <w:bCs/>
          <w:lang w:val="en-US"/>
        </w:rPr>
      </w:pPr>
      <w:r>
        <w:rPr>
          <w:lang w:val="en-US"/>
        </w:rPr>
        <w:t xml:space="preserve">Router </w:t>
      </w:r>
      <w:r w:rsidRPr="00931379">
        <w:rPr>
          <w:b/>
          <w:bCs/>
          <w:lang w:val="en-US"/>
        </w:rPr>
        <w:t xml:space="preserve">u </w:t>
      </w:r>
      <w:r>
        <w:rPr>
          <w:lang w:val="en-US"/>
        </w:rPr>
        <w:t xml:space="preserve">can be found on router </w:t>
      </w:r>
      <w:r w:rsidRPr="00193B53">
        <w:rPr>
          <w:b/>
          <w:bCs/>
          <w:lang w:val="en-US"/>
        </w:rPr>
        <w:t>x</w:t>
      </w:r>
      <w:r w:rsidR="00504571" w:rsidRPr="00193B53">
        <w:rPr>
          <w:b/>
          <w:bCs/>
          <w:lang w:val="en-US"/>
        </w:rPr>
        <w:t xml:space="preserve"> </w:t>
      </w:r>
    </w:p>
    <w:p w14:paraId="0CF1B1F9" w14:textId="1A26FF6A" w:rsidR="00DE5FF5" w:rsidRPr="00CB1F53" w:rsidRDefault="00504571" w:rsidP="00504571">
      <w:pPr>
        <w:pStyle w:val="ListParagraph"/>
        <w:numPr>
          <w:ilvl w:val="1"/>
          <w:numId w:val="36"/>
        </w:numPr>
        <w:rPr>
          <w:b/>
          <w:bCs/>
          <w:lang w:val="en-US"/>
        </w:rPr>
      </w:pPr>
      <w:r>
        <w:rPr>
          <w:lang w:val="en-US"/>
        </w:rPr>
        <w:t xml:space="preserve">Router </w:t>
      </w:r>
      <w:r w:rsidRPr="00931379">
        <w:rPr>
          <w:b/>
          <w:bCs/>
          <w:lang w:val="en-US"/>
        </w:rPr>
        <w:t>v</w:t>
      </w:r>
      <w:r>
        <w:rPr>
          <w:lang w:val="en-US"/>
        </w:rPr>
        <w:t xml:space="preserve"> can be found on router </w:t>
      </w:r>
      <w:r w:rsidR="00A26FF7" w:rsidRPr="00193B53">
        <w:rPr>
          <w:b/>
          <w:bCs/>
          <w:lang w:val="en-US"/>
        </w:rPr>
        <w:t>x</w:t>
      </w:r>
    </w:p>
    <w:p w14:paraId="022806C2" w14:textId="3150E5E7" w:rsidR="00CB1F53" w:rsidRPr="009B16C8" w:rsidRDefault="00CB1F53" w:rsidP="00504571">
      <w:pPr>
        <w:pStyle w:val="ListParagraph"/>
        <w:numPr>
          <w:ilvl w:val="1"/>
          <w:numId w:val="36"/>
        </w:numPr>
        <w:rPr>
          <w:b/>
          <w:bCs/>
          <w:lang w:val="en-US"/>
        </w:rPr>
      </w:pPr>
      <w:r>
        <w:rPr>
          <w:lang w:val="en-US"/>
        </w:rPr>
        <w:t xml:space="preserve">Router </w:t>
      </w:r>
      <w:r w:rsidRPr="00931379">
        <w:rPr>
          <w:b/>
          <w:bCs/>
          <w:lang w:val="en-US"/>
        </w:rPr>
        <w:t xml:space="preserve">w </w:t>
      </w:r>
      <w:r>
        <w:rPr>
          <w:lang w:val="en-US"/>
        </w:rPr>
        <w:t xml:space="preserve">can be found on router </w:t>
      </w:r>
      <w:r w:rsidR="009B16C8" w:rsidRPr="00193B53">
        <w:rPr>
          <w:b/>
          <w:bCs/>
          <w:lang w:val="en-US"/>
        </w:rPr>
        <w:t>y</w:t>
      </w:r>
    </w:p>
    <w:p w14:paraId="53ACABE4" w14:textId="5A4BC814" w:rsidR="009B16C8" w:rsidRPr="009B16C8" w:rsidRDefault="009B16C8" w:rsidP="00504571">
      <w:pPr>
        <w:pStyle w:val="ListParagraph"/>
        <w:numPr>
          <w:ilvl w:val="1"/>
          <w:numId w:val="36"/>
        </w:numPr>
        <w:rPr>
          <w:b/>
          <w:bCs/>
          <w:lang w:val="en-US"/>
        </w:rPr>
      </w:pPr>
      <w:r>
        <w:rPr>
          <w:lang w:val="en-US"/>
        </w:rPr>
        <w:t xml:space="preserve">Router </w:t>
      </w:r>
      <w:r w:rsidRPr="00931379">
        <w:rPr>
          <w:b/>
          <w:bCs/>
          <w:lang w:val="en-US"/>
        </w:rPr>
        <w:t>x</w:t>
      </w:r>
      <w:r>
        <w:rPr>
          <w:lang w:val="en-US"/>
        </w:rPr>
        <w:t xml:space="preserve"> can be found on router </w:t>
      </w:r>
      <w:r w:rsidRPr="00193B53">
        <w:rPr>
          <w:b/>
          <w:bCs/>
          <w:lang w:val="en-US"/>
        </w:rPr>
        <w:t>y</w:t>
      </w:r>
    </w:p>
    <w:p w14:paraId="5B5E8CE6" w14:textId="435DDC1E" w:rsidR="009B16C8" w:rsidRPr="00957519" w:rsidRDefault="009B16C8" w:rsidP="00504571">
      <w:pPr>
        <w:pStyle w:val="ListParagraph"/>
        <w:numPr>
          <w:ilvl w:val="1"/>
          <w:numId w:val="36"/>
        </w:numPr>
        <w:rPr>
          <w:b/>
          <w:bCs/>
          <w:lang w:val="en-US"/>
        </w:rPr>
      </w:pPr>
      <w:r>
        <w:rPr>
          <w:lang w:val="en-US"/>
        </w:rPr>
        <w:t xml:space="preserve">Router </w:t>
      </w:r>
      <w:r w:rsidRPr="00931379">
        <w:rPr>
          <w:b/>
          <w:bCs/>
          <w:lang w:val="en-US"/>
        </w:rPr>
        <w:t xml:space="preserve">y </w:t>
      </w:r>
      <w:r>
        <w:rPr>
          <w:lang w:val="en-US"/>
        </w:rPr>
        <w:t xml:space="preserve">can be found on router </w:t>
      </w:r>
      <w:r w:rsidR="00931379" w:rsidRPr="00193B53">
        <w:rPr>
          <w:b/>
          <w:bCs/>
          <w:lang w:val="en-US"/>
        </w:rPr>
        <w:t>z</w:t>
      </w:r>
    </w:p>
    <w:p w14:paraId="0876A21B" w14:textId="1B5AA16B" w:rsidR="00CE1988" w:rsidRPr="00CE1988" w:rsidRDefault="00CE1988" w:rsidP="00CE1988">
      <w:pPr>
        <w:rPr>
          <w:b/>
          <w:bCs/>
          <w:lang w:val="en-US"/>
        </w:rPr>
      </w:pPr>
    </w:p>
    <w:p w14:paraId="3AE3A4A6" w14:textId="018D9000" w:rsidR="006926A8" w:rsidRPr="006926A8" w:rsidRDefault="00525DAF" w:rsidP="006926A8">
      <w:pPr>
        <w:rPr>
          <w:lang w:val="en-US"/>
        </w:rPr>
      </w:pPr>
      <w:r>
        <w:rPr>
          <w:b/>
          <w:bCs/>
          <w:noProof/>
          <w:lang w:val="en-US"/>
        </w:rPr>
        <w:lastRenderedPageBreak/>
        <w:drawing>
          <wp:anchor distT="0" distB="0" distL="114300" distR="114300" simplePos="0" relativeHeight="251658253" behindDoc="0" locked="0" layoutInCell="1" allowOverlap="1" wp14:anchorId="12A1DA63" wp14:editId="5E45252B">
            <wp:simplePos x="0" y="0"/>
            <wp:positionH relativeFrom="column">
              <wp:posOffset>1905</wp:posOffset>
            </wp:positionH>
            <wp:positionV relativeFrom="paragraph">
              <wp:posOffset>0</wp:posOffset>
            </wp:positionV>
            <wp:extent cx="4895850" cy="2019300"/>
            <wp:effectExtent l="0" t="0" r="0" b="0"/>
            <wp:wrapTopAndBottom/>
            <wp:docPr id="2093172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72611" name="Picture 2093172611"/>
                    <pic:cNvPicPr/>
                  </pic:nvPicPr>
                  <pic:blipFill>
                    <a:blip r:embed="rId32">
                      <a:extLst>
                        <a:ext uri="{28A0092B-C50C-407E-A947-70E740481C1C}">
                          <a14:useLocalDpi xmlns:a14="http://schemas.microsoft.com/office/drawing/2010/main" val="0"/>
                        </a:ext>
                      </a:extLst>
                    </a:blip>
                    <a:stretch>
                      <a:fillRect/>
                    </a:stretch>
                  </pic:blipFill>
                  <pic:spPr>
                    <a:xfrm>
                      <a:off x="0" y="0"/>
                      <a:ext cx="4895850" cy="2019300"/>
                    </a:xfrm>
                    <a:prstGeom prst="rect">
                      <a:avLst/>
                    </a:prstGeom>
                  </pic:spPr>
                </pic:pic>
              </a:graphicData>
            </a:graphic>
            <wp14:sizeRelH relativeFrom="margin">
              <wp14:pctWidth>0</wp14:pctWidth>
            </wp14:sizeRelH>
            <wp14:sizeRelV relativeFrom="margin">
              <wp14:pctHeight>0</wp14:pctHeight>
            </wp14:sizeRelV>
          </wp:anchor>
        </w:drawing>
      </w:r>
    </w:p>
    <w:p w14:paraId="69D1B447" w14:textId="42226089" w:rsidR="00346B55" w:rsidRDefault="00346B55" w:rsidP="00346B55">
      <w:pPr>
        <w:pStyle w:val="Heading1"/>
        <w:rPr>
          <w:lang w:val="en-US"/>
        </w:rPr>
      </w:pPr>
      <w:bookmarkStart w:id="33" w:name="_Toc186720309"/>
      <w:r w:rsidRPr="00346B55">
        <w:rPr>
          <w:lang w:val="en-US"/>
        </w:rPr>
        <w:t>Static Routing</w:t>
      </w:r>
      <w:bookmarkEnd w:id="33"/>
    </w:p>
    <w:p w14:paraId="01C65347" w14:textId="77777777" w:rsidR="008E7AF6" w:rsidRPr="008E7AF6" w:rsidRDefault="008E7AF6" w:rsidP="008E7AF6">
      <w:pPr>
        <w:spacing w:after="0"/>
        <w:rPr>
          <w:lang w:val="en-US"/>
        </w:rPr>
      </w:pPr>
      <w:r w:rsidRPr="008E7AF6">
        <w:rPr>
          <w:lang w:val="en-US"/>
        </w:rPr>
        <w:t xml:space="preserve">A router’s routing table contains: </w:t>
      </w:r>
    </w:p>
    <w:p w14:paraId="30757847" w14:textId="41EE85C9" w:rsidR="008E7AF6" w:rsidRPr="008E7AF6" w:rsidRDefault="008E7AF6" w:rsidP="008E7AF6">
      <w:pPr>
        <w:spacing w:after="0"/>
        <w:rPr>
          <w:lang w:val="en-US"/>
        </w:rPr>
      </w:pPr>
      <w:r w:rsidRPr="008E7AF6">
        <w:rPr>
          <w:lang w:val="en-US"/>
        </w:rPr>
        <w:t xml:space="preserve">− Directly-connected routes: These routes come from the active router interfaces configured with IP addresses. </w:t>
      </w:r>
    </w:p>
    <w:p w14:paraId="2593F917" w14:textId="768F383F" w:rsidR="008E7AF6" w:rsidRPr="008E7AF6" w:rsidRDefault="008E7AF6" w:rsidP="008E7AF6">
      <w:pPr>
        <w:spacing w:after="0"/>
        <w:rPr>
          <w:lang w:val="en-US"/>
        </w:rPr>
      </w:pPr>
      <w:r w:rsidRPr="008E7AF6">
        <w:rPr>
          <w:lang w:val="en-US"/>
        </w:rPr>
        <w:t xml:space="preserve">− Remote routes: These routes come from remote networks connected to other routers. They are either configured manually or learned through a dynamic routing protocol. </w:t>
      </w:r>
    </w:p>
    <w:p w14:paraId="0902405A" w14:textId="4A3AE533" w:rsidR="008742F3" w:rsidRDefault="008E7AF6" w:rsidP="008E7AF6">
      <w:pPr>
        <w:spacing w:after="0"/>
        <w:rPr>
          <w:lang w:val="en-US"/>
        </w:rPr>
      </w:pPr>
      <w:r w:rsidRPr="008E7AF6">
        <w:rPr>
          <w:lang w:val="en-US"/>
        </w:rPr>
        <w:t>– Default route: This is where the packet is sent when a route does not exist in the routing table.</w:t>
      </w:r>
    </w:p>
    <w:p w14:paraId="5D487C1D" w14:textId="4141D75A" w:rsidR="006A6E92" w:rsidRDefault="0007781E" w:rsidP="0007781E">
      <w:pPr>
        <w:pStyle w:val="Heading2"/>
        <w:rPr>
          <w:lang w:val="en-US"/>
        </w:rPr>
      </w:pPr>
      <w:bookmarkStart w:id="34" w:name="_Toc186720310"/>
      <w:r>
        <w:rPr>
          <w:lang w:val="en-US"/>
        </w:rPr>
        <w:t>How to create static routing tables</w:t>
      </w:r>
      <w:bookmarkEnd w:id="34"/>
    </w:p>
    <w:p w14:paraId="26809752" w14:textId="77777777" w:rsidR="00936F45" w:rsidRDefault="00936F45" w:rsidP="00936F45">
      <w:pPr>
        <w:spacing w:after="0"/>
        <w:rPr>
          <w:lang w:val="en-US"/>
        </w:rPr>
      </w:pPr>
      <w:r>
        <w:rPr>
          <w:lang w:val="en-US"/>
        </w:rPr>
        <w:t xml:space="preserve">A route is structured like this: </w:t>
      </w:r>
    </w:p>
    <w:p w14:paraId="2E39F616" w14:textId="77777777" w:rsidR="00936F45" w:rsidRDefault="00936F45" w:rsidP="00936F45">
      <w:pPr>
        <w:pStyle w:val="ListParagraph"/>
        <w:numPr>
          <w:ilvl w:val="0"/>
          <w:numId w:val="36"/>
        </w:numPr>
        <w:spacing w:after="0"/>
        <w:rPr>
          <w:lang w:val="en-US"/>
        </w:rPr>
      </w:pPr>
      <w:r w:rsidRPr="00860C10">
        <w:rPr>
          <w:lang w:val="en-US"/>
        </w:rPr>
        <w:t>ip route &lt;network-id&gt; &lt;subnet mask&gt; &lt;next-hop</w:t>
      </w:r>
      <w:r>
        <w:rPr>
          <w:lang w:val="en-US"/>
        </w:rPr>
        <w:t xml:space="preserve"> ip</w:t>
      </w:r>
      <w:r w:rsidRPr="00860C10">
        <w:rPr>
          <w:lang w:val="en-US"/>
        </w:rPr>
        <w:t>&gt;</w:t>
      </w:r>
    </w:p>
    <w:p w14:paraId="00A286E8" w14:textId="77777777" w:rsidR="00936F45" w:rsidRPr="00860C10" w:rsidRDefault="00936F45" w:rsidP="00936F45">
      <w:pPr>
        <w:pStyle w:val="ListParagraph"/>
        <w:numPr>
          <w:ilvl w:val="0"/>
          <w:numId w:val="36"/>
        </w:numPr>
        <w:spacing w:after="0"/>
        <w:rPr>
          <w:lang w:val="en-US"/>
        </w:rPr>
      </w:pPr>
      <w:r>
        <w:rPr>
          <w:lang w:val="en-US"/>
        </w:rPr>
        <w:t>ipv6 route &lt;destination-network&gt;/&lt;prefix-length&gt; &lt;next-hop ip&gt;</w:t>
      </w:r>
    </w:p>
    <w:p w14:paraId="1AA0D10D" w14:textId="232778C0" w:rsidR="00936F45" w:rsidRPr="00936F45" w:rsidRDefault="00936F45" w:rsidP="00936F45">
      <w:pPr>
        <w:spacing w:after="0"/>
        <w:rPr>
          <w:lang w:val="en-US"/>
        </w:rPr>
      </w:pPr>
      <w:r>
        <w:rPr>
          <w:lang w:val="en-US"/>
        </w:rPr>
        <w:t>Each router needs to be informed about a network (static route) if packets to that network need to be forwarded.</w:t>
      </w:r>
    </w:p>
    <w:p w14:paraId="58BA14B5" w14:textId="77777777" w:rsidR="00A07718" w:rsidRPr="008E7AF6" w:rsidRDefault="00A07718" w:rsidP="00A07718">
      <w:pPr>
        <w:spacing w:after="0"/>
        <w:rPr>
          <w:lang w:val="en-US"/>
        </w:rPr>
      </w:pPr>
      <w:r>
        <w:rPr>
          <w:lang w:val="en-US"/>
        </w:rPr>
        <w:t>In the following example we will enable connectivity between the network 10.0.0.8/8 and the network 15.0.0.8/8</w:t>
      </w:r>
    </w:p>
    <w:p w14:paraId="75B93D97" w14:textId="77777777" w:rsidR="00A07718" w:rsidRDefault="00A07718" w:rsidP="00A07718">
      <w:pPr>
        <w:rPr>
          <w:lang w:val="en-US"/>
        </w:rPr>
      </w:pPr>
      <w:r w:rsidRPr="00AA2855">
        <w:rPr>
          <w:noProof/>
        </w:rPr>
        <w:drawing>
          <wp:inline distT="0" distB="0" distL="0" distR="0" wp14:anchorId="1C583621" wp14:editId="7F214170">
            <wp:extent cx="4474609" cy="2674553"/>
            <wp:effectExtent l="0" t="0" r="2540" b="0"/>
            <wp:docPr id="210129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93855" name=""/>
                    <pic:cNvPicPr/>
                  </pic:nvPicPr>
                  <pic:blipFill>
                    <a:blip r:embed="rId33"/>
                    <a:stretch>
                      <a:fillRect/>
                    </a:stretch>
                  </pic:blipFill>
                  <pic:spPr>
                    <a:xfrm>
                      <a:off x="0" y="0"/>
                      <a:ext cx="4474609" cy="2674553"/>
                    </a:xfrm>
                    <a:prstGeom prst="rect">
                      <a:avLst/>
                    </a:prstGeom>
                  </pic:spPr>
                </pic:pic>
              </a:graphicData>
            </a:graphic>
          </wp:inline>
        </w:drawing>
      </w:r>
    </w:p>
    <w:p w14:paraId="5E7CC1E4" w14:textId="7589CFDE" w:rsidR="00A07718" w:rsidRDefault="00A07718" w:rsidP="00A07718">
      <w:pPr>
        <w:spacing w:after="0"/>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A07718" w14:paraId="5FE493B9" w14:textId="77777777">
        <w:tc>
          <w:tcPr>
            <w:tcW w:w="4530" w:type="dxa"/>
          </w:tcPr>
          <w:p w14:paraId="7327215D" w14:textId="77777777" w:rsidR="00A07718" w:rsidRPr="00862909" w:rsidRDefault="00A07718">
            <w:pPr>
              <w:rPr>
                <w:b/>
                <w:bCs/>
                <w:lang w:val="en-US"/>
              </w:rPr>
            </w:pPr>
            <w:r w:rsidRPr="00862909">
              <w:rPr>
                <w:b/>
                <w:bCs/>
                <w:lang w:val="en-US"/>
              </w:rPr>
              <w:t>Example 1 (no default routes):</w:t>
            </w:r>
          </w:p>
        </w:tc>
        <w:tc>
          <w:tcPr>
            <w:tcW w:w="4531" w:type="dxa"/>
          </w:tcPr>
          <w:p w14:paraId="3F37EF50" w14:textId="77777777" w:rsidR="00A07718" w:rsidRPr="00862909" w:rsidRDefault="00A07718">
            <w:pPr>
              <w:rPr>
                <w:b/>
                <w:bCs/>
                <w:lang w:val="en-US"/>
              </w:rPr>
            </w:pPr>
            <w:r w:rsidRPr="00862909">
              <w:rPr>
                <w:b/>
                <w:bCs/>
                <w:lang w:val="en-US"/>
              </w:rPr>
              <w:t>Example 2 (with default routes):</w:t>
            </w:r>
          </w:p>
        </w:tc>
      </w:tr>
      <w:tr w:rsidR="00A07718" w14:paraId="56628369" w14:textId="77777777">
        <w:tc>
          <w:tcPr>
            <w:tcW w:w="4530" w:type="dxa"/>
          </w:tcPr>
          <w:p w14:paraId="5F03FADE" w14:textId="77777777" w:rsidR="00A07718" w:rsidRPr="006666D0" w:rsidRDefault="00A07718">
            <w:pPr>
              <w:rPr>
                <w:b/>
                <w:bCs/>
                <w:lang w:val="en-US"/>
              </w:rPr>
            </w:pPr>
            <w:r w:rsidRPr="006666D0">
              <w:rPr>
                <w:b/>
                <w:bCs/>
                <w:lang w:val="en-US"/>
              </w:rPr>
              <w:t xml:space="preserve">R1: </w:t>
            </w:r>
          </w:p>
          <w:p w14:paraId="36BC0E9C" w14:textId="77777777" w:rsidR="00A07718" w:rsidRDefault="00A07718">
            <w:pPr>
              <w:rPr>
                <w:lang w:val="en-US"/>
              </w:rPr>
            </w:pPr>
            <w:r>
              <w:rPr>
                <w:lang w:val="en-US"/>
              </w:rPr>
              <w:t>Ip route 15.0.0.0 255.0.0.0 192.18.5.6</w:t>
            </w:r>
          </w:p>
          <w:p w14:paraId="67894917" w14:textId="77777777" w:rsidR="00A07718" w:rsidRPr="006666D0" w:rsidRDefault="00A07718">
            <w:pPr>
              <w:rPr>
                <w:b/>
                <w:bCs/>
                <w:lang w:val="en-US"/>
              </w:rPr>
            </w:pPr>
            <w:r w:rsidRPr="006666D0">
              <w:rPr>
                <w:b/>
                <w:bCs/>
                <w:lang w:val="en-US"/>
              </w:rPr>
              <w:t>R2:</w:t>
            </w:r>
          </w:p>
          <w:p w14:paraId="18C5F011" w14:textId="77777777" w:rsidR="00A07718" w:rsidRDefault="00A07718">
            <w:pPr>
              <w:rPr>
                <w:lang w:val="en-US"/>
              </w:rPr>
            </w:pPr>
            <w:r>
              <w:rPr>
                <w:lang w:val="en-US"/>
              </w:rPr>
              <w:t>Ip route 15.0.0.0 255.0.0.0 172.165.0.7</w:t>
            </w:r>
          </w:p>
          <w:p w14:paraId="7C97878D" w14:textId="77777777" w:rsidR="00A07718" w:rsidRDefault="00A07718">
            <w:pPr>
              <w:rPr>
                <w:lang w:val="en-US"/>
              </w:rPr>
            </w:pPr>
            <w:r>
              <w:rPr>
                <w:lang w:val="en-US"/>
              </w:rPr>
              <w:t>Ip route 10.0.0.0 255.0.0.0 192.18.5.5</w:t>
            </w:r>
          </w:p>
          <w:p w14:paraId="5C382215" w14:textId="77777777" w:rsidR="00A07718" w:rsidRPr="006666D0" w:rsidRDefault="00A07718">
            <w:pPr>
              <w:rPr>
                <w:b/>
                <w:bCs/>
                <w:lang w:val="en-US"/>
              </w:rPr>
            </w:pPr>
            <w:r w:rsidRPr="006666D0">
              <w:rPr>
                <w:b/>
                <w:bCs/>
                <w:lang w:val="en-US"/>
              </w:rPr>
              <w:t>R3:</w:t>
            </w:r>
          </w:p>
          <w:p w14:paraId="70807530" w14:textId="77777777" w:rsidR="00A07718" w:rsidRDefault="00A07718">
            <w:pPr>
              <w:rPr>
                <w:lang w:val="en-US"/>
              </w:rPr>
            </w:pPr>
            <w:r>
              <w:rPr>
                <w:lang w:val="en-US"/>
              </w:rPr>
              <w:t>Ip route 10.0.0.0 255.0.0.0 172.165.0.6</w:t>
            </w:r>
          </w:p>
        </w:tc>
        <w:tc>
          <w:tcPr>
            <w:tcW w:w="4531" w:type="dxa"/>
          </w:tcPr>
          <w:p w14:paraId="0B1CB26B" w14:textId="77777777" w:rsidR="00A07718" w:rsidRPr="00BD3821" w:rsidRDefault="00A07718">
            <w:pPr>
              <w:rPr>
                <w:b/>
                <w:bCs/>
                <w:lang w:val="en-US"/>
              </w:rPr>
            </w:pPr>
            <w:r w:rsidRPr="00BD3821">
              <w:rPr>
                <w:b/>
                <w:bCs/>
                <w:lang w:val="en-US"/>
              </w:rPr>
              <w:t>R1:</w:t>
            </w:r>
          </w:p>
          <w:p w14:paraId="66F56FA3" w14:textId="77777777" w:rsidR="00A07718" w:rsidRDefault="00A07718">
            <w:pPr>
              <w:rPr>
                <w:lang w:val="en-US"/>
              </w:rPr>
            </w:pPr>
            <w:r>
              <w:rPr>
                <w:lang w:val="en-US"/>
              </w:rPr>
              <w:t>Ip route 0.0.0.0 0.0.0.0 192.18.5.6</w:t>
            </w:r>
          </w:p>
          <w:p w14:paraId="70C8A5F7" w14:textId="77777777" w:rsidR="00A07718" w:rsidRPr="00BD3821" w:rsidRDefault="00A07718">
            <w:pPr>
              <w:rPr>
                <w:b/>
                <w:bCs/>
                <w:lang w:val="en-US"/>
              </w:rPr>
            </w:pPr>
            <w:r w:rsidRPr="00BD3821">
              <w:rPr>
                <w:b/>
                <w:bCs/>
                <w:lang w:val="en-US"/>
              </w:rPr>
              <w:t>R2:</w:t>
            </w:r>
          </w:p>
          <w:p w14:paraId="5C93E832" w14:textId="77777777" w:rsidR="00A07718" w:rsidRDefault="00A07718">
            <w:pPr>
              <w:rPr>
                <w:lang w:val="en-US"/>
              </w:rPr>
            </w:pPr>
            <w:r>
              <w:rPr>
                <w:lang w:val="en-US"/>
              </w:rPr>
              <w:t>Ip route 15.0.0.0 255.0.0.0 172.165.0.7</w:t>
            </w:r>
          </w:p>
          <w:p w14:paraId="313F9C8F" w14:textId="77777777" w:rsidR="00A07718" w:rsidRDefault="00A07718">
            <w:pPr>
              <w:rPr>
                <w:lang w:val="en-US"/>
              </w:rPr>
            </w:pPr>
            <w:r>
              <w:rPr>
                <w:lang w:val="en-US"/>
              </w:rPr>
              <w:t>Ip route 0.0.0.0 0.0.0.0 192.18.5.5</w:t>
            </w:r>
          </w:p>
          <w:p w14:paraId="7065DDFB" w14:textId="3A2A4F1A" w:rsidR="00A07718" w:rsidRDefault="00A07718">
            <w:pPr>
              <w:rPr>
                <w:lang w:val="en-US"/>
              </w:rPr>
            </w:pPr>
            <w:r>
              <w:rPr>
                <w:lang w:val="en-US"/>
              </w:rPr>
              <w:t>(either one can be the default route, but we can’t have more than one default route)</w:t>
            </w:r>
          </w:p>
          <w:p w14:paraId="0F01E3B1" w14:textId="77777777" w:rsidR="00A07718" w:rsidRPr="00BD3821" w:rsidRDefault="00A07718">
            <w:pPr>
              <w:rPr>
                <w:b/>
                <w:bCs/>
                <w:lang w:val="en-US"/>
              </w:rPr>
            </w:pPr>
            <w:r w:rsidRPr="00BD3821">
              <w:rPr>
                <w:b/>
                <w:bCs/>
                <w:lang w:val="en-US"/>
              </w:rPr>
              <w:t>R3:</w:t>
            </w:r>
          </w:p>
          <w:p w14:paraId="5688BA5E" w14:textId="77777777" w:rsidR="00A07718" w:rsidRDefault="00A07718">
            <w:pPr>
              <w:rPr>
                <w:lang w:val="en-US"/>
              </w:rPr>
            </w:pPr>
            <w:r>
              <w:rPr>
                <w:lang w:val="en-US"/>
              </w:rPr>
              <w:t>Ip route 0.0.0.0 0.0.0.0 172.165.0.6</w:t>
            </w:r>
          </w:p>
        </w:tc>
      </w:tr>
    </w:tbl>
    <w:p w14:paraId="1C429932" w14:textId="791A62E5" w:rsidR="0007781E" w:rsidRDefault="0007781E" w:rsidP="0007781E">
      <w:pPr>
        <w:pStyle w:val="Heading2"/>
        <w:rPr>
          <w:lang w:val="en-US"/>
        </w:rPr>
      </w:pPr>
      <w:bookmarkStart w:id="35" w:name="_Toc186720311"/>
      <w:r>
        <w:rPr>
          <w:lang w:val="en-US"/>
        </w:rPr>
        <w:t>How to summarize routes</w:t>
      </w:r>
      <w:r w:rsidR="008D1CE2">
        <w:rPr>
          <w:lang w:val="en-US"/>
        </w:rPr>
        <w:t>/subnets</w:t>
      </w:r>
      <w:bookmarkEnd w:id="35"/>
    </w:p>
    <w:p w14:paraId="4F4F9E05" w14:textId="757A573A" w:rsidR="00E73F16" w:rsidRPr="00E73F16" w:rsidRDefault="00E73F16" w:rsidP="000801EA">
      <w:pPr>
        <w:jc w:val="left"/>
        <w:rPr>
          <w:lang w:val="en-US"/>
        </w:rPr>
      </w:pPr>
      <w:r>
        <w:rPr>
          <w:lang w:val="en-US"/>
        </w:rPr>
        <w:t>To make configuring static routes more efficient we want to summari</w:t>
      </w:r>
      <w:r w:rsidR="00706B7E">
        <w:rPr>
          <w:lang w:val="en-US"/>
        </w:rPr>
        <w:t xml:space="preserve">ze smaller </w:t>
      </w:r>
      <w:r w:rsidR="00AC7E94">
        <w:rPr>
          <w:lang w:val="en-US"/>
        </w:rPr>
        <w:t>subnets</w:t>
      </w:r>
      <w:r w:rsidR="00706B7E">
        <w:rPr>
          <w:lang w:val="en-US"/>
        </w:rPr>
        <w:t xml:space="preserve"> into bigger </w:t>
      </w:r>
      <w:r w:rsidR="006B332F">
        <w:rPr>
          <w:lang w:val="en-US"/>
        </w:rPr>
        <w:t>chunks</w:t>
      </w:r>
      <w:r w:rsidR="008A3F57">
        <w:rPr>
          <w:lang w:val="en-US"/>
        </w:rPr>
        <w:t>.</w:t>
      </w:r>
      <w:r w:rsidR="008A3F57" w:rsidRPr="008A3F57">
        <w:rPr>
          <w:noProof/>
          <w:lang w:val="en-US"/>
        </w:rPr>
        <w:t xml:space="preserve"> </w:t>
      </w:r>
      <w:r w:rsidR="00B719C6">
        <w:rPr>
          <w:noProof/>
          <w:lang w:val="en-US"/>
        </w:rPr>
        <w:t xml:space="preserve">The router </w:t>
      </w:r>
      <w:r w:rsidR="000801EA">
        <w:rPr>
          <w:noProof/>
          <w:lang w:val="en-US"/>
        </w:rPr>
        <w:t xml:space="preserve">will know where to find them using the bigger subnet mask. </w:t>
      </w:r>
      <w:r w:rsidR="008A3F57">
        <w:rPr>
          <w:noProof/>
          <w:lang w:val="en-US"/>
        </w:rPr>
        <w:drawing>
          <wp:inline distT="0" distB="0" distL="0" distR="0" wp14:anchorId="7848ABEE" wp14:editId="6EA44C84">
            <wp:extent cx="5760085" cy="2691765"/>
            <wp:effectExtent l="0" t="0" r="0" b="0"/>
            <wp:docPr id="150975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5018" name="Picture 150975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85" cy="2691765"/>
                    </a:xfrm>
                    <a:prstGeom prst="rect">
                      <a:avLst/>
                    </a:prstGeom>
                  </pic:spPr>
                </pic:pic>
              </a:graphicData>
            </a:graphic>
          </wp:inline>
        </w:drawing>
      </w:r>
    </w:p>
    <w:p w14:paraId="0A94D04D" w14:textId="0FBDFA67" w:rsidR="00E73F16" w:rsidRDefault="00E258B8" w:rsidP="008B0CFE">
      <w:pPr>
        <w:rPr>
          <w:lang w:val="en-US"/>
        </w:rPr>
      </w:pPr>
      <w:r w:rsidRPr="008B0CFE">
        <w:rPr>
          <w:lang w:val="en-US"/>
        </w:rPr>
        <w:t>We always start summarizing the smaller subnets first and then combine them into even bigger pieces</w:t>
      </w:r>
    </w:p>
    <w:p w14:paraId="1A0D5968" w14:textId="40E88A3E" w:rsidR="00036FD2" w:rsidRDefault="003369D0" w:rsidP="00E70203">
      <w:pPr>
        <w:pStyle w:val="ListParagraph"/>
        <w:numPr>
          <w:ilvl w:val="0"/>
          <w:numId w:val="51"/>
        </w:numPr>
        <w:rPr>
          <w:lang w:val="en-US"/>
        </w:rPr>
      </w:pPr>
      <w:r>
        <w:rPr>
          <w:lang w:val="en-US"/>
        </w:rPr>
        <w:t xml:space="preserve">We first </w:t>
      </w:r>
      <w:r w:rsidR="00C140E0">
        <w:rPr>
          <w:lang w:val="en-US"/>
        </w:rPr>
        <w:t>start summarizing the subn</w:t>
      </w:r>
      <w:r w:rsidR="00223884">
        <w:rPr>
          <w:lang w:val="en-US"/>
        </w:rPr>
        <w:t>ets on R1</w:t>
      </w:r>
    </w:p>
    <w:p w14:paraId="550E345D" w14:textId="718B60EE" w:rsidR="00B95203" w:rsidRDefault="00A34C7C" w:rsidP="00E70203">
      <w:pPr>
        <w:pStyle w:val="ListParagraph"/>
        <w:numPr>
          <w:ilvl w:val="1"/>
          <w:numId w:val="51"/>
        </w:numPr>
        <w:rPr>
          <w:lang w:val="en-US"/>
        </w:rPr>
      </w:pPr>
      <w:r>
        <w:rPr>
          <w:lang w:val="en-US"/>
        </w:rPr>
        <w:t>/</w:t>
      </w:r>
      <w:r w:rsidR="009C1220">
        <w:rPr>
          <w:lang w:val="en-US"/>
        </w:rPr>
        <w:t xml:space="preserve">29 </w:t>
      </w:r>
      <w:r w:rsidR="00C319F0">
        <w:rPr>
          <w:lang w:val="en-US"/>
        </w:rPr>
        <w:t>cidr</w:t>
      </w:r>
      <w:r w:rsidR="009C1220">
        <w:rPr>
          <w:lang w:val="en-US"/>
        </w:rPr>
        <w:t xml:space="preserve"> means we have 2</w:t>
      </w:r>
      <w:r w:rsidR="002505F5" w:rsidRPr="002505F5">
        <w:rPr>
          <w:vertAlign w:val="superscript"/>
          <w:lang w:val="en-US"/>
        </w:rPr>
        <w:t>32-29</w:t>
      </w:r>
      <w:r w:rsidR="00B57A28" w:rsidRPr="002505F5">
        <w:rPr>
          <w:vertAlign w:val="superscript"/>
          <w:lang w:val="en-US"/>
        </w:rPr>
        <w:t xml:space="preserve"> </w:t>
      </w:r>
      <w:r w:rsidR="00B57A28">
        <w:rPr>
          <w:lang w:val="en-US"/>
        </w:rPr>
        <w:t xml:space="preserve">= 8 </w:t>
      </w:r>
      <w:r w:rsidR="00F6613B">
        <w:rPr>
          <w:lang w:val="en-US"/>
        </w:rPr>
        <w:t>host addresses</w:t>
      </w:r>
    </w:p>
    <w:p w14:paraId="7C87EFB3" w14:textId="2AD01572" w:rsidR="00FA5588" w:rsidRDefault="00FA5588" w:rsidP="00E70203">
      <w:pPr>
        <w:pStyle w:val="ListParagraph"/>
        <w:numPr>
          <w:ilvl w:val="2"/>
          <w:numId w:val="51"/>
        </w:numPr>
        <w:rPr>
          <w:lang w:val="en-US"/>
        </w:rPr>
      </w:pPr>
      <w:r>
        <w:rPr>
          <w:lang w:val="en-US"/>
        </w:rPr>
        <w:t xml:space="preserve">This can also be seen by looking at the 3 subnets, each are 8 </w:t>
      </w:r>
      <w:r w:rsidR="00C4082D">
        <w:rPr>
          <w:lang w:val="en-US"/>
        </w:rPr>
        <w:t>apart.</w:t>
      </w:r>
    </w:p>
    <w:p w14:paraId="3472AACE" w14:textId="156B64AD" w:rsidR="00C4082D" w:rsidRDefault="001F3188" w:rsidP="00E70203">
      <w:pPr>
        <w:pStyle w:val="ListParagraph"/>
        <w:numPr>
          <w:ilvl w:val="1"/>
          <w:numId w:val="51"/>
        </w:numPr>
        <w:rPr>
          <w:lang w:val="en-US"/>
        </w:rPr>
      </w:pPr>
      <w:r>
        <w:rPr>
          <w:lang w:val="en-US"/>
        </w:rPr>
        <w:t>If we add all a</w:t>
      </w:r>
      <w:r w:rsidR="00DA3C9D">
        <w:rPr>
          <w:lang w:val="en-US"/>
        </w:rPr>
        <w:t xml:space="preserve">dd all addresses </w:t>
      </w:r>
      <w:r w:rsidR="00A6683E">
        <w:rPr>
          <w:lang w:val="en-US"/>
        </w:rPr>
        <w:t>together,</w:t>
      </w:r>
      <w:r w:rsidR="00DA3C9D">
        <w:rPr>
          <w:lang w:val="en-US"/>
        </w:rPr>
        <w:t xml:space="preserve"> we get 3x8</w:t>
      </w:r>
      <w:r w:rsidR="008E60D6">
        <w:rPr>
          <w:lang w:val="en-US"/>
        </w:rPr>
        <w:t>=24 addresses</w:t>
      </w:r>
      <w:r w:rsidR="005C085F">
        <w:rPr>
          <w:lang w:val="en-US"/>
        </w:rPr>
        <w:t xml:space="preserve">. This means our new grand subnet needs to support </w:t>
      </w:r>
      <w:r w:rsidR="00D54BE1">
        <w:rPr>
          <w:lang w:val="en-US"/>
        </w:rPr>
        <w:t>24 addresses</w:t>
      </w:r>
      <w:r w:rsidR="0034046A">
        <w:rPr>
          <w:lang w:val="en-US"/>
        </w:rPr>
        <w:t>.</w:t>
      </w:r>
    </w:p>
    <w:p w14:paraId="69015197" w14:textId="2414B7BD" w:rsidR="00F67B02" w:rsidRPr="00036FD2" w:rsidRDefault="00F67B02" w:rsidP="00E70203">
      <w:pPr>
        <w:pStyle w:val="ListParagraph"/>
        <w:numPr>
          <w:ilvl w:val="1"/>
          <w:numId w:val="51"/>
        </w:numPr>
        <w:rPr>
          <w:lang w:val="en-US"/>
        </w:rPr>
      </w:pPr>
      <w:r>
        <w:rPr>
          <w:lang w:val="en-US"/>
        </w:rPr>
        <w:t>We have to choose a subnet with 32 (2</w:t>
      </w:r>
      <w:r w:rsidR="00175904" w:rsidRPr="00175904">
        <w:rPr>
          <w:vertAlign w:val="superscript"/>
          <w:lang w:val="en-US"/>
        </w:rPr>
        <w:t>5</w:t>
      </w:r>
      <w:r w:rsidR="00175904">
        <w:rPr>
          <w:lang w:val="en-US"/>
        </w:rPr>
        <w:t>)</w:t>
      </w:r>
      <w:r>
        <w:rPr>
          <w:lang w:val="en-US"/>
        </w:rPr>
        <w:t xml:space="preserve"> addresses</w:t>
      </w:r>
      <w:r w:rsidR="0031469E">
        <w:rPr>
          <w:lang w:val="en-US"/>
        </w:rPr>
        <w:t xml:space="preserve">. </w:t>
      </w:r>
      <w:r w:rsidR="00E7228D">
        <w:rPr>
          <w:lang w:val="en-US"/>
        </w:rPr>
        <w:t>This gives us a new cidr of 32-5=</w:t>
      </w:r>
      <w:r w:rsidR="00336765">
        <w:rPr>
          <w:lang w:val="en-US"/>
        </w:rPr>
        <w:t>27</w:t>
      </w:r>
    </w:p>
    <w:p w14:paraId="00D327CB" w14:textId="49813F78" w:rsidR="009F55CD" w:rsidRDefault="00DD74CD" w:rsidP="00E70203">
      <w:pPr>
        <w:pStyle w:val="ListParagraph"/>
        <w:numPr>
          <w:ilvl w:val="1"/>
          <w:numId w:val="51"/>
        </w:numPr>
        <w:rPr>
          <w:lang w:val="en-US"/>
        </w:rPr>
      </w:pPr>
      <w:r>
        <w:rPr>
          <w:lang w:val="en-US"/>
        </w:rPr>
        <w:t>Our new network starts at the lowest network: 10.8.8.96/27</w:t>
      </w:r>
    </w:p>
    <w:p w14:paraId="176A6CF6" w14:textId="18818916" w:rsidR="00995AC3" w:rsidRDefault="00E000B6" w:rsidP="00E70203">
      <w:pPr>
        <w:pStyle w:val="ListParagraph"/>
        <w:numPr>
          <w:ilvl w:val="0"/>
          <w:numId w:val="51"/>
        </w:numPr>
        <w:rPr>
          <w:lang w:val="en-US"/>
        </w:rPr>
      </w:pPr>
      <w:r>
        <w:rPr>
          <w:lang w:val="en-US"/>
        </w:rPr>
        <w:t xml:space="preserve">Now we look at </w:t>
      </w:r>
      <w:r w:rsidR="00496588">
        <w:rPr>
          <w:lang w:val="en-US"/>
        </w:rPr>
        <w:t>R4</w:t>
      </w:r>
    </w:p>
    <w:p w14:paraId="27BC29D8" w14:textId="5DB698A8" w:rsidR="00BA292F" w:rsidRDefault="00B77F41" w:rsidP="00E70203">
      <w:pPr>
        <w:pStyle w:val="ListParagraph"/>
        <w:numPr>
          <w:ilvl w:val="1"/>
          <w:numId w:val="51"/>
        </w:numPr>
        <w:rPr>
          <w:lang w:val="en-US"/>
        </w:rPr>
      </w:pPr>
      <w:r>
        <w:rPr>
          <w:lang w:val="en-US"/>
        </w:rPr>
        <w:t xml:space="preserve">/14 </w:t>
      </w:r>
      <w:r w:rsidRPr="00B77F41">
        <w:rPr>
          <w:lang w:val="en-US"/>
        </w:rPr>
        <w:sym w:font="Wingdings" w:char="F0E0"/>
      </w:r>
      <w:r>
        <w:rPr>
          <w:lang w:val="en-US"/>
        </w:rPr>
        <w:t xml:space="preserve"> </w:t>
      </w:r>
      <w:r w:rsidR="00F77A8D">
        <w:rPr>
          <w:lang w:val="en-US"/>
        </w:rPr>
        <w:t>2</w:t>
      </w:r>
      <w:r w:rsidR="00D37E79" w:rsidRPr="00083E86">
        <w:rPr>
          <w:vertAlign w:val="superscript"/>
          <w:lang w:val="en-US"/>
        </w:rPr>
        <w:t xml:space="preserve">32-14 </w:t>
      </w:r>
      <w:r w:rsidR="003B49ED">
        <w:rPr>
          <w:lang w:val="en-US"/>
        </w:rPr>
        <w:t>host addresses</w:t>
      </w:r>
      <w:r w:rsidR="001B13BA">
        <w:rPr>
          <w:lang w:val="en-US"/>
        </w:rPr>
        <w:t>, this number is pretty big, so we only look at the relevant block</w:t>
      </w:r>
    </w:p>
    <w:tbl>
      <w:tblPr>
        <w:tblStyle w:val="TableGrid"/>
        <w:tblW w:w="0" w:type="auto"/>
        <w:tblInd w:w="1440" w:type="dxa"/>
        <w:tblLook w:val="04A0" w:firstRow="1" w:lastRow="0" w:firstColumn="1" w:lastColumn="0" w:noHBand="0" w:noVBand="1"/>
      </w:tblPr>
      <w:tblGrid>
        <w:gridCol w:w="1390"/>
        <w:gridCol w:w="4253"/>
        <w:gridCol w:w="1978"/>
      </w:tblGrid>
      <w:tr w:rsidR="00745DE9" w14:paraId="3B1805A0" w14:textId="31F599D1" w:rsidTr="00745DE9">
        <w:tc>
          <w:tcPr>
            <w:tcW w:w="1390" w:type="dxa"/>
          </w:tcPr>
          <w:p w14:paraId="786CE5F7" w14:textId="38538C68" w:rsidR="00745DE9" w:rsidRDefault="00745DE9">
            <w:pPr>
              <w:pStyle w:val="ListParagraph"/>
              <w:ind w:left="0"/>
              <w:rPr>
                <w:lang w:val="en-US"/>
              </w:rPr>
            </w:pPr>
            <w:r>
              <w:rPr>
                <w:lang w:val="en-US"/>
              </w:rPr>
              <w:t>Network ID</w:t>
            </w:r>
          </w:p>
        </w:tc>
        <w:tc>
          <w:tcPr>
            <w:tcW w:w="4253" w:type="dxa"/>
          </w:tcPr>
          <w:p w14:paraId="0F473DBC" w14:textId="7364ADCF" w:rsidR="00745DE9" w:rsidRDefault="00745DE9">
            <w:pPr>
              <w:pStyle w:val="ListParagraph"/>
              <w:ind w:left="0"/>
              <w:rPr>
                <w:lang w:val="en-US"/>
              </w:rPr>
            </w:pPr>
            <w:r>
              <w:rPr>
                <w:lang w:val="en-US"/>
              </w:rPr>
              <w:t>192.            0000 0</w:t>
            </w:r>
            <w:r w:rsidRPr="00D76EBC">
              <w:rPr>
                <w:color w:val="9BBB59" w:themeColor="accent3"/>
                <w:lang w:val="en-US"/>
              </w:rPr>
              <w:t>1</w:t>
            </w:r>
            <w:r w:rsidRPr="00884F75">
              <w:rPr>
                <w:color w:val="FF0000"/>
                <w:lang w:val="en-US"/>
              </w:rPr>
              <w:t>00</w:t>
            </w:r>
            <w:r>
              <w:rPr>
                <w:lang w:val="en-US"/>
              </w:rPr>
              <w:t>.0.0</w:t>
            </w:r>
          </w:p>
        </w:tc>
        <w:tc>
          <w:tcPr>
            <w:tcW w:w="1978" w:type="dxa"/>
          </w:tcPr>
          <w:p w14:paraId="361ABF6B" w14:textId="147DEFEE" w:rsidR="00745DE9" w:rsidRDefault="00745DE9">
            <w:pPr>
              <w:pStyle w:val="ListParagraph"/>
              <w:ind w:left="0"/>
              <w:rPr>
                <w:lang w:val="en-US"/>
              </w:rPr>
            </w:pPr>
          </w:p>
        </w:tc>
      </w:tr>
      <w:tr w:rsidR="00745DE9" w14:paraId="4C5A3EED" w14:textId="217A7BC8" w:rsidTr="00745DE9">
        <w:tc>
          <w:tcPr>
            <w:tcW w:w="1390" w:type="dxa"/>
          </w:tcPr>
          <w:p w14:paraId="72CCB3F2" w14:textId="2B354AB2" w:rsidR="00745DE9" w:rsidRPr="009F16FE" w:rsidRDefault="00745DE9">
            <w:pPr>
              <w:rPr>
                <w:lang w:val="en-US"/>
              </w:rPr>
            </w:pPr>
            <w:r>
              <w:rPr>
                <w:lang w:val="en-US"/>
              </w:rPr>
              <w:t>Subnet Mask</w:t>
            </w:r>
          </w:p>
        </w:tc>
        <w:tc>
          <w:tcPr>
            <w:tcW w:w="4253" w:type="dxa"/>
          </w:tcPr>
          <w:p w14:paraId="239CAB09" w14:textId="2E118FF7" w:rsidR="00745DE9" w:rsidRDefault="00745DE9">
            <w:pPr>
              <w:rPr>
                <w:lang w:val="en-US"/>
              </w:rPr>
            </w:pPr>
            <w:r w:rsidRPr="009F16FE">
              <w:rPr>
                <w:lang w:val="en-US"/>
              </w:rPr>
              <w:t>1111 1111. 1111 1</w:t>
            </w:r>
            <w:r>
              <w:rPr>
                <w:lang w:val="en-US"/>
              </w:rPr>
              <w:t>1</w:t>
            </w:r>
            <w:r w:rsidRPr="00884F75">
              <w:rPr>
                <w:color w:val="FF0000"/>
                <w:lang w:val="en-US"/>
              </w:rPr>
              <w:t>00</w:t>
            </w:r>
            <w:r w:rsidRPr="009F16FE">
              <w:rPr>
                <w:lang w:val="en-US"/>
              </w:rPr>
              <w:t>. 0000 0000.0000 0000</w:t>
            </w:r>
          </w:p>
        </w:tc>
        <w:tc>
          <w:tcPr>
            <w:tcW w:w="1978" w:type="dxa"/>
          </w:tcPr>
          <w:p w14:paraId="72EB6638" w14:textId="6DB297E0" w:rsidR="00745DE9" w:rsidRPr="009F16FE" w:rsidRDefault="00592612">
            <w:pPr>
              <w:rPr>
                <w:lang w:val="en-US"/>
              </w:rPr>
            </w:pPr>
            <w:r>
              <w:rPr>
                <w:lang w:val="en-US"/>
              </w:rPr>
              <w:t>2</w:t>
            </w:r>
            <w:r w:rsidR="00C232F2" w:rsidRPr="00C232F2">
              <w:rPr>
                <w:vertAlign w:val="superscript"/>
                <w:lang w:val="en-US"/>
              </w:rPr>
              <w:t>2</w:t>
            </w:r>
            <w:r w:rsidR="00C232F2">
              <w:rPr>
                <w:lang w:val="en-US"/>
              </w:rPr>
              <w:t xml:space="preserve"> = 4 </w:t>
            </w:r>
          </w:p>
        </w:tc>
      </w:tr>
    </w:tbl>
    <w:p w14:paraId="6C518AD0" w14:textId="0396BBD8" w:rsidR="009F16FE" w:rsidRDefault="00B83E39" w:rsidP="00E70203">
      <w:pPr>
        <w:pStyle w:val="ListParagraph"/>
        <w:numPr>
          <w:ilvl w:val="1"/>
          <w:numId w:val="51"/>
        </w:numPr>
        <w:rPr>
          <w:lang w:val="en-US"/>
        </w:rPr>
      </w:pPr>
      <w:r>
        <w:rPr>
          <w:lang w:val="en-US"/>
        </w:rPr>
        <w:lastRenderedPageBreak/>
        <w:t>This means that within the second block we get an increment of 4</w:t>
      </w:r>
      <w:r w:rsidR="001008B9">
        <w:rPr>
          <w:lang w:val="en-US"/>
        </w:rPr>
        <w:t xml:space="preserve"> for each </w:t>
      </w:r>
      <w:r w:rsidR="00510FA2">
        <w:rPr>
          <w:lang w:val="en-US"/>
        </w:rPr>
        <w:t>Network-ID</w:t>
      </w:r>
    </w:p>
    <w:p w14:paraId="033F8F3A" w14:textId="3FB108CC" w:rsidR="00FB2405" w:rsidRDefault="00FB2405" w:rsidP="00E70203">
      <w:pPr>
        <w:pStyle w:val="ListParagraph"/>
        <w:numPr>
          <w:ilvl w:val="1"/>
          <w:numId w:val="51"/>
        </w:numPr>
        <w:rPr>
          <w:lang w:val="en-US"/>
        </w:rPr>
      </w:pPr>
      <w:r>
        <w:rPr>
          <w:lang w:val="en-US"/>
        </w:rPr>
        <w:t xml:space="preserve">Our two blocks </w:t>
      </w:r>
      <w:r w:rsidR="00F30B75">
        <w:rPr>
          <w:lang w:val="en-US"/>
        </w:rPr>
        <w:t xml:space="preserve">are between </w:t>
      </w:r>
      <w:r w:rsidR="00C44368">
        <w:rPr>
          <w:lang w:val="en-US"/>
        </w:rPr>
        <w:t>192.4.0.0 – 192.</w:t>
      </w:r>
      <w:r w:rsidR="00156A5B">
        <w:rPr>
          <w:lang w:val="en-US"/>
        </w:rPr>
        <w:t>11.255.255</w:t>
      </w:r>
      <w:r w:rsidR="002E6E9B">
        <w:rPr>
          <w:lang w:val="en-US"/>
        </w:rPr>
        <w:t>, mea</w:t>
      </w:r>
      <w:r w:rsidR="00095DE5">
        <w:rPr>
          <w:lang w:val="en-US"/>
        </w:rPr>
        <w:t xml:space="preserve">ning we </w:t>
      </w:r>
      <w:r w:rsidR="009C1E01">
        <w:rPr>
          <w:lang w:val="en-US"/>
        </w:rPr>
        <w:t>n</w:t>
      </w:r>
      <w:r w:rsidR="00D34EC4">
        <w:rPr>
          <w:lang w:val="en-US"/>
        </w:rPr>
        <w:t>eed a total of 8 bits</w:t>
      </w:r>
      <w:r w:rsidR="006119C7">
        <w:rPr>
          <w:lang w:val="en-US"/>
        </w:rPr>
        <w:t>, this leads us to a problem</w:t>
      </w:r>
      <w:r w:rsidR="00D64C8F">
        <w:rPr>
          <w:lang w:val="en-US"/>
        </w:rPr>
        <w:t xml:space="preserve">. The first block of </w:t>
      </w:r>
      <w:r w:rsidR="002A043C">
        <w:rPr>
          <w:lang w:val="en-US"/>
        </w:rPr>
        <w:t xml:space="preserve">8 would be starting from 192.0.0.0-192.7.255.255. </w:t>
      </w:r>
      <w:r w:rsidR="00963D77">
        <w:rPr>
          <w:lang w:val="en-US"/>
        </w:rPr>
        <w:t>Thus,</w:t>
      </w:r>
      <w:r w:rsidR="00C90F17">
        <w:rPr>
          <w:lang w:val="en-US"/>
        </w:rPr>
        <w:t xml:space="preserve"> we have not covered our whole network and we need to increase to </w:t>
      </w:r>
      <w:r w:rsidR="007E42CC">
        <w:rPr>
          <w:lang w:val="en-US"/>
        </w:rPr>
        <w:t>16 bits</w:t>
      </w:r>
      <w:r w:rsidR="00963D77">
        <w:rPr>
          <w:lang w:val="en-US"/>
        </w:rPr>
        <w:t>.</w:t>
      </w:r>
    </w:p>
    <w:p w14:paraId="579194DA" w14:textId="32D60F66" w:rsidR="00963D77" w:rsidRDefault="00963D77" w:rsidP="00E70203">
      <w:pPr>
        <w:pStyle w:val="ListParagraph"/>
        <w:numPr>
          <w:ilvl w:val="1"/>
          <w:numId w:val="51"/>
        </w:numPr>
        <w:rPr>
          <w:lang w:val="en-US"/>
        </w:rPr>
      </w:pPr>
      <w:r>
        <w:rPr>
          <w:lang w:val="en-US"/>
        </w:rPr>
        <w:t xml:space="preserve">We </w:t>
      </w:r>
      <w:r w:rsidR="001C442D">
        <w:rPr>
          <w:lang w:val="en-US"/>
        </w:rPr>
        <w:t>de</w:t>
      </w:r>
      <w:r>
        <w:rPr>
          <w:lang w:val="en-US"/>
        </w:rPr>
        <w:t xml:space="preserve">crease our </w:t>
      </w:r>
      <w:r w:rsidR="006F3CBD">
        <w:rPr>
          <w:lang w:val="en-US"/>
        </w:rPr>
        <w:t xml:space="preserve">cidr </w:t>
      </w:r>
      <w:r w:rsidR="001C442D">
        <w:rPr>
          <w:lang w:val="en-US"/>
        </w:rPr>
        <w:t>by 2</w:t>
      </w:r>
      <w:r w:rsidR="00C62758">
        <w:rPr>
          <w:lang w:val="en-US"/>
        </w:rPr>
        <w:t>, this gives us a summarized network of 192.0.0.0/12</w:t>
      </w:r>
    </w:p>
    <w:p w14:paraId="13FB2587" w14:textId="2066BF2D" w:rsidR="00C13D57" w:rsidRDefault="007C152B" w:rsidP="00E70203">
      <w:pPr>
        <w:pStyle w:val="ListParagraph"/>
        <w:numPr>
          <w:ilvl w:val="0"/>
          <w:numId w:val="51"/>
        </w:numPr>
        <w:rPr>
          <w:lang w:val="en-US"/>
        </w:rPr>
      </w:pPr>
      <w:r>
        <w:rPr>
          <w:lang w:val="en-US"/>
        </w:rPr>
        <w:t>R</w:t>
      </w:r>
      <w:r w:rsidR="009176E7">
        <w:rPr>
          <w:lang w:val="en-US"/>
        </w:rPr>
        <w:t>5</w:t>
      </w:r>
    </w:p>
    <w:p w14:paraId="23B6B18A" w14:textId="1E2B6B10" w:rsidR="009176E7" w:rsidRDefault="00A671EC" w:rsidP="00E70203">
      <w:pPr>
        <w:pStyle w:val="ListParagraph"/>
        <w:numPr>
          <w:ilvl w:val="1"/>
          <w:numId w:val="51"/>
        </w:numPr>
        <w:rPr>
          <w:lang w:val="en-US"/>
        </w:rPr>
      </w:pPr>
      <w:r>
        <w:rPr>
          <w:lang w:val="en-US"/>
        </w:rPr>
        <w:t xml:space="preserve">Just as above we have </w:t>
      </w:r>
      <w:r w:rsidR="00D46642">
        <w:rPr>
          <w:lang w:val="en-US"/>
        </w:rPr>
        <w:t xml:space="preserve">4 </w:t>
      </w:r>
      <w:r w:rsidR="00002CB5">
        <w:rPr>
          <w:lang w:val="en-US"/>
        </w:rPr>
        <w:t>bits</w:t>
      </w:r>
      <w:r w:rsidR="004E4257">
        <w:rPr>
          <w:lang w:val="en-US"/>
        </w:rPr>
        <w:t xml:space="preserve">, this time </w:t>
      </w:r>
      <w:r w:rsidR="00CB120E">
        <w:rPr>
          <w:lang w:val="en-US"/>
        </w:rPr>
        <w:t>we can use 8 bits to summarize the network</w:t>
      </w:r>
    </w:p>
    <w:p w14:paraId="3FDBC681" w14:textId="6AF10074" w:rsidR="00CB120E" w:rsidRPr="00474A46" w:rsidRDefault="00452A3D" w:rsidP="00E70203">
      <w:pPr>
        <w:pStyle w:val="ListParagraph"/>
        <w:numPr>
          <w:ilvl w:val="2"/>
          <w:numId w:val="51"/>
        </w:numPr>
        <w:rPr>
          <w:lang w:val="en-US"/>
        </w:rPr>
      </w:pPr>
      <w:r>
        <w:rPr>
          <w:lang w:val="en-US"/>
        </w:rPr>
        <w:t>0</w:t>
      </w:r>
      <w:r>
        <w:t>-7,8-</w:t>
      </w:r>
      <w:r w:rsidR="000C010A">
        <w:t>15,16</w:t>
      </w:r>
      <w:r w:rsidR="00195742">
        <w:t>-23</w:t>
      </w:r>
    </w:p>
    <w:p w14:paraId="008C3582" w14:textId="07C388D1" w:rsidR="00474A46" w:rsidRDefault="00AC0E96" w:rsidP="00E70203">
      <w:pPr>
        <w:pStyle w:val="ListParagraph"/>
        <w:numPr>
          <w:ilvl w:val="1"/>
          <w:numId w:val="51"/>
        </w:numPr>
        <w:rPr>
          <w:lang w:val="en-US"/>
        </w:rPr>
      </w:pPr>
      <w:r w:rsidRPr="00AC0E96">
        <w:rPr>
          <w:lang w:val="en-US"/>
        </w:rPr>
        <w:t>Meaning we extend the c</w:t>
      </w:r>
      <w:r>
        <w:rPr>
          <w:lang w:val="en-US"/>
        </w:rPr>
        <w:t>idr by 1, which gives us 192.16</w:t>
      </w:r>
      <w:r w:rsidR="00302822">
        <w:rPr>
          <w:lang w:val="en-US"/>
        </w:rPr>
        <w:t>.0.0/13</w:t>
      </w:r>
    </w:p>
    <w:p w14:paraId="6CC6311B" w14:textId="2C4A3EF4" w:rsidR="00302822" w:rsidRDefault="00302822" w:rsidP="00E70203">
      <w:pPr>
        <w:pStyle w:val="ListParagraph"/>
        <w:numPr>
          <w:ilvl w:val="0"/>
          <w:numId w:val="51"/>
        </w:numPr>
        <w:rPr>
          <w:lang w:val="en-US"/>
        </w:rPr>
      </w:pPr>
      <w:r>
        <w:rPr>
          <w:lang w:val="en-US"/>
        </w:rPr>
        <w:t>R6</w:t>
      </w:r>
      <w:r w:rsidR="00F5785D">
        <w:rPr>
          <w:lang w:val="en-US"/>
        </w:rPr>
        <w:t xml:space="preserve"> </w:t>
      </w:r>
      <w:r w:rsidR="00F5785D" w:rsidRPr="00F5785D">
        <w:rPr>
          <w:lang w:val="en-US"/>
        </w:rPr>
        <w:sym w:font="Wingdings" w:char="F0E0"/>
      </w:r>
      <w:r w:rsidR="00F5785D">
        <w:rPr>
          <w:lang w:val="en-US"/>
        </w:rPr>
        <w:t xml:space="preserve"> no need to summarize as we only have one network</w:t>
      </w:r>
    </w:p>
    <w:p w14:paraId="27E866FD" w14:textId="0B8C086B" w:rsidR="00F5785D" w:rsidRDefault="009B03C9" w:rsidP="00E70203">
      <w:pPr>
        <w:pStyle w:val="ListParagraph"/>
        <w:numPr>
          <w:ilvl w:val="0"/>
          <w:numId w:val="51"/>
        </w:numPr>
        <w:rPr>
          <w:lang w:val="en-US"/>
        </w:rPr>
      </w:pPr>
      <w:r>
        <w:rPr>
          <w:lang w:val="en-US"/>
        </w:rPr>
        <w:t>R7</w:t>
      </w:r>
    </w:p>
    <w:p w14:paraId="1F5A3D47" w14:textId="08A39DF9" w:rsidR="0023117E" w:rsidRDefault="0023117E" w:rsidP="00E70203">
      <w:pPr>
        <w:pStyle w:val="ListParagraph"/>
        <w:numPr>
          <w:ilvl w:val="1"/>
          <w:numId w:val="51"/>
        </w:numPr>
        <w:rPr>
          <w:lang w:val="en-US"/>
        </w:rPr>
      </w:pPr>
      <w:r>
        <w:rPr>
          <w:lang w:val="en-US"/>
        </w:rPr>
        <w:t xml:space="preserve">Since </w:t>
      </w:r>
      <w:r w:rsidR="002955E2">
        <w:rPr>
          <w:lang w:val="en-US"/>
        </w:rPr>
        <w:t>56/8</w:t>
      </w:r>
      <w:r w:rsidR="000B7C23">
        <w:rPr>
          <w:lang w:val="en-US"/>
        </w:rPr>
        <w:t xml:space="preserve"> gives us an even number, we can assume</w:t>
      </w:r>
      <w:r w:rsidR="00165B78">
        <w:rPr>
          <w:lang w:val="en-US"/>
        </w:rPr>
        <w:t xml:space="preserve"> that an extension to </w:t>
      </w:r>
      <w:r w:rsidR="00077C18">
        <w:rPr>
          <w:lang w:val="en-US"/>
        </w:rPr>
        <w:t>8 bits will be sufficient</w:t>
      </w:r>
    </w:p>
    <w:p w14:paraId="4C14808D" w14:textId="33A7D6BE" w:rsidR="00A7627D" w:rsidRDefault="00B97290" w:rsidP="00E70203">
      <w:pPr>
        <w:pStyle w:val="ListParagraph"/>
        <w:numPr>
          <w:ilvl w:val="1"/>
          <w:numId w:val="51"/>
        </w:numPr>
        <w:rPr>
          <w:lang w:val="en-US"/>
        </w:rPr>
      </w:pPr>
      <w:r>
        <w:rPr>
          <w:lang w:val="en-US"/>
        </w:rPr>
        <w:t>192.56</w:t>
      </w:r>
      <w:r w:rsidR="00055331">
        <w:rPr>
          <w:lang w:val="en-US"/>
        </w:rPr>
        <w:t>.0.</w:t>
      </w:r>
      <w:r w:rsidR="00CC6A3E">
        <w:rPr>
          <w:lang w:val="en-US"/>
        </w:rPr>
        <w:t>0/13</w:t>
      </w:r>
    </w:p>
    <w:p w14:paraId="2657A25F" w14:textId="0465C148" w:rsidR="00906BC7" w:rsidRDefault="00906BC7" w:rsidP="00E70203">
      <w:pPr>
        <w:pStyle w:val="ListParagraph"/>
        <w:numPr>
          <w:ilvl w:val="0"/>
          <w:numId w:val="51"/>
        </w:numPr>
        <w:rPr>
          <w:lang w:val="en-US"/>
        </w:rPr>
      </w:pPr>
      <w:r>
        <w:rPr>
          <w:lang w:val="en-US"/>
        </w:rPr>
        <w:t>Summarization of R4-R7</w:t>
      </w:r>
    </w:p>
    <w:p w14:paraId="009D360A" w14:textId="5DB694E3" w:rsidR="00906BC7" w:rsidRDefault="00906BC7" w:rsidP="00E70203">
      <w:pPr>
        <w:pStyle w:val="ListParagraph"/>
        <w:numPr>
          <w:ilvl w:val="1"/>
          <w:numId w:val="51"/>
        </w:numPr>
        <w:rPr>
          <w:lang w:val="en-US"/>
        </w:rPr>
      </w:pPr>
      <w:r>
        <w:rPr>
          <w:lang w:val="en-US"/>
        </w:rPr>
        <w:t xml:space="preserve">Further it is possible </w:t>
      </w:r>
      <w:r w:rsidR="00C20646">
        <w:rPr>
          <w:lang w:val="en-US"/>
        </w:rPr>
        <w:t xml:space="preserve">to summarize these routes </w:t>
      </w:r>
      <w:r w:rsidR="00D83187">
        <w:rPr>
          <w:lang w:val="en-US"/>
        </w:rPr>
        <w:t xml:space="preserve">so R3 </w:t>
      </w:r>
      <w:r w:rsidR="00C93FDE">
        <w:rPr>
          <w:lang w:val="en-US"/>
        </w:rPr>
        <w:t xml:space="preserve">doesn’t </w:t>
      </w:r>
      <w:r w:rsidR="009233E3">
        <w:rPr>
          <w:lang w:val="en-US"/>
        </w:rPr>
        <w:t>need 4 individ</w:t>
      </w:r>
      <w:r w:rsidR="00F52204">
        <w:rPr>
          <w:lang w:val="en-US"/>
        </w:rPr>
        <w:t xml:space="preserve">ual </w:t>
      </w:r>
      <w:r w:rsidR="000560BC">
        <w:rPr>
          <w:lang w:val="en-US"/>
        </w:rPr>
        <w:t>routes</w:t>
      </w:r>
    </w:p>
    <w:p w14:paraId="089D83D1" w14:textId="681E80E1" w:rsidR="00D95F0E" w:rsidRDefault="004A4964" w:rsidP="00E70203">
      <w:pPr>
        <w:pStyle w:val="ListParagraph"/>
        <w:numPr>
          <w:ilvl w:val="1"/>
          <w:numId w:val="51"/>
        </w:numPr>
        <w:rPr>
          <w:lang w:val="en-US"/>
        </w:rPr>
      </w:pPr>
      <w:r>
        <w:rPr>
          <w:lang w:val="en-US"/>
        </w:rPr>
        <w:t>Our lowest subnet is 192.</w:t>
      </w:r>
      <w:r w:rsidR="001C08D9">
        <w:rPr>
          <w:lang w:val="en-US"/>
        </w:rPr>
        <w:t>0.0.0 and our highest is 192.</w:t>
      </w:r>
      <w:r w:rsidR="000149D6">
        <w:rPr>
          <w:lang w:val="en-US"/>
        </w:rPr>
        <w:t>63.255.255</w:t>
      </w:r>
      <w:r w:rsidR="001C7DD3">
        <w:rPr>
          <w:lang w:val="en-US"/>
        </w:rPr>
        <w:t xml:space="preserve"> </w:t>
      </w:r>
      <w:r w:rsidR="001C7DD3" w:rsidRPr="001C7DD3">
        <w:rPr>
          <w:lang w:val="en-US"/>
        </w:rPr>
        <w:sym w:font="Wingdings" w:char="F0E0"/>
      </w:r>
      <w:r w:rsidR="001C7DD3">
        <w:rPr>
          <w:lang w:val="en-US"/>
        </w:rPr>
        <w:t xml:space="preserve"> aka 6</w:t>
      </w:r>
      <w:r w:rsidR="00431D27">
        <w:rPr>
          <w:lang w:val="en-US"/>
        </w:rPr>
        <w:t>4</w:t>
      </w:r>
      <w:r w:rsidR="001C7DD3">
        <w:rPr>
          <w:lang w:val="en-US"/>
        </w:rPr>
        <w:t xml:space="preserve"> addresses</w:t>
      </w:r>
    </w:p>
    <w:p w14:paraId="132C59C3" w14:textId="52307F26" w:rsidR="001C7DD3" w:rsidRDefault="004A0FFE" w:rsidP="00E70203">
      <w:pPr>
        <w:pStyle w:val="ListParagraph"/>
        <w:numPr>
          <w:ilvl w:val="1"/>
          <w:numId w:val="51"/>
        </w:numPr>
        <w:rPr>
          <w:lang w:val="en-US"/>
        </w:rPr>
      </w:pPr>
      <w:r>
        <w:rPr>
          <w:lang w:val="en-US"/>
        </w:rPr>
        <w:t>65 needs to be extended to 128</w:t>
      </w:r>
      <w:r w:rsidR="0025365F">
        <w:rPr>
          <w:lang w:val="en-US"/>
        </w:rPr>
        <w:t xml:space="preserve"> (2</w:t>
      </w:r>
      <w:r w:rsidR="0025365F" w:rsidRPr="00A262CB">
        <w:rPr>
          <w:vertAlign w:val="superscript"/>
          <w:lang w:val="en-US"/>
        </w:rPr>
        <w:t>7</w:t>
      </w:r>
      <w:r w:rsidR="0025365F">
        <w:rPr>
          <w:lang w:val="en-US"/>
        </w:rPr>
        <w:t>)</w:t>
      </w:r>
    </w:p>
    <w:p w14:paraId="4BBEDA8E" w14:textId="0442DF08" w:rsidR="00D80849" w:rsidRDefault="00683A81" w:rsidP="00E70203">
      <w:pPr>
        <w:pStyle w:val="ListParagraph"/>
        <w:numPr>
          <w:ilvl w:val="1"/>
          <w:numId w:val="51"/>
        </w:numPr>
        <w:rPr>
          <w:lang w:val="en-US"/>
        </w:rPr>
      </w:pPr>
      <w:r>
        <w:rPr>
          <w:lang w:val="en-US"/>
        </w:rPr>
        <w:t>To get our new cidr we look out our subnet mask again</w:t>
      </w:r>
    </w:p>
    <w:tbl>
      <w:tblPr>
        <w:tblStyle w:val="TableGrid"/>
        <w:tblW w:w="0" w:type="auto"/>
        <w:tblInd w:w="1440" w:type="dxa"/>
        <w:tblLook w:val="04A0" w:firstRow="1" w:lastRow="0" w:firstColumn="1" w:lastColumn="0" w:noHBand="0" w:noVBand="1"/>
      </w:tblPr>
      <w:tblGrid>
        <w:gridCol w:w="1390"/>
        <w:gridCol w:w="4253"/>
        <w:gridCol w:w="1978"/>
      </w:tblGrid>
      <w:tr w:rsidR="00683A81" w14:paraId="78B2528C" w14:textId="77777777">
        <w:tc>
          <w:tcPr>
            <w:tcW w:w="1390" w:type="dxa"/>
          </w:tcPr>
          <w:p w14:paraId="21F18601" w14:textId="77777777" w:rsidR="00683A81" w:rsidRPr="009F16FE" w:rsidRDefault="00683A81">
            <w:pPr>
              <w:rPr>
                <w:lang w:val="en-US"/>
              </w:rPr>
            </w:pPr>
            <w:r>
              <w:rPr>
                <w:lang w:val="en-US"/>
              </w:rPr>
              <w:t>Subnet Mask</w:t>
            </w:r>
          </w:p>
        </w:tc>
        <w:tc>
          <w:tcPr>
            <w:tcW w:w="4253" w:type="dxa"/>
          </w:tcPr>
          <w:p w14:paraId="49AE94F4" w14:textId="608FF252" w:rsidR="00683A81" w:rsidRDefault="00683A81">
            <w:pPr>
              <w:rPr>
                <w:lang w:val="en-US"/>
              </w:rPr>
            </w:pPr>
            <w:r w:rsidRPr="009F16FE">
              <w:rPr>
                <w:lang w:val="en-US"/>
              </w:rPr>
              <w:t>1111 1111. 1</w:t>
            </w:r>
            <w:r w:rsidR="00DB652A">
              <w:rPr>
                <w:lang w:val="en-US"/>
              </w:rPr>
              <w:t>1</w:t>
            </w:r>
            <w:r w:rsidR="00115E47" w:rsidRPr="00115E47">
              <w:rPr>
                <w:color w:val="FF0000"/>
                <w:lang w:val="en-US"/>
              </w:rPr>
              <w:t>00</w:t>
            </w:r>
            <w:r w:rsidRPr="00115E47">
              <w:rPr>
                <w:color w:val="FF0000"/>
                <w:lang w:val="en-US"/>
              </w:rPr>
              <w:t xml:space="preserve"> </w:t>
            </w:r>
            <w:r w:rsidR="00D82DCD" w:rsidRPr="00115E47">
              <w:rPr>
                <w:color w:val="FF0000"/>
                <w:lang w:val="en-US"/>
              </w:rPr>
              <w:t>00</w:t>
            </w:r>
            <w:r w:rsidRPr="00115E47">
              <w:rPr>
                <w:color w:val="FF0000"/>
                <w:lang w:val="en-US"/>
              </w:rPr>
              <w:t>00</w:t>
            </w:r>
            <w:r w:rsidRPr="009F16FE">
              <w:rPr>
                <w:lang w:val="en-US"/>
              </w:rPr>
              <w:t>. 0000 0000.0000 0000</w:t>
            </w:r>
          </w:p>
        </w:tc>
        <w:tc>
          <w:tcPr>
            <w:tcW w:w="1978" w:type="dxa"/>
          </w:tcPr>
          <w:p w14:paraId="49951E25" w14:textId="4F35CF17" w:rsidR="00683A81" w:rsidRPr="009F16FE" w:rsidRDefault="00683A81">
            <w:pPr>
              <w:rPr>
                <w:lang w:val="en-US"/>
              </w:rPr>
            </w:pPr>
            <w:r>
              <w:rPr>
                <w:lang w:val="en-US"/>
              </w:rPr>
              <w:t>2</w:t>
            </w:r>
            <w:r w:rsidR="00431D27" w:rsidRPr="00DB652A">
              <w:rPr>
                <w:vertAlign w:val="superscript"/>
                <w:lang w:val="en-US"/>
              </w:rPr>
              <w:t>6</w:t>
            </w:r>
            <w:r>
              <w:rPr>
                <w:lang w:val="en-US"/>
              </w:rPr>
              <w:t xml:space="preserve"> = </w:t>
            </w:r>
            <w:r w:rsidR="00431D27">
              <w:rPr>
                <w:lang w:val="en-US"/>
              </w:rPr>
              <w:t>64</w:t>
            </w:r>
          </w:p>
        </w:tc>
      </w:tr>
    </w:tbl>
    <w:p w14:paraId="15C9994A" w14:textId="214C436F" w:rsidR="00683A81" w:rsidRDefault="00B3474B" w:rsidP="00683A81">
      <w:pPr>
        <w:pStyle w:val="ListParagraph"/>
        <w:ind w:left="1440"/>
        <w:rPr>
          <w:lang w:val="en-US"/>
        </w:rPr>
      </w:pPr>
      <w:r>
        <w:rPr>
          <w:lang w:val="en-US"/>
        </w:rPr>
        <w:t xml:space="preserve">So we get </w:t>
      </w:r>
      <w:r w:rsidR="00E90E7D">
        <w:rPr>
          <w:lang w:val="en-US"/>
        </w:rPr>
        <w:t>192.0.0.</w:t>
      </w:r>
      <w:r w:rsidR="0063448E">
        <w:rPr>
          <w:lang w:val="en-US"/>
        </w:rPr>
        <w:t>0/10</w:t>
      </w:r>
    </w:p>
    <w:p w14:paraId="3FDCF9BB" w14:textId="52563F77" w:rsidR="0063448E" w:rsidRDefault="00062E64" w:rsidP="0063448E">
      <w:pPr>
        <w:rPr>
          <w:lang w:val="en-US"/>
        </w:rPr>
      </w:pPr>
      <w:r>
        <w:rPr>
          <w:lang w:val="en-US"/>
        </w:rPr>
        <w:t>Now we can go on to configure this on each router</w:t>
      </w:r>
      <w:r w:rsidR="00FB53A4">
        <w:rPr>
          <w:lang w:val="en-US"/>
        </w:rPr>
        <w:t>, so we can sure each network can communicate with each other.</w:t>
      </w:r>
    </w:p>
    <w:p w14:paraId="022F890F" w14:textId="141A09C6" w:rsidR="004607DF" w:rsidRPr="0063448E" w:rsidRDefault="004607DF" w:rsidP="0063448E">
      <w:pPr>
        <w:rPr>
          <w:lang w:val="en-US"/>
        </w:rPr>
      </w:pPr>
      <w:r w:rsidRPr="004607DF">
        <w:rPr>
          <w:noProof/>
          <w:lang w:val="en-US"/>
        </w:rPr>
        <w:drawing>
          <wp:inline distT="0" distB="0" distL="0" distR="0" wp14:anchorId="45F5BC4F" wp14:editId="5671BE50">
            <wp:extent cx="5760085" cy="1744980"/>
            <wp:effectExtent l="0" t="0" r="0" b="7620"/>
            <wp:docPr id="7669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8568" name=""/>
                    <pic:cNvPicPr/>
                  </pic:nvPicPr>
                  <pic:blipFill>
                    <a:blip r:embed="rId35"/>
                    <a:stretch>
                      <a:fillRect/>
                    </a:stretch>
                  </pic:blipFill>
                  <pic:spPr>
                    <a:xfrm>
                      <a:off x="0" y="0"/>
                      <a:ext cx="5760085" cy="1744980"/>
                    </a:xfrm>
                    <a:prstGeom prst="rect">
                      <a:avLst/>
                    </a:prstGeom>
                  </pic:spPr>
                </pic:pic>
              </a:graphicData>
            </a:graphic>
          </wp:inline>
        </w:drawing>
      </w:r>
    </w:p>
    <w:p w14:paraId="2CFE09CC" w14:textId="789F1926" w:rsidR="00346B55" w:rsidRDefault="00346B55" w:rsidP="00346B55">
      <w:pPr>
        <w:pStyle w:val="Heading1"/>
        <w:rPr>
          <w:lang w:val="en-US"/>
        </w:rPr>
      </w:pPr>
      <w:bookmarkStart w:id="36" w:name="_Toc186720312"/>
      <w:r w:rsidRPr="00346B55">
        <w:rPr>
          <w:lang w:val="en-US"/>
        </w:rPr>
        <w:lastRenderedPageBreak/>
        <w:t>Dynamic Routing (BGP and OSPF)</w:t>
      </w:r>
      <w:bookmarkEnd w:id="36"/>
    </w:p>
    <w:p w14:paraId="251FA6A9" w14:textId="3BCC7794" w:rsidR="00EE2FF6" w:rsidRDefault="00EE2FF6" w:rsidP="00EE2FF6">
      <w:pPr>
        <w:rPr>
          <w:lang w:val="en-US"/>
        </w:rPr>
      </w:pPr>
      <w:r>
        <w:rPr>
          <w:noProof/>
        </w:rPr>
        <w:drawing>
          <wp:inline distT="0" distB="0" distL="0" distR="0" wp14:anchorId="745B36C5" wp14:editId="6ED6A6DE">
            <wp:extent cx="4438650" cy="3346450"/>
            <wp:effectExtent l="0" t="0" r="0" b="6350"/>
            <wp:docPr id="1692427693" name="Picture 1" descr="Types of Routing Protocols (3.1.4) &gt; Cisco Networking Academy's  Introduction to Routing Dynamically | Cisco 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Routing Protocols (3.1.4) &gt; Cisco Networking Academy's  Introduction to Routing Dynamically | Cisco Pres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38650" cy="3346450"/>
                    </a:xfrm>
                    <a:prstGeom prst="rect">
                      <a:avLst/>
                    </a:prstGeom>
                    <a:noFill/>
                    <a:ln>
                      <a:noFill/>
                    </a:ln>
                  </pic:spPr>
                </pic:pic>
              </a:graphicData>
            </a:graphic>
          </wp:inline>
        </w:drawing>
      </w:r>
    </w:p>
    <w:p w14:paraId="323C1CA2" w14:textId="77777777" w:rsidR="00593CE0" w:rsidRPr="00593CE0" w:rsidRDefault="00593CE0" w:rsidP="00593CE0">
      <w:pPr>
        <w:spacing w:after="0"/>
        <w:rPr>
          <w:lang w:val="en-US"/>
        </w:rPr>
      </w:pPr>
      <w:r w:rsidRPr="00593CE0">
        <w:rPr>
          <w:lang w:val="en-US"/>
        </w:rPr>
        <w:t>Path Determination: Directly Connected &amp; Next-Hop</w:t>
      </w:r>
    </w:p>
    <w:p w14:paraId="472348B8" w14:textId="77777777" w:rsidR="00593CE0" w:rsidRPr="00593CE0" w:rsidRDefault="00593CE0" w:rsidP="00593CE0">
      <w:pPr>
        <w:spacing w:after="0"/>
        <w:rPr>
          <w:lang w:val="en-US"/>
        </w:rPr>
      </w:pPr>
    </w:p>
    <w:p w14:paraId="2FA99AD4" w14:textId="77777777" w:rsidR="00593CE0" w:rsidRPr="005743C2" w:rsidRDefault="00593CE0" w:rsidP="00593CE0">
      <w:pPr>
        <w:spacing w:after="0"/>
      </w:pPr>
      <w:r w:rsidRPr="00EE2372">
        <w:rPr>
          <w:b/>
          <w:lang w:val="en-US"/>
        </w:rPr>
        <w:t>Dynamic routing</w:t>
      </w:r>
      <w:r w:rsidRPr="00EE2372">
        <w:rPr>
          <w:lang w:val="en-US"/>
        </w:rPr>
        <w:t xml:space="preserve"> refers to the process by which routers automatically adjust their routing tables based on network conditions. </w:t>
      </w:r>
      <w:r w:rsidRPr="005743C2">
        <w:t>It offers several key benefits:</w:t>
      </w:r>
    </w:p>
    <w:p w14:paraId="18A584A5" w14:textId="77777777" w:rsidR="00593CE0" w:rsidRPr="00EE2372" w:rsidRDefault="00593CE0" w:rsidP="00835759">
      <w:pPr>
        <w:numPr>
          <w:ilvl w:val="0"/>
          <w:numId w:val="40"/>
        </w:numPr>
        <w:spacing w:after="0" w:line="259" w:lineRule="auto"/>
        <w:jc w:val="left"/>
        <w:rPr>
          <w:lang w:val="en-US"/>
        </w:rPr>
      </w:pPr>
      <w:r w:rsidRPr="00EE2372">
        <w:rPr>
          <w:b/>
          <w:lang w:val="en-US"/>
        </w:rPr>
        <w:t>Convergence</w:t>
      </w:r>
      <w:r w:rsidRPr="00EE2372">
        <w:rPr>
          <w:lang w:val="en-US"/>
        </w:rPr>
        <w:t>: Dynamic routing protocols quickly adapt to network changes, ensuring that routers have the most up-to-date information about the best available paths.</w:t>
      </w:r>
    </w:p>
    <w:p w14:paraId="20DE6850" w14:textId="77777777" w:rsidR="00593CE0" w:rsidRPr="00EE2372" w:rsidRDefault="00593CE0" w:rsidP="00835759">
      <w:pPr>
        <w:numPr>
          <w:ilvl w:val="0"/>
          <w:numId w:val="40"/>
        </w:numPr>
        <w:spacing w:after="0" w:line="259" w:lineRule="auto"/>
        <w:jc w:val="left"/>
        <w:rPr>
          <w:lang w:val="en-US"/>
        </w:rPr>
      </w:pPr>
      <w:r w:rsidRPr="00EE2372">
        <w:rPr>
          <w:b/>
          <w:lang w:val="en-US"/>
        </w:rPr>
        <w:t>Load Balancing</w:t>
      </w:r>
      <w:r w:rsidRPr="00EE2372">
        <w:rPr>
          <w:lang w:val="en-US"/>
        </w:rPr>
        <w:t>: Traffic is distributed across multiple paths to optimize bandwidth usage and avoid congestion on any single route.</w:t>
      </w:r>
    </w:p>
    <w:p w14:paraId="0F548BA6" w14:textId="77777777" w:rsidR="00593CE0" w:rsidRPr="00EE2372" w:rsidRDefault="00593CE0" w:rsidP="00835759">
      <w:pPr>
        <w:numPr>
          <w:ilvl w:val="0"/>
          <w:numId w:val="40"/>
        </w:numPr>
        <w:spacing w:after="0" w:line="259" w:lineRule="auto"/>
        <w:jc w:val="left"/>
        <w:rPr>
          <w:lang w:val="en-US"/>
        </w:rPr>
      </w:pPr>
      <w:r w:rsidRPr="00EE2372">
        <w:rPr>
          <w:b/>
          <w:lang w:val="en-US"/>
        </w:rPr>
        <w:t>Equal Cost Multipath (ECMP)</w:t>
      </w:r>
      <w:r w:rsidRPr="00EE2372">
        <w:rPr>
          <w:lang w:val="en-US"/>
        </w:rPr>
        <w:t>: This technique allows multiple paths with the same cost to be used simultaneously, improving network efficiency and performance.</w:t>
      </w:r>
    </w:p>
    <w:p w14:paraId="397E16D4" w14:textId="77777777" w:rsidR="00593CE0" w:rsidRPr="00EE2372" w:rsidRDefault="00593CE0" w:rsidP="00835759">
      <w:pPr>
        <w:numPr>
          <w:ilvl w:val="0"/>
          <w:numId w:val="40"/>
        </w:numPr>
        <w:spacing w:after="0" w:line="259" w:lineRule="auto"/>
        <w:jc w:val="left"/>
        <w:rPr>
          <w:lang w:val="en-US"/>
        </w:rPr>
      </w:pPr>
      <w:r w:rsidRPr="00EE2372">
        <w:rPr>
          <w:b/>
          <w:lang w:val="en-US"/>
        </w:rPr>
        <w:t>Redundancy</w:t>
      </w:r>
      <w:r w:rsidRPr="00EE2372">
        <w:rPr>
          <w:lang w:val="en-US"/>
        </w:rPr>
        <w:t>: Dynamic routing provides fault tolerance by allowing traffic to be rerouted through alternative paths if one path fails, ensuring continuous network operation.</w:t>
      </w:r>
    </w:p>
    <w:p w14:paraId="353E8D58" w14:textId="77777777" w:rsidR="00593CE0" w:rsidRPr="00EE2372" w:rsidRDefault="00593CE0" w:rsidP="00835759">
      <w:pPr>
        <w:numPr>
          <w:ilvl w:val="0"/>
          <w:numId w:val="40"/>
        </w:numPr>
        <w:spacing w:after="0" w:line="259" w:lineRule="auto"/>
        <w:jc w:val="left"/>
        <w:rPr>
          <w:lang w:val="en-US"/>
        </w:rPr>
      </w:pPr>
      <w:r w:rsidRPr="00EE2372">
        <w:rPr>
          <w:b/>
          <w:lang w:val="en-US"/>
        </w:rPr>
        <w:t>Scalability</w:t>
      </w:r>
      <w:r w:rsidRPr="00EE2372">
        <w:rPr>
          <w:lang w:val="en-US"/>
        </w:rPr>
        <w:t>: It helps handle increased traffic loads by leveraging multiple paths, preventing bottlenecks that could arise from relying on a single route.</w:t>
      </w:r>
    </w:p>
    <w:p w14:paraId="3BC14A00" w14:textId="77777777" w:rsidR="00593CE0" w:rsidRPr="00EE2372" w:rsidRDefault="00593CE0" w:rsidP="00593CE0">
      <w:pPr>
        <w:spacing w:after="0"/>
        <w:rPr>
          <w:lang w:val="en-US"/>
        </w:rPr>
      </w:pPr>
    </w:p>
    <w:p w14:paraId="0140C476" w14:textId="77777777" w:rsidR="00593CE0" w:rsidRPr="00593CE0" w:rsidRDefault="00593CE0" w:rsidP="00593CE0">
      <w:pPr>
        <w:spacing w:after="0"/>
        <w:rPr>
          <w:lang w:val="en-US"/>
        </w:rPr>
      </w:pPr>
    </w:p>
    <w:p w14:paraId="2CBD89E8" w14:textId="77777777" w:rsidR="00593CE0" w:rsidRPr="00AA2855" w:rsidRDefault="00593CE0" w:rsidP="00593CE0">
      <w:pPr>
        <w:spacing w:after="0"/>
      </w:pPr>
      <w:r w:rsidRPr="00AA2855">
        <w:rPr>
          <w:noProof/>
        </w:rPr>
        <w:lastRenderedPageBreak/>
        <w:drawing>
          <wp:inline distT="0" distB="0" distL="0" distR="0" wp14:anchorId="787517F6" wp14:editId="3F2538B8">
            <wp:extent cx="5731510" cy="3050540"/>
            <wp:effectExtent l="0" t="0" r="2540" b="0"/>
            <wp:docPr id="170623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32568" name=""/>
                    <pic:cNvPicPr/>
                  </pic:nvPicPr>
                  <pic:blipFill>
                    <a:blip r:embed="rId37"/>
                    <a:stretch>
                      <a:fillRect/>
                    </a:stretch>
                  </pic:blipFill>
                  <pic:spPr>
                    <a:xfrm>
                      <a:off x="0" y="0"/>
                      <a:ext cx="5731510" cy="3050540"/>
                    </a:xfrm>
                    <a:prstGeom prst="rect">
                      <a:avLst/>
                    </a:prstGeom>
                  </pic:spPr>
                </pic:pic>
              </a:graphicData>
            </a:graphic>
          </wp:inline>
        </w:drawing>
      </w:r>
    </w:p>
    <w:p w14:paraId="50ADF19E" w14:textId="77777777" w:rsidR="00593CE0" w:rsidRPr="00AA2855" w:rsidRDefault="00593CE0" w:rsidP="00593CE0">
      <w:pPr>
        <w:spacing w:after="0"/>
      </w:pPr>
    </w:p>
    <w:p w14:paraId="3C1B25EC" w14:textId="77777777" w:rsidR="00593CE0" w:rsidRPr="00AA2855" w:rsidRDefault="00593CE0" w:rsidP="00593CE0">
      <w:pPr>
        <w:pStyle w:val="Heading3"/>
      </w:pPr>
      <w:bookmarkStart w:id="37" w:name="_Toc186720313"/>
      <w:r w:rsidRPr="00AA2855">
        <w:t>Use Cases:</w:t>
      </w:r>
      <w:bookmarkEnd w:id="37"/>
    </w:p>
    <w:p w14:paraId="788A9B4F" w14:textId="77777777" w:rsidR="00593CE0" w:rsidRPr="00593CE0" w:rsidRDefault="00593CE0" w:rsidP="00593CE0">
      <w:pPr>
        <w:spacing w:after="0"/>
        <w:rPr>
          <w:lang w:val="en-US"/>
        </w:rPr>
      </w:pPr>
      <w:r w:rsidRPr="00593CE0">
        <w:rPr>
          <w:lang w:val="en-US"/>
        </w:rPr>
        <w:t>Data Center Networks In data centers, ECMP is commonly used in spine-leaf architectures to balance traffic between multiple paths, ensuring high availability and efficient use of network resources. Internet Service Providers (ISPs) ISPs use ECMP to manage and distribute traffic across mul tiple backbone links, enhancing performance and reliability for their customers. Enterprise Networks Enterprises deploy ECMP to ensure high availability and load balancing across redundant links, improving overall network performance and fault tolerance.</w:t>
      </w:r>
    </w:p>
    <w:p w14:paraId="337BDF8E" w14:textId="77777777" w:rsidR="00593CE0" w:rsidRPr="00EE2FF6" w:rsidRDefault="00593CE0" w:rsidP="00EE2FF6">
      <w:pPr>
        <w:rPr>
          <w:lang w:val="en-US"/>
        </w:rPr>
      </w:pPr>
    </w:p>
    <w:p w14:paraId="383EF872" w14:textId="3419D1BC" w:rsidR="00EB60E6" w:rsidRDefault="00EB60E6" w:rsidP="008C4F03">
      <w:pPr>
        <w:pStyle w:val="Heading2"/>
        <w:rPr>
          <w:lang w:val="en-US"/>
        </w:rPr>
      </w:pPr>
      <w:bookmarkStart w:id="38" w:name="_Toc186720314"/>
      <w:r>
        <w:rPr>
          <w:lang w:val="en-US"/>
        </w:rPr>
        <w:t>Link state algorithms</w:t>
      </w:r>
      <w:bookmarkEnd w:id="38"/>
    </w:p>
    <w:p w14:paraId="596CCF23" w14:textId="77777777" w:rsidR="00D077E7" w:rsidRPr="00EE2372" w:rsidRDefault="00D077E7" w:rsidP="00D077E7">
      <w:pPr>
        <w:spacing w:after="0"/>
        <w:rPr>
          <w:lang w:val="en-US"/>
        </w:rPr>
      </w:pPr>
      <w:r w:rsidRPr="00EE2372">
        <w:rPr>
          <w:b/>
          <w:lang w:val="en-US"/>
        </w:rPr>
        <w:t>Link State Protocols</w:t>
      </w:r>
      <w:r w:rsidRPr="00EE2372">
        <w:rPr>
          <w:lang w:val="en-US"/>
        </w:rPr>
        <w:t xml:space="preserve"> provide routers with a comprehensive and accurate view of the network topology. Each router has a detailed </w:t>
      </w:r>
      <w:r w:rsidRPr="00EE2372">
        <w:rPr>
          <w:b/>
          <w:lang w:val="en-US"/>
        </w:rPr>
        <w:t>topology database</w:t>
      </w:r>
      <w:r w:rsidRPr="00EE2372">
        <w:rPr>
          <w:lang w:val="en-US"/>
        </w:rPr>
        <w:t xml:space="preserve"> (or "map") that includes information about all other routers, links, and the costs associated with those links. This database consists of </w:t>
      </w:r>
      <w:r w:rsidRPr="00EE2372">
        <w:rPr>
          <w:b/>
          <w:lang w:val="en-US"/>
        </w:rPr>
        <w:t>nodes</w:t>
      </w:r>
      <w:r w:rsidRPr="00EE2372">
        <w:rPr>
          <w:lang w:val="en-US"/>
        </w:rPr>
        <w:t xml:space="preserve"> (routers), </w:t>
      </w:r>
      <w:r w:rsidRPr="00EE2372">
        <w:rPr>
          <w:b/>
          <w:lang w:val="en-US"/>
        </w:rPr>
        <w:t>paths</w:t>
      </w:r>
      <w:r w:rsidRPr="00EE2372">
        <w:rPr>
          <w:lang w:val="en-US"/>
        </w:rPr>
        <w:t xml:space="preserve"> (connections between nodes), and their respective </w:t>
      </w:r>
      <w:r w:rsidRPr="00EE2372">
        <w:rPr>
          <w:b/>
          <w:lang w:val="en-US"/>
        </w:rPr>
        <w:t>costs</w:t>
      </w:r>
      <w:r w:rsidRPr="00EE2372">
        <w:rPr>
          <w:lang w:val="en-US"/>
        </w:rPr>
        <w:t xml:space="preserve">. The process starts with the </w:t>
      </w:r>
      <w:r w:rsidRPr="00EE2372">
        <w:rPr>
          <w:b/>
          <w:lang w:val="en-US"/>
        </w:rPr>
        <w:t>Hello Protocol</w:t>
      </w:r>
      <w:r w:rsidRPr="00EE2372">
        <w:rPr>
          <w:lang w:val="en-US"/>
        </w:rPr>
        <w:t>, which helps routers determine their directly attached paths and the state of each path (up/down, cost, round-trip time).</w:t>
      </w:r>
    </w:p>
    <w:p w14:paraId="3E5361F5" w14:textId="77777777" w:rsidR="00D077E7" w:rsidRPr="00EE2372" w:rsidRDefault="00D077E7" w:rsidP="00D077E7">
      <w:pPr>
        <w:spacing w:after="0"/>
        <w:rPr>
          <w:lang w:val="en-US"/>
        </w:rPr>
      </w:pPr>
    </w:p>
    <w:p w14:paraId="1FE1D197" w14:textId="77777777" w:rsidR="00D077E7" w:rsidRPr="00EE2372" w:rsidRDefault="00D077E7" w:rsidP="00D077E7">
      <w:pPr>
        <w:spacing w:after="0"/>
        <w:rPr>
          <w:lang w:val="en-US"/>
        </w:rPr>
      </w:pPr>
      <w:r w:rsidRPr="00EE2372">
        <w:rPr>
          <w:lang w:val="en-US"/>
        </w:rPr>
        <w:t xml:space="preserve">Once the initial path information is gathered, </w:t>
      </w:r>
      <w:r w:rsidRPr="00EE2372">
        <w:rPr>
          <w:b/>
          <w:lang w:val="en-US"/>
        </w:rPr>
        <w:t>Link State Advertisements (LSAs)</w:t>
      </w:r>
      <w:r w:rsidRPr="00EE2372">
        <w:rPr>
          <w:lang w:val="en-US"/>
        </w:rPr>
        <w:t xml:space="preserve"> are used to distribute this information across the network through </w:t>
      </w:r>
      <w:r w:rsidRPr="00EE2372">
        <w:rPr>
          <w:b/>
          <w:lang w:val="en-US"/>
        </w:rPr>
        <w:t>controlled flooding</w:t>
      </w:r>
      <w:r w:rsidRPr="00EE2372">
        <w:rPr>
          <w:lang w:val="en-US"/>
        </w:rPr>
        <w:t xml:space="preserve">, ensuring all routers receive the updates. Routers then use the </w:t>
      </w:r>
      <w:r w:rsidRPr="00EE2372">
        <w:rPr>
          <w:b/>
          <w:lang w:val="en-US"/>
        </w:rPr>
        <w:t>Shortest Path First (SPF)</w:t>
      </w:r>
      <w:r w:rsidRPr="00EE2372">
        <w:rPr>
          <w:lang w:val="en-US"/>
        </w:rPr>
        <w:t xml:space="preserve"> algorithm to calculate the best path between any two nodes, based on the topology database. The SPF algorithm builds a tree by selecting the lowest-cost path from the root router to all other routers, continually updating the </w:t>
      </w:r>
      <w:r w:rsidRPr="00EE2372">
        <w:rPr>
          <w:b/>
          <w:lang w:val="en-US"/>
        </w:rPr>
        <w:t>Candidate</w:t>
      </w:r>
      <w:r w:rsidRPr="00EE2372">
        <w:rPr>
          <w:lang w:val="en-US"/>
        </w:rPr>
        <w:t xml:space="preserve"> database until the optimal path is determined. This process ensures that each router knows the best path to every other router in the network, allowing for efficient and accurate routing decisions.</w:t>
      </w:r>
    </w:p>
    <w:p w14:paraId="353262AD" w14:textId="77777777" w:rsidR="00D077E7" w:rsidRPr="00EE2372" w:rsidRDefault="00D077E7" w:rsidP="00D077E7">
      <w:pPr>
        <w:spacing w:after="0"/>
        <w:rPr>
          <w:lang w:val="en-US"/>
        </w:rPr>
      </w:pPr>
    </w:p>
    <w:p w14:paraId="69005200" w14:textId="77777777" w:rsidR="00D077E7" w:rsidRPr="00D077E7" w:rsidRDefault="00D077E7" w:rsidP="00D077E7">
      <w:pPr>
        <w:spacing w:after="0"/>
        <w:rPr>
          <w:lang w:val="en-US"/>
        </w:rPr>
      </w:pPr>
      <w:r w:rsidRPr="00D077E7">
        <w:rPr>
          <w:lang w:val="en-US"/>
        </w:rPr>
        <w:lastRenderedPageBreak/>
        <w:t>Step 1: Hello Protocol</w:t>
      </w:r>
    </w:p>
    <w:p w14:paraId="4C56AAF5" w14:textId="77777777" w:rsidR="00D077E7" w:rsidRPr="00D077E7" w:rsidRDefault="00D077E7" w:rsidP="00D077E7">
      <w:pPr>
        <w:spacing w:after="0"/>
        <w:rPr>
          <w:lang w:val="en-US"/>
        </w:rPr>
      </w:pPr>
      <w:r w:rsidRPr="00D077E7">
        <w:rPr>
          <w:lang w:val="en-US"/>
        </w:rPr>
        <w:t>Step 2: Controlled Flooding of Link State Advertisements (LSA)</w:t>
      </w:r>
    </w:p>
    <w:p w14:paraId="33E9547E" w14:textId="77777777" w:rsidR="00D077E7" w:rsidRPr="00D077E7" w:rsidRDefault="00D077E7" w:rsidP="00D077E7">
      <w:pPr>
        <w:spacing w:after="0"/>
        <w:rPr>
          <w:lang w:val="en-US"/>
        </w:rPr>
      </w:pPr>
      <w:r w:rsidRPr="00D077E7">
        <w:rPr>
          <w:lang w:val="en-US"/>
        </w:rPr>
        <w:t xml:space="preserve">Step 3: calculate the “best” path between any two nodes &amp; building the link state database </w:t>
      </w:r>
    </w:p>
    <w:p w14:paraId="195B374C" w14:textId="77777777" w:rsidR="00D077E7" w:rsidRPr="00D077E7" w:rsidRDefault="00D077E7" w:rsidP="00D077E7">
      <w:pPr>
        <w:spacing w:after="0"/>
        <w:rPr>
          <w:lang w:val="en-US"/>
        </w:rPr>
      </w:pPr>
    </w:p>
    <w:p w14:paraId="4F3C5A9B" w14:textId="63B474F6" w:rsidR="00D077E7" w:rsidRPr="00D077E7" w:rsidRDefault="00D077E7" w:rsidP="00D06EE2">
      <w:pPr>
        <w:spacing w:after="0"/>
        <w:jc w:val="left"/>
        <w:rPr>
          <w:lang w:val="en-US"/>
        </w:rPr>
      </w:pPr>
      <w:r w:rsidRPr="00D077E7">
        <w:rPr>
          <w:lang w:val="en-US"/>
        </w:rPr>
        <w:t xml:space="preserve">The SPF algorithm Create a table of three columns: </w:t>
      </w:r>
      <w:r w:rsidRPr="00D077E7">
        <w:rPr>
          <w:lang w:val="en-US"/>
        </w:rPr>
        <w:br/>
        <w:t xml:space="preserve">• Candidate LSAs/links </w:t>
      </w:r>
      <w:r w:rsidRPr="00D077E7">
        <w:rPr>
          <w:lang w:val="en-US"/>
        </w:rPr>
        <w:br/>
        <w:t xml:space="preserve">• Cost from the candidate LSAs to the root </w:t>
      </w:r>
      <w:r w:rsidRPr="00D077E7">
        <w:rPr>
          <w:lang w:val="en-US"/>
        </w:rPr>
        <w:br/>
        <w:t>• Tree (chosen link)</w:t>
      </w:r>
    </w:p>
    <w:p w14:paraId="0A593B0D" w14:textId="092AF12C" w:rsidR="00427247" w:rsidRDefault="00427247" w:rsidP="008C4F03">
      <w:pPr>
        <w:pStyle w:val="Heading3"/>
        <w:rPr>
          <w:lang w:val="en-US"/>
        </w:rPr>
      </w:pPr>
      <w:bookmarkStart w:id="39" w:name="_Toc186720315"/>
      <w:r>
        <w:rPr>
          <w:lang w:val="en-US"/>
        </w:rPr>
        <w:t>OSPF</w:t>
      </w:r>
      <w:bookmarkEnd w:id="39"/>
    </w:p>
    <w:p w14:paraId="1E3F0DCF" w14:textId="2E02312E" w:rsidR="006666F8" w:rsidRPr="006666F8" w:rsidRDefault="006666F8" w:rsidP="006666F8">
      <w:pPr>
        <w:spacing w:after="0"/>
        <w:rPr>
          <w:lang w:val="en-US"/>
        </w:rPr>
      </w:pPr>
      <w:r w:rsidRPr="006666F8">
        <w:rPr>
          <w:lang w:val="en-US"/>
        </w:rPr>
        <w:t>OSPF offers a large level of scalability and fast convergence. Despite its relatively simple configuration in small and medium-size networks, OSPF implementation and troubleshooting in large-scale networks can at times be challenging.</w:t>
      </w:r>
    </w:p>
    <w:p w14:paraId="74017977" w14:textId="77777777" w:rsidR="006666F8" w:rsidRPr="006666F8" w:rsidRDefault="006666F8" w:rsidP="006666F8">
      <w:pPr>
        <w:spacing w:after="0"/>
        <w:rPr>
          <w:lang w:val="en-US"/>
        </w:rPr>
      </w:pPr>
    </w:p>
    <w:p w14:paraId="2C1B8265" w14:textId="77777777" w:rsidR="008B7845" w:rsidRDefault="006666F8" w:rsidP="006666F8">
      <w:pPr>
        <w:spacing w:after="0"/>
        <w:rPr>
          <w:lang w:val="en-US"/>
        </w:rPr>
      </w:pPr>
      <w:r w:rsidRPr="006666F8">
        <w:rPr>
          <w:lang w:val="en-US"/>
        </w:rPr>
        <w:t xml:space="preserve">OSPF Features Independent transport </w:t>
      </w:r>
    </w:p>
    <w:p w14:paraId="08A603D6" w14:textId="77777777" w:rsidR="008B7845" w:rsidRDefault="006666F8" w:rsidP="006666F8">
      <w:pPr>
        <w:spacing w:after="0"/>
        <w:rPr>
          <w:lang w:val="en-US"/>
        </w:rPr>
      </w:pPr>
      <w:r w:rsidRPr="006666F8">
        <w:rPr>
          <w:lang w:val="en-US"/>
        </w:rPr>
        <w:t xml:space="preserve">• OSPF works on top of IP and uses protocol number 89. </w:t>
      </w:r>
    </w:p>
    <w:p w14:paraId="779DBE11" w14:textId="36662BAB" w:rsidR="006666F8" w:rsidRPr="006666F8" w:rsidRDefault="006666F8" w:rsidP="006666F8">
      <w:pPr>
        <w:spacing w:after="0"/>
        <w:rPr>
          <w:lang w:val="en-US"/>
        </w:rPr>
      </w:pPr>
      <w:r w:rsidRPr="006666F8">
        <w:rPr>
          <w:lang w:val="en-US"/>
        </w:rPr>
        <w:t>• It does not rely on the transport layer protocols TCP or UDP Efficient use of updates</w:t>
      </w:r>
    </w:p>
    <w:p w14:paraId="427D8339" w14:textId="77777777" w:rsidR="007405C6" w:rsidRDefault="006666F8" w:rsidP="006666F8">
      <w:pPr>
        <w:spacing w:after="0"/>
        <w:rPr>
          <w:lang w:val="en-US"/>
        </w:rPr>
      </w:pPr>
      <w:r w:rsidRPr="006666F8">
        <w:rPr>
          <w:lang w:val="en-US"/>
        </w:rPr>
        <w:t xml:space="preserve">When an OSPF router first discovers a new neighbor, it sends a full update with all known link-state information. </w:t>
      </w:r>
    </w:p>
    <w:p w14:paraId="3B1E8EBB" w14:textId="77777777" w:rsidR="007405C6" w:rsidRDefault="006666F8" w:rsidP="006666F8">
      <w:pPr>
        <w:spacing w:after="0"/>
        <w:rPr>
          <w:lang w:val="en-US"/>
        </w:rPr>
      </w:pPr>
      <w:r w:rsidRPr="006666F8">
        <w:rPr>
          <w:lang w:val="en-US"/>
        </w:rPr>
        <w:t xml:space="preserve">• All routers within an OSPF area must have identical and synchronized link-state information in their OSPF ink-state databases. </w:t>
      </w:r>
    </w:p>
    <w:p w14:paraId="72398968" w14:textId="77777777" w:rsidR="007405C6" w:rsidRDefault="006666F8" w:rsidP="006666F8">
      <w:pPr>
        <w:spacing w:after="0"/>
        <w:rPr>
          <w:lang w:val="en-US"/>
        </w:rPr>
      </w:pPr>
      <w:r w:rsidRPr="006666F8">
        <w:rPr>
          <w:lang w:val="en-US"/>
        </w:rPr>
        <w:t xml:space="preserve">• When an OSPF network is in a converged state and a new link comes up or a link becomes unavailable, an OSPF router sends only a partial update to all its neighbors. </w:t>
      </w:r>
    </w:p>
    <w:p w14:paraId="79918B7B" w14:textId="1E565CF9" w:rsidR="006666F8" w:rsidRPr="006666F8" w:rsidRDefault="006666F8" w:rsidP="006666F8">
      <w:pPr>
        <w:spacing w:after="0"/>
        <w:rPr>
          <w:lang w:val="en-US"/>
        </w:rPr>
      </w:pPr>
      <w:r w:rsidRPr="006666F8">
        <w:rPr>
          <w:lang w:val="en-US"/>
        </w:rPr>
        <w:t>• This update will then be flooded to all OSPF routers within an area.</w:t>
      </w:r>
    </w:p>
    <w:p w14:paraId="5FA0F0E2" w14:textId="77777777" w:rsidR="006666F8" w:rsidRPr="006666F8" w:rsidRDefault="006666F8" w:rsidP="006666F8">
      <w:pPr>
        <w:spacing w:after="0"/>
        <w:rPr>
          <w:lang w:val="en-US"/>
        </w:rPr>
      </w:pPr>
      <w:r w:rsidRPr="006666F8">
        <w:rPr>
          <w:lang w:val="en-US"/>
        </w:rPr>
        <w:t>OSPF uses a metric that is based on the cumulative costs of all outgoing interfaces from source to destination. The interface cost is inversely proportional to the interface bandwidth and can be also set up explicitly. (Cost is a 16-bit integer (1-65535)</w:t>
      </w:r>
    </w:p>
    <w:p w14:paraId="68E46D39" w14:textId="6CC0FCF8" w:rsidR="006666F8" w:rsidRDefault="006666F8" w:rsidP="00D47394">
      <w:pPr>
        <w:spacing w:after="0"/>
        <w:rPr>
          <w:lang w:val="en-US"/>
        </w:rPr>
      </w:pPr>
      <w:r w:rsidRPr="006666F8">
        <w:rPr>
          <w:lang w:val="en-US"/>
        </w:rPr>
        <w:t>Thanks to OSPF, packets take the route with the lowest cost (usually the largest bandwidth) and not the route with the fewest hops. If a link fails, this information is communicated to all routers. Each router can then calculate the new routes based on the new network topology and update its routing tables. Although the connection between R1 and R3 failed, all PCs were still able to communicate with each other after the routing tables were updated.</w:t>
      </w:r>
    </w:p>
    <w:p w14:paraId="2B22D90F" w14:textId="77777777" w:rsidR="00AF582D" w:rsidRDefault="00AF582D" w:rsidP="00D47394">
      <w:pPr>
        <w:spacing w:after="0"/>
        <w:rPr>
          <w:lang w:val="en-US"/>
        </w:rPr>
      </w:pPr>
    </w:p>
    <w:p w14:paraId="2AF87448" w14:textId="2F4578C1" w:rsidR="00AF582D" w:rsidRDefault="00AF582D" w:rsidP="00AF582D">
      <w:pPr>
        <w:pStyle w:val="Heading2"/>
        <w:rPr>
          <w:lang w:val="en-US"/>
        </w:rPr>
      </w:pPr>
      <w:bookmarkStart w:id="40" w:name="_Toc186720316"/>
      <w:r>
        <w:rPr>
          <w:lang w:val="en-US"/>
        </w:rPr>
        <w:t>OSPF hierarchy</w:t>
      </w:r>
      <w:bookmarkEnd w:id="40"/>
    </w:p>
    <w:p w14:paraId="66260513" w14:textId="460988B8" w:rsidR="00AF582D" w:rsidRDefault="00D24AEB" w:rsidP="00C076D0">
      <w:pPr>
        <w:spacing w:after="0"/>
        <w:rPr>
          <w:lang w:val="en-US"/>
        </w:rPr>
      </w:pPr>
      <w:r>
        <w:rPr>
          <w:lang w:val="en-US"/>
        </w:rPr>
        <w:t>Two-level hierarchy: local area, backbone</w:t>
      </w:r>
    </w:p>
    <w:p w14:paraId="77F5CCEA" w14:textId="1783EF3F" w:rsidR="00D24AEB" w:rsidRDefault="00D24AEB" w:rsidP="00C076D0">
      <w:pPr>
        <w:pStyle w:val="ListParagraph"/>
        <w:numPr>
          <w:ilvl w:val="0"/>
          <w:numId w:val="36"/>
        </w:numPr>
        <w:spacing w:after="0"/>
        <w:rPr>
          <w:lang w:val="en-US"/>
        </w:rPr>
      </w:pPr>
      <w:r>
        <w:rPr>
          <w:lang w:val="en-US"/>
        </w:rPr>
        <w:t xml:space="preserve">Link-state advertisements flooded </w:t>
      </w:r>
      <w:r w:rsidR="001C7E11">
        <w:rPr>
          <w:lang w:val="en-US"/>
        </w:rPr>
        <w:t>only</w:t>
      </w:r>
      <w:r>
        <w:rPr>
          <w:lang w:val="en-US"/>
        </w:rPr>
        <w:t xml:space="preserve"> in area or backbone</w:t>
      </w:r>
    </w:p>
    <w:p w14:paraId="6B4DD388" w14:textId="65E0057E" w:rsidR="001C7E11" w:rsidRDefault="001C7E11" w:rsidP="00C076D0">
      <w:pPr>
        <w:pStyle w:val="ListParagraph"/>
        <w:numPr>
          <w:ilvl w:val="0"/>
          <w:numId w:val="36"/>
        </w:numPr>
        <w:spacing w:after="0"/>
        <w:rPr>
          <w:lang w:val="en-US"/>
        </w:rPr>
      </w:pPr>
      <w:r>
        <w:rPr>
          <w:lang w:val="en-US"/>
        </w:rPr>
        <w:t>Each node has detailed area topology; only knows direction to reach other destinations</w:t>
      </w:r>
    </w:p>
    <w:p w14:paraId="79281C47" w14:textId="1C4478E1" w:rsidR="00C076D0" w:rsidRDefault="00C076D0" w:rsidP="00C076D0">
      <w:pPr>
        <w:pStyle w:val="ListParagraph"/>
        <w:numPr>
          <w:ilvl w:val="0"/>
          <w:numId w:val="36"/>
        </w:numPr>
        <w:spacing w:after="0"/>
        <w:rPr>
          <w:lang w:val="en-US"/>
        </w:rPr>
      </w:pPr>
      <w:r>
        <w:rPr>
          <w:lang w:val="en-US"/>
        </w:rPr>
        <w:t>The boundary router connects to other AS (using BGP)</w:t>
      </w:r>
    </w:p>
    <w:p w14:paraId="6DF84D85" w14:textId="056CE6A6" w:rsidR="00C076D0" w:rsidRPr="00C076D0" w:rsidRDefault="001A54A8" w:rsidP="00C076D0">
      <w:pPr>
        <w:spacing w:after="0"/>
        <w:rPr>
          <w:lang w:val="en-US"/>
        </w:rPr>
      </w:pPr>
      <w:r w:rsidRPr="001A54A8">
        <w:rPr>
          <w:noProof/>
          <w:lang w:val="en-US"/>
        </w:rPr>
        <w:lastRenderedPageBreak/>
        <w:drawing>
          <wp:inline distT="0" distB="0" distL="0" distR="0" wp14:anchorId="3DD92C32" wp14:editId="71854B44">
            <wp:extent cx="5760085" cy="1776095"/>
            <wp:effectExtent l="0" t="0" r="0" b="0"/>
            <wp:docPr id="147894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46637" name=""/>
                    <pic:cNvPicPr/>
                  </pic:nvPicPr>
                  <pic:blipFill>
                    <a:blip r:embed="rId38"/>
                    <a:stretch>
                      <a:fillRect/>
                    </a:stretch>
                  </pic:blipFill>
                  <pic:spPr>
                    <a:xfrm>
                      <a:off x="0" y="0"/>
                      <a:ext cx="5760085" cy="1776095"/>
                    </a:xfrm>
                    <a:prstGeom prst="rect">
                      <a:avLst/>
                    </a:prstGeom>
                  </pic:spPr>
                </pic:pic>
              </a:graphicData>
            </a:graphic>
          </wp:inline>
        </w:drawing>
      </w:r>
    </w:p>
    <w:p w14:paraId="39B22284" w14:textId="1388471F" w:rsidR="00C076D0" w:rsidRPr="00C076D0" w:rsidRDefault="00282D01" w:rsidP="00C076D0">
      <w:pPr>
        <w:pStyle w:val="Heading2"/>
        <w:rPr>
          <w:lang w:val="en-US"/>
        </w:rPr>
      </w:pPr>
      <w:bookmarkStart w:id="41" w:name="_Toc186720317"/>
      <w:r>
        <w:rPr>
          <w:lang w:val="en-US"/>
        </w:rPr>
        <w:t>BGP</w:t>
      </w:r>
      <w:bookmarkEnd w:id="41"/>
    </w:p>
    <w:p w14:paraId="47E90174" w14:textId="77777777" w:rsidR="00411B85" w:rsidRDefault="00411B85" w:rsidP="00411B85">
      <w:pPr>
        <w:rPr>
          <w:lang w:val="en-US"/>
        </w:rPr>
      </w:pPr>
    </w:p>
    <w:p w14:paraId="35D5F83F" w14:textId="0EA415E7" w:rsidR="00411B85" w:rsidRPr="00411B85" w:rsidRDefault="00411B85" w:rsidP="00411B85">
      <w:pPr>
        <w:rPr>
          <w:lang w:val="en-US"/>
        </w:rPr>
      </w:pPr>
      <w:r w:rsidRPr="00411B85">
        <w:rPr>
          <w:noProof/>
          <w:lang w:val="en-US"/>
        </w:rPr>
        <w:drawing>
          <wp:inline distT="0" distB="0" distL="0" distR="0" wp14:anchorId="274C74F0" wp14:editId="698E2EBE">
            <wp:extent cx="5397500" cy="3048635"/>
            <wp:effectExtent l="0" t="0" r="0" b="0"/>
            <wp:docPr id="106559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98188" name=""/>
                    <pic:cNvPicPr/>
                  </pic:nvPicPr>
                  <pic:blipFill rotWithShape="1">
                    <a:blip r:embed="rId39"/>
                    <a:srcRect t="3807" r="6295"/>
                    <a:stretch/>
                  </pic:blipFill>
                  <pic:spPr bwMode="auto">
                    <a:xfrm>
                      <a:off x="0" y="0"/>
                      <a:ext cx="5397500" cy="3048635"/>
                    </a:xfrm>
                    <a:prstGeom prst="rect">
                      <a:avLst/>
                    </a:prstGeom>
                    <a:ln>
                      <a:noFill/>
                    </a:ln>
                    <a:extLst>
                      <a:ext uri="{53640926-AAD7-44D8-BBD7-CCE9431645EC}">
                        <a14:shadowObscured xmlns:a14="http://schemas.microsoft.com/office/drawing/2010/main"/>
                      </a:ext>
                    </a:extLst>
                  </pic:spPr>
                </pic:pic>
              </a:graphicData>
            </a:graphic>
          </wp:inline>
        </w:drawing>
      </w:r>
    </w:p>
    <w:p w14:paraId="69D81227" w14:textId="59EBB3C9" w:rsidR="008A23CF" w:rsidRDefault="00022B7E" w:rsidP="00022B7E">
      <w:pPr>
        <w:spacing w:after="0"/>
        <w:rPr>
          <w:lang w:val="en-US"/>
        </w:rPr>
      </w:pPr>
      <w:r w:rsidRPr="00022B7E">
        <w:rPr>
          <w:lang w:val="en-US"/>
        </w:rPr>
        <w:t>BGP is a routing protocol designed to exchange routing information between different autonomous systems (AS) on the internet. It is a path-vector protocol that uses AS-path information to determine the best routes for data transmission. BGP enables scalability by allowing multiple connections and handling large routing tables across global networks. The protocol is crucial for maintaining the stability and efficiency of internet routing by ensuring data is delivered through the optimal paths. BGP also includes various attributes, such as local preference and next-hop, to make more informed routing decisions</w:t>
      </w:r>
      <w:r w:rsidR="008A23CF">
        <w:rPr>
          <w:lang w:val="en-US"/>
        </w:rPr>
        <w:t>.</w:t>
      </w:r>
      <w:r w:rsidR="007E35F0">
        <w:rPr>
          <w:lang w:val="en-US"/>
        </w:rPr>
        <w:t xml:space="preserve"> B</w:t>
      </w:r>
      <w:r w:rsidR="009B6E52">
        <w:rPr>
          <w:lang w:val="en-US"/>
        </w:rPr>
        <w:t>GP works by advertising its existence and the destinations it can reach</w:t>
      </w:r>
      <w:r w:rsidR="00C845EF">
        <w:rPr>
          <w:lang w:val="en-US"/>
        </w:rPr>
        <w:t>, to the rest of the internet</w:t>
      </w:r>
      <w:r w:rsidR="00986A8A">
        <w:rPr>
          <w:lang w:val="en-US"/>
        </w:rPr>
        <w:t>: “I am here, here is who I can reach, and how”</w:t>
      </w:r>
    </w:p>
    <w:p w14:paraId="5CF1ADF1" w14:textId="77777777" w:rsidR="00FF4284" w:rsidRDefault="00FF4284" w:rsidP="00022B7E">
      <w:pPr>
        <w:spacing w:after="0"/>
        <w:rPr>
          <w:lang w:val="en-US"/>
        </w:rPr>
      </w:pPr>
    </w:p>
    <w:p w14:paraId="64B4DBC8" w14:textId="6599D183" w:rsidR="00FF4284" w:rsidRDefault="005E0CDE" w:rsidP="005E0CDE">
      <w:pPr>
        <w:pStyle w:val="Heading3"/>
        <w:rPr>
          <w:lang w:val="en-US"/>
        </w:rPr>
      </w:pPr>
      <w:bookmarkStart w:id="42" w:name="_Toc186720318"/>
      <w:r>
        <w:rPr>
          <w:lang w:val="en-US"/>
        </w:rPr>
        <w:t>BGP basic algorithm</w:t>
      </w:r>
      <w:bookmarkEnd w:id="42"/>
    </w:p>
    <w:p w14:paraId="0CB26452" w14:textId="77777777" w:rsidR="00A632CF" w:rsidRDefault="005E0CDE" w:rsidP="00835759">
      <w:pPr>
        <w:pStyle w:val="ListParagraph"/>
        <w:numPr>
          <w:ilvl w:val="0"/>
          <w:numId w:val="43"/>
        </w:numPr>
        <w:rPr>
          <w:lang w:val="en-US"/>
        </w:rPr>
      </w:pPr>
      <w:r w:rsidRPr="00A9642B">
        <w:rPr>
          <w:lang w:val="en-US"/>
        </w:rPr>
        <w:t>BGP</w:t>
      </w:r>
      <w:r w:rsidR="00FB4EC9" w:rsidRPr="00A9642B">
        <w:rPr>
          <w:lang w:val="en-US"/>
        </w:rPr>
        <w:t xml:space="preserve"> sessions: two BGP routers (“peers”) exchange BGP messages over semi-permanent TCP connection:</w:t>
      </w:r>
    </w:p>
    <w:p w14:paraId="3A4297D6" w14:textId="60BB4E29" w:rsidR="00A9642B" w:rsidRDefault="00B264EF" w:rsidP="00835759">
      <w:pPr>
        <w:pStyle w:val="ListParagraph"/>
        <w:numPr>
          <w:ilvl w:val="1"/>
          <w:numId w:val="43"/>
        </w:numPr>
        <w:rPr>
          <w:lang w:val="en-US"/>
        </w:rPr>
      </w:pPr>
      <w:r w:rsidRPr="00A632CF">
        <w:rPr>
          <w:lang w:val="en-US"/>
        </w:rPr>
        <w:t>Advertising paths to different destination network prefixes (BGP is a “path vector” protocol</w:t>
      </w:r>
      <w:r w:rsidR="00A9642B" w:rsidRPr="00A632CF">
        <w:rPr>
          <w:lang w:val="en-US"/>
        </w:rPr>
        <w:t>)</w:t>
      </w:r>
    </w:p>
    <w:p w14:paraId="6FF00F6E" w14:textId="50B9BFF5" w:rsidR="00A632CF" w:rsidRDefault="00A632CF" w:rsidP="00835759">
      <w:pPr>
        <w:pStyle w:val="ListParagraph"/>
        <w:numPr>
          <w:ilvl w:val="0"/>
          <w:numId w:val="43"/>
        </w:numPr>
        <w:rPr>
          <w:lang w:val="en-US"/>
        </w:rPr>
      </w:pPr>
      <w:r>
        <w:rPr>
          <w:lang w:val="en-US"/>
        </w:rPr>
        <w:lastRenderedPageBreak/>
        <w:t>When AS</w:t>
      </w:r>
      <w:r w:rsidR="00F67245">
        <w:rPr>
          <w:lang w:val="en-US"/>
        </w:rPr>
        <w:t>3 gateway 3a advertises path AS3, X to AS2 gateway 2c:</w:t>
      </w:r>
    </w:p>
    <w:p w14:paraId="5CB333C7" w14:textId="6645520E" w:rsidR="00F67245" w:rsidRDefault="00F67245" w:rsidP="00835759">
      <w:pPr>
        <w:pStyle w:val="ListParagraph"/>
        <w:numPr>
          <w:ilvl w:val="1"/>
          <w:numId w:val="43"/>
        </w:numPr>
        <w:rPr>
          <w:lang w:val="en-US"/>
        </w:rPr>
      </w:pPr>
      <w:r>
        <w:rPr>
          <w:lang w:val="en-US"/>
        </w:rPr>
        <w:t>AS3 promises to AS2 it will forward datagrams towards X</w:t>
      </w:r>
    </w:p>
    <w:p w14:paraId="31F0E4F0" w14:textId="4EFE7ED5" w:rsidR="00842342" w:rsidRPr="00842342" w:rsidRDefault="00842342" w:rsidP="00842342">
      <w:pPr>
        <w:rPr>
          <w:lang w:val="en-US"/>
        </w:rPr>
      </w:pPr>
      <w:r w:rsidRPr="00842342">
        <w:rPr>
          <w:noProof/>
          <w:lang w:val="en-US"/>
        </w:rPr>
        <w:drawing>
          <wp:inline distT="0" distB="0" distL="0" distR="0" wp14:anchorId="14548274" wp14:editId="78DB113E">
            <wp:extent cx="5760085" cy="1581785"/>
            <wp:effectExtent l="0" t="0" r="0" b="0"/>
            <wp:docPr id="144150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03689" name=""/>
                    <pic:cNvPicPr/>
                  </pic:nvPicPr>
                  <pic:blipFill>
                    <a:blip r:embed="rId40"/>
                    <a:stretch>
                      <a:fillRect/>
                    </a:stretch>
                  </pic:blipFill>
                  <pic:spPr>
                    <a:xfrm>
                      <a:off x="0" y="0"/>
                      <a:ext cx="5760085" cy="1581785"/>
                    </a:xfrm>
                    <a:prstGeom prst="rect">
                      <a:avLst/>
                    </a:prstGeom>
                  </pic:spPr>
                </pic:pic>
              </a:graphicData>
            </a:graphic>
          </wp:inline>
        </w:drawing>
      </w:r>
    </w:p>
    <w:p w14:paraId="46A3D9D8" w14:textId="6B06B328" w:rsidR="008A23CF" w:rsidRDefault="0024738D" w:rsidP="0024738D">
      <w:pPr>
        <w:pStyle w:val="Heading3"/>
        <w:rPr>
          <w:lang w:val="en-US"/>
        </w:rPr>
      </w:pPr>
      <w:bookmarkStart w:id="43" w:name="_Toc186720319"/>
      <w:r>
        <w:rPr>
          <w:lang w:val="en-US"/>
        </w:rPr>
        <w:t>BGP route selection</w:t>
      </w:r>
      <w:bookmarkEnd w:id="43"/>
    </w:p>
    <w:p w14:paraId="47BA2B3D" w14:textId="7D7D72E3" w:rsidR="0024738D" w:rsidRDefault="0024738D" w:rsidP="0024738D">
      <w:pPr>
        <w:spacing w:after="0"/>
        <w:rPr>
          <w:lang w:val="en-US"/>
        </w:rPr>
      </w:pPr>
      <w:r>
        <w:rPr>
          <w:lang w:val="en-US"/>
        </w:rPr>
        <w:t>Router may learn about more than one route to destination AS, selects route based on:</w:t>
      </w:r>
    </w:p>
    <w:p w14:paraId="250EAF64" w14:textId="003E570A" w:rsidR="0024738D" w:rsidRDefault="0024738D" w:rsidP="00835759">
      <w:pPr>
        <w:pStyle w:val="ListParagraph"/>
        <w:numPr>
          <w:ilvl w:val="0"/>
          <w:numId w:val="44"/>
        </w:numPr>
        <w:spacing w:after="0"/>
        <w:rPr>
          <w:lang w:val="en-US"/>
        </w:rPr>
      </w:pPr>
      <w:r>
        <w:rPr>
          <w:lang w:val="en-US"/>
        </w:rPr>
        <w:t>Local preference value attribute: policy decision</w:t>
      </w:r>
    </w:p>
    <w:p w14:paraId="2C6E8909" w14:textId="5F4C9556" w:rsidR="0024738D" w:rsidRDefault="0024738D" w:rsidP="00835759">
      <w:pPr>
        <w:pStyle w:val="ListParagraph"/>
        <w:numPr>
          <w:ilvl w:val="0"/>
          <w:numId w:val="44"/>
        </w:numPr>
        <w:rPr>
          <w:lang w:val="en-US"/>
        </w:rPr>
      </w:pPr>
      <w:r>
        <w:rPr>
          <w:lang w:val="en-US"/>
        </w:rPr>
        <w:t>Shortest AS-PATH</w:t>
      </w:r>
      <w:r w:rsidR="00E13F66">
        <w:rPr>
          <w:lang w:val="en-US"/>
        </w:rPr>
        <w:t xml:space="preserve"> (list of AS through which prefix advertisement has passed)</w:t>
      </w:r>
    </w:p>
    <w:p w14:paraId="148AA987" w14:textId="5F8EE3D9" w:rsidR="0024738D" w:rsidRDefault="0024738D" w:rsidP="00835759">
      <w:pPr>
        <w:pStyle w:val="ListParagraph"/>
        <w:numPr>
          <w:ilvl w:val="0"/>
          <w:numId w:val="44"/>
        </w:numPr>
        <w:rPr>
          <w:lang w:val="en-US"/>
        </w:rPr>
      </w:pPr>
      <w:r>
        <w:rPr>
          <w:lang w:val="en-US"/>
        </w:rPr>
        <w:t>Closest NEXT-HOP</w:t>
      </w:r>
      <w:r w:rsidR="00F501A4">
        <w:rPr>
          <w:lang w:val="en-US"/>
        </w:rPr>
        <w:t xml:space="preserve"> </w:t>
      </w:r>
      <w:r w:rsidR="00E13F66">
        <w:rPr>
          <w:lang w:val="en-US"/>
        </w:rPr>
        <w:t>(indicates specific internal-AS router to next-hop AS)</w:t>
      </w:r>
      <w:r>
        <w:rPr>
          <w:lang w:val="en-US"/>
        </w:rPr>
        <w:t xml:space="preserve"> router: hot potato routing</w:t>
      </w:r>
    </w:p>
    <w:p w14:paraId="114C4E31" w14:textId="6157AD5F" w:rsidR="0024738D" w:rsidRDefault="0024738D" w:rsidP="00835759">
      <w:pPr>
        <w:pStyle w:val="ListParagraph"/>
        <w:numPr>
          <w:ilvl w:val="0"/>
          <w:numId w:val="44"/>
        </w:numPr>
        <w:rPr>
          <w:lang w:val="en-US"/>
        </w:rPr>
      </w:pPr>
      <w:r>
        <w:rPr>
          <w:lang w:val="en-US"/>
        </w:rPr>
        <w:t>Additional criteria</w:t>
      </w:r>
    </w:p>
    <w:p w14:paraId="2F4C3073" w14:textId="5B0AE173" w:rsidR="00A849B7" w:rsidRDefault="00A849B7" w:rsidP="00034C59">
      <w:pPr>
        <w:spacing w:after="0"/>
        <w:rPr>
          <w:lang w:val="en-US"/>
        </w:rPr>
      </w:pPr>
      <w:r>
        <w:rPr>
          <w:lang w:val="en-US"/>
        </w:rPr>
        <w:t>Pol</w:t>
      </w:r>
      <w:r w:rsidR="00034C59">
        <w:rPr>
          <w:lang w:val="en-US"/>
        </w:rPr>
        <w:t>icy-based routing:</w:t>
      </w:r>
    </w:p>
    <w:p w14:paraId="537533EB" w14:textId="57F4A7BA" w:rsidR="00034C59" w:rsidRDefault="00034C59" w:rsidP="00835759">
      <w:pPr>
        <w:pStyle w:val="ListParagraph"/>
        <w:numPr>
          <w:ilvl w:val="0"/>
          <w:numId w:val="45"/>
        </w:numPr>
        <w:spacing w:after="0"/>
        <w:rPr>
          <w:lang w:val="en-US"/>
        </w:rPr>
      </w:pPr>
      <w:r>
        <w:rPr>
          <w:lang w:val="en-US"/>
        </w:rPr>
        <w:t>Gateway receiving route advertisement uses import policy to accept/decline path (e.g, never route through AS Y)</w:t>
      </w:r>
    </w:p>
    <w:p w14:paraId="4BE82001" w14:textId="175D0DC3" w:rsidR="00034C59" w:rsidRDefault="00034C59" w:rsidP="00835759">
      <w:pPr>
        <w:pStyle w:val="ListParagraph"/>
        <w:numPr>
          <w:ilvl w:val="0"/>
          <w:numId w:val="45"/>
        </w:numPr>
        <w:rPr>
          <w:lang w:val="en-US"/>
        </w:rPr>
      </w:pPr>
      <w:r>
        <w:rPr>
          <w:lang w:val="en-US"/>
        </w:rPr>
        <w:t>AS policy also determines whether to advertise path to other neighboring AS</w:t>
      </w:r>
    </w:p>
    <w:p w14:paraId="2C7A204F" w14:textId="55925BE5" w:rsidR="00EE5AF2" w:rsidRDefault="00625C67" w:rsidP="00F2495B">
      <w:pPr>
        <w:pStyle w:val="Heading3"/>
        <w:rPr>
          <w:lang w:val="en-US"/>
        </w:rPr>
      </w:pPr>
      <w:bookmarkStart w:id="44" w:name="_Toc186720320"/>
      <w:r>
        <w:rPr>
          <w:lang w:val="en-US"/>
        </w:rPr>
        <w:t>BGP path advertisement</w:t>
      </w:r>
      <w:bookmarkEnd w:id="44"/>
    </w:p>
    <w:p w14:paraId="1754AF48" w14:textId="6685E627" w:rsidR="00D82512" w:rsidRPr="00D82512" w:rsidRDefault="001B0D3C" w:rsidP="00D82512">
      <w:pPr>
        <w:rPr>
          <w:lang w:val="en-US"/>
        </w:rPr>
      </w:pPr>
      <w:r w:rsidRPr="001B0D3C">
        <w:rPr>
          <w:noProof/>
          <w:lang w:val="en-US"/>
        </w:rPr>
        <w:drawing>
          <wp:inline distT="0" distB="0" distL="0" distR="0" wp14:anchorId="39DB6267" wp14:editId="6F55FE7C">
            <wp:extent cx="5213350" cy="1511532"/>
            <wp:effectExtent l="0" t="0" r="6350" b="0"/>
            <wp:docPr id="33593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31404" name=""/>
                    <pic:cNvPicPr/>
                  </pic:nvPicPr>
                  <pic:blipFill>
                    <a:blip r:embed="rId41"/>
                    <a:stretch>
                      <a:fillRect/>
                    </a:stretch>
                  </pic:blipFill>
                  <pic:spPr>
                    <a:xfrm>
                      <a:off x="0" y="0"/>
                      <a:ext cx="5225348" cy="1515011"/>
                    </a:xfrm>
                    <a:prstGeom prst="rect">
                      <a:avLst/>
                    </a:prstGeom>
                  </pic:spPr>
                </pic:pic>
              </a:graphicData>
            </a:graphic>
          </wp:inline>
        </w:drawing>
      </w:r>
    </w:p>
    <w:p w14:paraId="27C17DCB" w14:textId="1AB498FF" w:rsidR="00F2495B" w:rsidRPr="003A0FDA" w:rsidRDefault="00F2495B" w:rsidP="00835759">
      <w:pPr>
        <w:pStyle w:val="ListParagraph"/>
        <w:numPr>
          <w:ilvl w:val="0"/>
          <w:numId w:val="46"/>
        </w:numPr>
        <w:rPr>
          <w:lang w:val="en-US"/>
        </w:rPr>
      </w:pPr>
      <w:r w:rsidRPr="003A0FDA">
        <w:rPr>
          <w:lang w:val="en-US"/>
        </w:rPr>
        <w:t>AS2 router 2c receives path advertisement AS3, X (via eBGP) from AS3 router 3a</w:t>
      </w:r>
    </w:p>
    <w:p w14:paraId="40D6729E" w14:textId="5D151EC5" w:rsidR="00F2495B" w:rsidRPr="003A0FDA" w:rsidRDefault="00F2495B" w:rsidP="00835759">
      <w:pPr>
        <w:pStyle w:val="ListParagraph"/>
        <w:numPr>
          <w:ilvl w:val="0"/>
          <w:numId w:val="46"/>
        </w:numPr>
        <w:rPr>
          <w:lang w:val="en-US"/>
        </w:rPr>
      </w:pPr>
      <w:r w:rsidRPr="003A0FDA">
        <w:rPr>
          <w:lang w:val="en-US"/>
        </w:rPr>
        <w:t>Based on AS2 policy, AS2 router 2c</w:t>
      </w:r>
      <w:r w:rsidR="003A0FDA" w:rsidRPr="003A0FDA">
        <w:rPr>
          <w:lang w:val="en-US"/>
        </w:rPr>
        <w:t xml:space="preserve"> accepts path AS3, X, propagates (vie iBGP) to all AS2 routers</w:t>
      </w:r>
    </w:p>
    <w:p w14:paraId="539769F8" w14:textId="4F908782" w:rsidR="003A0FDA" w:rsidRDefault="003A0FDA" w:rsidP="00835759">
      <w:pPr>
        <w:pStyle w:val="ListParagraph"/>
        <w:numPr>
          <w:ilvl w:val="0"/>
          <w:numId w:val="46"/>
        </w:numPr>
        <w:rPr>
          <w:lang w:val="en-US"/>
        </w:rPr>
      </w:pPr>
      <w:r w:rsidRPr="003A0FDA">
        <w:rPr>
          <w:lang w:val="en-US"/>
        </w:rPr>
        <w:t>Based on AS2 policy, AS2 router 2a advertises (via eBGP) path AS2, AS3, X to AS1 router 1c</w:t>
      </w:r>
    </w:p>
    <w:p w14:paraId="47CE4618" w14:textId="1322CCB0" w:rsidR="007E735A" w:rsidRDefault="00DC2C3D" w:rsidP="00DC2C3D">
      <w:pPr>
        <w:ind w:left="360"/>
        <w:rPr>
          <w:lang w:val="en-US"/>
        </w:rPr>
      </w:pPr>
      <w:r>
        <w:rPr>
          <w:lang w:val="en-US"/>
        </w:rPr>
        <w:t>A gateway router may learn about multiple paths to destination:</w:t>
      </w:r>
    </w:p>
    <w:p w14:paraId="333C4295" w14:textId="260F3CA6" w:rsidR="00DC2C3D" w:rsidRDefault="00DC2C3D" w:rsidP="00835759">
      <w:pPr>
        <w:pStyle w:val="ListParagraph"/>
        <w:numPr>
          <w:ilvl w:val="0"/>
          <w:numId w:val="47"/>
        </w:numPr>
        <w:rPr>
          <w:lang w:val="en-US"/>
        </w:rPr>
      </w:pPr>
      <w:r>
        <w:rPr>
          <w:lang w:val="en-US"/>
        </w:rPr>
        <w:t>AS1 gateway router 1c learns path AS2</w:t>
      </w:r>
      <w:r w:rsidR="00057365">
        <w:rPr>
          <w:lang w:val="en-US"/>
        </w:rPr>
        <w:t>, AS3, X from 2a</w:t>
      </w:r>
    </w:p>
    <w:p w14:paraId="71836636" w14:textId="3EE24A97" w:rsidR="00057365" w:rsidRDefault="00057365" w:rsidP="00835759">
      <w:pPr>
        <w:pStyle w:val="ListParagraph"/>
        <w:numPr>
          <w:ilvl w:val="0"/>
          <w:numId w:val="47"/>
        </w:numPr>
        <w:rPr>
          <w:lang w:val="en-US"/>
        </w:rPr>
      </w:pPr>
      <w:r>
        <w:rPr>
          <w:lang w:val="en-US"/>
        </w:rPr>
        <w:t>AS1 gateway router 1c learns path AS3, X from 3a</w:t>
      </w:r>
    </w:p>
    <w:p w14:paraId="61D985CF" w14:textId="76D0F930" w:rsidR="00057365" w:rsidRDefault="00057365" w:rsidP="00835759">
      <w:pPr>
        <w:pStyle w:val="ListParagraph"/>
        <w:numPr>
          <w:ilvl w:val="0"/>
          <w:numId w:val="47"/>
        </w:numPr>
        <w:rPr>
          <w:lang w:val="en-US"/>
        </w:rPr>
      </w:pPr>
      <w:r>
        <w:rPr>
          <w:lang w:val="en-US"/>
        </w:rPr>
        <w:t>Based on policy, AS1 gateway router 1c chooses path AS</w:t>
      </w:r>
      <w:r w:rsidR="00B87AFA">
        <w:rPr>
          <w:lang w:val="en-US"/>
        </w:rPr>
        <w:t>3, X and advertises path within AS1 via iBGP</w:t>
      </w:r>
    </w:p>
    <w:p w14:paraId="67BCB0EF" w14:textId="757B2EB4" w:rsidR="009310C2" w:rsidRDefault="009310C2" w:rsidP="009310C2">
      <w:pPr>
        <w:rPr>
          <w:lang w:val="en-US"/>
        </w:rPr>
      </w:pPr>
      <w:r w:rsidRPr="009310C2">
        <w:rPr>
          <w:noProof/>
          <w:lang w:val="en-US"/>
        </w:rPr>
        <w:lastRenderedPageBreak/>
        <w:drawing>
          <wp:inline distT="0" distB="0" distL="0" distR="0" wp14:anchorId="11BBAFE5" wp14:editId="3B047F79">
            <wp:extent cx="5760085" cy="1640205"/>
            <wp:effectExtent l="0" t="0" r="0" b="0"/>
            <wp:docPr id="197153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35419" name=""/>
                    <pic:cNvPicPr/>
                  </pic:nvPicPr>
                  <pic:blipFill>
                    <a:blip r:embed="rId42"/>
                    <a:stretch>
                      <a:fillRect/>
                    </a:stretch>
                  </pic:blipFill>
                  <pic:spPr>
                    <a:xfrm>
                      <a:off x="0" y="0"/>
                      <a:ext cx="5760085" cy="1640205"/>
                    </a:xfrm>
                    <a:prstGeom prst="rect">
                      <a:avLst/>
                    </a:prstGeom>
                  </pic:spPr>
                </pic:pic>
              </a:graphicData>
            </a:graphic>
          </wp:inline>
        </w:drawing>
      </w:r>
    </w:p>
    <w:p w14:paraId="75FF22AE" w14:textId="547E0E8A" w:rsidR="00C15F16" w:rsidRDefault="00094DBA" w:rsidP="00094DBA">
      <w:pPr>
        <w:pStyle w:val="Heading3"/>
        <w:rPr>
          <w:lang w:val="en-US"/>
        </w:rPr>
      </w:pPr>
      <w:bookmarkStart w:id="45" w:name="_Toc186720321"/>
      <w:r>
        <w:rPr>
          <w:lang w:val="en-US"/>
        </w:rPr>
        <w:t>BGP messages</w:t>
      </w:r>
      <w:bookmarkEnd w:id="45"/>
    </w:p>
    <w:p w14:paraId="1F80205B" w14:textId="4CCD4F17" w:rsidR="00094DBA" w:rsidRDefault="00094DBA" w:rsidP="00CB0600">
      <w:pPr>
        <w:spacing w:after="0"/>
        <w:rPr>
          <w:lang w:val="en-US"/>
        </w:rPr>
      </w:pPr>
      <w:r>
        <w:rPr>
          <w:lang w:val="en-US"/>
        </w:rPr>
        <w:t>BGP messages exchanged between peers over TCP connection</w:t>
      </w:r>
    </w:p>
    <w:p w14:paraId="2D29EEB3" w14:textId="5968ABAA" w:rsidR="00094DBA" w:rsidRDefault="00094DBA" w:rsidP="00CB0600">
      <w:pPr>
        <w:spacing w:after="0"/>
        <w:rPr>
          <w:lang w:val="en-US"/>
        </w:rPr>
      </w:pPr>
      <w:r>
        <w:rPr>
          <w:lang w:val="en-US"/>
        </w:rPr>
        <w:t>BGP messages</w:t>
      </w:r>
      <w:r w:rsidR="00CB0600">
        <w:rPr>
          <w:lang w:val="en-US"/>
        </w:rPr>
        <w:t>:</w:t>
      </w:r>
    </w:p>
    <w:p w14:paraId="37678267" w14:textId="3CDEA80A" w:rsidR="00CB0600" w:rsidRPr="00CB0600" w:rsidRDefault="00CB0600" w:rsidP="00835759">
      <w:pPr>
        <w:pStyle w:val="ListParagraph"/>
        <w:numPr>
          <w:ilvl w:val="0"/>
          <w:numId w:val="48"/>
        </w:numPr>
        <w:spacing w:after="0"/>
        <w:rPr>
          <w:lang w:val="en-US"/>
        </w:rPr>
      </w:pPr>
      <w:r w:rsidRPr="00CB0600">
        <w:rPr>
          <w:lang w:val="en-US"/>
        </w:rPr>
        <w:t>OPEN:</w:t>
      </w:r>
      <w:r>
        <w:rPr>
          <w:lang w:val="en-US"/>
        </w:rPr>
        <w:t xml:space="preserve"> opens TCP connection to remote BGP peer and authenticates sending BGP peer</w:t>
      </w:r>
    </w:p>
    <w:p w14:paraId="60BE8201" w14:textId="645D13DE" w:rsidR="00CB0600" w:rsidRPr="00CB0600" w:rsidRDefault="00CB0600" w:rsidP="00835759">
      <w:pPr>
        <w:pStyle w:val="ListParagraph"/>
        <w:numPr>
          <w:ilvl w:val="0"/>
          <w:numId w:val="48"/>
        </w:numPr>
        <w:spacing w:after="0"/>
        <w:rPr>
          <w:lang w:val="en-US"/>
        </w:rPr>
      </w:pPr>
      <w:r w:rsidRPr="00CB0600">
        <w:rPr>
          <w:lang w:val="en-US"/>
        </w:rPr>
        <w:t>UPDATE:</w:t>
      </w:r>
      <w:r>
        <w:rPr>
          <w:lang w:val="en-US"/>
        </w:rPr>
        <w:t xml:space="preserve"> Advertises new path (or withdraws old)</w:t>
      </w:r>
    </w:p>
    <w:p w14:paraId="29482ECC" w14:textId="3DAEE422" w:rsidR="00CB0600" w:rsidRPr="00CB0600" w:rsidRDefault="00CB0600" w:rsidP="00835759">
      <w:pPr>
        <w:pStyle w:val="ListParagraph"/>
        <w:numPr>
          <w:ilvl w:val="0"/>
          <w:numId w:val="48"/>
        </w:numPr>
        <w:rPr>
          <w:lang w:val="en-US"/>
        </w:rPr>
      </w:pPr>
      <w:r w:rsidRPr="00CB0600">
        <w:rPr>
          <w:lang w:val="en-US"/>
        </w:rPr>
        <w:t>KEEPALIVE:</w:t>
      </w:r>
      <w:r>
        <w:rPr>
          <w:lang w:val="en-US"/>
        </w:rPr>
        <w:t xml:space="preserve"> Keeps connection alive in absence of Updates; also ACKs OPEN request</w:t>
      </w:r>
    </w:p>
    <w:p w14:paraId="5966B8DF" w14:textId="2BEF7223" w:rsidR="00CB0600" w:rsidRDefault="00CB0600" w:rsidP="00835759">
      <w:pPr>
        <w:pStyle w:val="ListParagraph"/>
        <w:numPr>
          <w:ilvl w:val="0"/>
          <w:numId w:val="48"/>
        </w:numPr>
        <w:rPr>
          <w:lang w:val="en-US"/>
        </w:rPr>
      </w:pPr>
      <w:r w:rsidRPr="00CB0600">
        <w:rPr>
          <w:lang w:val="en-US"/>
        </w:rPr>
        <w:t>NOTIFICATION:</w:t>
      </w:r>
      <w:r>
        <w:rPr>
          <w:lang w:val="en-US"/>
        </w:rPr>
        <w:t xml:space="preserve"> </w:t>
      </w:r>
      <w:r w:rsidR="00597D90">
        <w:rPr>
          <w:lang w:val="en-US"/>
        </w:rPr>
        <w:t>Reports errors in previous msg; also used to close connection</w:t>
      </w:r>
    </w:p>
    <w:p w14:paraId="62765942" w14:textId="17AD3A18" w:rsidR="008407BA" w:rsidRDefault="008407BA" w:rsidP="00AE6C5F">
      <w:pPr>
        <w:pStyle w:val="Heading2"/>
        <w:rPr>
          <w:lang w:val="en-US"/>
        </w:rPr>
      </w:pPr>
      <w:bookmarkStart w:id="46" w:name="_Toc186720322"/>
      <w:r>
        <w:rPr>
          <w:lang w:val="en-US"/>
        </w:rPr>
        <w:t>Why different</w:t>
      </w:r>
      <w:r w:rsidR="00AE6C5F">
        <w:rPr>
          <w:lang w:val="en-US"/>
        </w:rPr>
        <w:t>iate Intra-, Inter-AS routing?</w:t>
      </w:r>
      <w:bookmarkEnd w:id="46"/>
    </w:p>
    <w:p w14:paraId="1CF12C45" w14:textId="68987D4A" w:rsidR="00AE6C5F" w:rsidRDefault="00AE6C5F" w:rsidP="00E96067">
      <w:pPr>
        <w:spacing w:after="0"/>
        <w:rPr>
          <w:lang w:val="en-US"/>
        </w:rPr>
      </w:pPr>
      <w:r>
        <w:rPr>
          <w:lang w:val="en-US"/>
        </w:rPr>
        <w:t>Policy:</w:t>
      </w:r>
    </w:p>
    <w:p w14:paraId="66BD2F8A" w14:textId="4D9E7B41" w:rsidR="00AE6C5F" w:rsidRDefault="00AE6C5F" w:rsidP="00835759">
      <w:pPr>
        <w:pStyle w:val="ListParagraph"/>
        <w:numPr>
          <w:ilvl w:val="0"/>
          <w:numId w:val="49"/>
        </w:numPr>
        <w:spacing w:after="0"/>
        <w:rPr>
          <w:lang w:val="en-US"/>
        </w:rPr>
      </w:pPr>
      <w:r>
        <w:rPr>
          <w:lang w:val="en-US"/>
        </w:rPr>
        <w:t>Inter-AS</w:t>
      </w:r>
      <w:r w:rsidR="00361C3D">
        <w:rPr>
          <w:lang w:val="en-US"/>
        </w:rPr>
        <w:t>: admin wants control over how its traffic routed, who routes through its network</w:t>
      </w:r>
    </w:p>
    <w:p w14:paraId="0390469A" w14:textId="1D8E3202" w:rsidR="00361C3D" w:rsidRPr="00AE6C5F" w:rsidRDefault="00361C3D" w:rsidP="00835759">
      <w:pPr>
        <w:pStyle w:val="ListParagraph"/>
        <w:numPr>
          <w:ilvl w:val="0"/>
          <w:numId w:val="49"/>
        </w:numPr>
        <w:rPr>
          <w:lang w:val="en-US"/>
        </w:rPr>
      </w:pPr>
      <w:r>
        <w:rPr>
          <w:lang w:val="en-US"/>
        </w:rPr>
        <w:t xml:space="preserve">Intra-AS (OSPF): </w:t>
      </w:r>
      <w:r w:rsidR="003F21C1">
        <w:rPr>
          <w:lang w:val="en-US"/>
        </w:rPr>
        <w:t>single admin, so policy less of an issue</w:t>
      </w:r>
    </w:p>
    <w:p w14:paraId="7D491D25" w14:textId="2F94547A" w:rsidR="00AE6C5F" w:rsidRDefault="00AE6C5F" w:rsidP="00E96067">
      <w:pPr>
        <w:spacing w:after="0"/>
        <w:rPr>
          <w:lang w:val="en-US"/>
        </w:rPr>
      </w:pPr>
      <w:r>
        <w:rPr>
          <w:lang w:val="en-US"/>
        </w:rPr>
        <w:t>Scale:</w:t>
      </w:r>
    </w:p>
    <w:p w14:paraId="5D50DC8C" w14:textId="7BFC5175" w:rsidR="003F21C1" w:rsidRPr="003F21C1" w:rsidRDefault="003F21C1" w:rsidP="00835759">
      <w:pPr>
        <w:pStyle w:val="ListParagraph"/>
        <w:numPr>
          <w:ilvl w:val="0"/>
          <w:numId w:val="50"/>
        </w:numPr>
        <w:spacing w:after="0"/>
        <w:rPr>
          <w:lang w:val="en-US"/>
        </w:rPr>
      </w:pPr>
      <w:r>
        <w:rPr>
          <w:lang w:val="en-US"/>
        </w:rPr>
        <w:t>Hierarchical routing saves table size, reduce</w:t>
      </w:r>
      <w:r w:rsidR="00B21838">
        <w:rPr>
          <w:lang w:val="en-US"/>
        </w:rPr>
        <w:t>d update traffic</w:t>
      </w:r>
    </w:p>
    <w:p w14:paraId="1B2AE420" w14:textId="4CDF67C7" w:rsidR="00AE6C5F" w:rsidRDefault="00AE6C5F" w:rsidP="00E96067">
      <w:pPr>
        <w:spacing w:after="0"/>
        <w:rPr>
          <w:lang w:val="en-US"/>
        </w:rPr>
      </w:pPr>
      <w:r>
        <w:rPr>
          <w:lang w:val="en-US"/>
        </w:rPr>
        <w:t>Performance:</w:t>
      </w:r>
    </w:p>
    <w:p w14:paraId="7059DE5E" w14:textId="6DF231AB" w:rsidR="00B21838" w:rsidRDefault="00B21838" w:rsidP="00835759">
      <w:pPr>
        <w:pStyle w:val="ListParagraph"/>
        <w:numPr>
          <w:ilvl w:val="0"/>
          <w:numId w:val="50"/>
        </w:numPr>
        <w:spacing w:after="0"/>
        <w:rPr>
          <w:lang w:val="en-US"/>
        </w:rPr>
      </w:pPr>
      <w:r>
        <w:rPr>
          <w:lang w:val="en-US"/>
        </w:rPr>
        <w:t>Intra-AS: Can focus on performance</w:t>
      </w:r>
    </w:p>
    <w:p w14:paraId="5F7F9137" w14:textId="24E74AB0" w:rsidR="00B21838" w:rsidRPr="00B21838" w:rsidRDefault="00E96067" w:rsidP="00835759">
      <w:pPr>
        <w:pStyle w:val="ListParagraph"/>
        <w:numPr>
          <w:ilvl w:val="0"/>
          <w:numId w:val="50"/>
        </w:numPr>
        <w:rPr>
          <w:lang w:val="en-US"/>
        </w:rPr>
      </w:pPr>
      <w:r>
        <w:rPr>
          <w:lang w:val="en-US"/>
        </w:rPr>
        <w:t>Inter-AS: Policy dominates over performance</w:t>
      </w:r>
    </w:p>
    <w:p w14:paraId="2F549A8A" w14:textId="123C5C0C" w:rsidR="002408B8" w:rsidRDefault="002408B8" w:rsidP="008C4F03">
      <w:pPr>
        <w:pStyle w:val="Heading2"/>
        <w:rPr>
          <w:lang w:val="en-US"/>
        </w:rPr>
      </w:pPr>
      <w:bookmarkStart w:id="47" w:name="_Toc186720323"/>
      <w:r>
        <w:rPr>
          <w:lang w:val="en-US"/>
        </w:rPr>
        <w:t>Distance vector algorithms</w:t>
      </w:r>
      <w:bookmarkEnd w:id="47"/>
    </w:p>
    <w:p w14:paraId="02DCA033" w14:textId="3785A6DB" w:rsidR="003C3FD7" w:rsidRDefault="003C3FD7" w:rsidP="003C3FD7">
      <w:pPr>
        <w:rPr>
          <w:lang w:val="en-US"/>
        </w:rPr>
      </w:pPr>
      <w:r>
        <w:rPr>
          <w:lang w:val="en-US"/>
        </w:rPr>
        <w:t xml:space="preserve">Key idea: </w:t>
      </w:r>
    </w:p>
    <w:p w14:paraId="5ED7B822" w14:textId="30004B37" w:rsidR="003C3FD7" w:rsidRDefault="003C3FD7" w:rsidP="003C3FD7">
      <w:pPr>
        <w:pStyle w:val="ListParagraph"/>
        <w:numPr>
          <w:ilvl w:val="0"/>
          <w:numId w:val="36"/>
        </w:numPr>
        <w:rPr>
          <w:lang w:val="en-US"/>
        </w:rPr>
      </w:pPr>
      <w:r>
        <w:rPr>
          <w:lang w:val="en-US"/>
        </w:rPr>
        <w:t>From time to time, each mode sends its own distance vector estimate to neighbors</w:t>
      </w:r>
    </w:p>
    <w:p w14:paraId="6D80C2FD" w14:textId="5C6F1668" w:rsidR="003C3FD7" w:rsidRDefault="00A43573" w:rsidP="003C3FD7">
      <w:pPr>
        <w:pStyle w:val="ListParagraph"/>
        <w:numPr>
          <w:ilvl w:val="0"/>
          <w:numId w:val="36"/>
        </w:numPr>
        <w:rPr>
          <w:lang w:val="en-US"/>
        </w:rPr>
      </w:pPr>
      <w:r>
        <w:rPr>
          <w:lang w:val="en-US"/>
        </w:rPr>
        <w:t>When x receives new DV estimate from any neighbor, it updates its</w:t>
      </w:r>
      <w:r w:rsidR="00863048">
        <w:rPr>
          <w:lang w:val="en-US"/>
        </w:rPr>
        <w:t xml:space="preserve"> own DV using B-F equation</w:t>
      </w:r>
    </w:p>
    <w:p w14:paraId="2CA5C73B" w14:textId="0D561156" w:rsidR="00863048" w:rsidRDefault="00C26F3B" w:rsidP="003C3FD7">
      <w:pPr>
        <w:pStyle w:val="ListParagraph"/>
        <w:numPr>
          <w:ilvl w:val="0"/>
          <w:numId w:val="36"/>
        </w:numPr>
        <w:rPr>
          <w:lang w:val="en-US"/>
        </w:rPr>
      </w:pPr>
      <w:r>
        <w:rPr>
          <w:lang w:val="en-US"/>
        </w:rPr>
        <w:t>Iterative, asynchronous: each local iteration caused by:</w:t>
      </w:r>
    </w:p>
    <w:p w14:paraId="74BDDA26" w14:textId="52FDE99E" w:rsidR="00C26F3B" w:rsidRDefault="00C26F3B" w:rsidP="00C26F3B">
      <w:pPr>
        <w:pStyle w:val="ListParagraph"/>
        <w:numPr>
          <w:ilvl w:val="1"/>
          <w:numId w:val="36"/>
        </w:numPr>
        <w:rPr>
          <w:lang w:val="en-US"/>
        </w:rPr>
      </w:pPr>
      <w:r>
        <w:rPr>
          <w:lang w:val="en-US"/>
        </w:rPr>
        <w:t>Local link cost change</w:t>
      </w:r>
    </w:p>
    <w:p w14:paraId="183184D0" w14:textId="23208F80" w:rsidR="00B71CF1" w:rsidRDefault="00B71CF1" w:rsidP="00C26F3B">
      <w:pPr>
        <w:pStyle w:val="ListParagraph"/>
        <w:numPr>
          <w:ilvl w:val="1"/>
          <w:numId w:val="36"/>
        </w:numPr>
        <w:rPr>
          <w:lang w:val="en-US"/>
        </w:rPr>
      </w:pPr>
      <w:r>
        <w:rPr>
          <w:lang w:val="en-US"/>
        </w:rPr>
        <w:t>DV update message from neighbor</w:t>
      </w:r>
    </w:p>
    <w:p w14:paraId="03BA252E" w14:textId="017D05E6" w:rsidR="00B71CF1" w:rsidRDefault="00B71CF1" w:rsidP="00B71CF1">
      <w:pPr>
        <w:pStyle w:val="ListParagraph"/>
        <w:numPr>
          <w:ilvl w:val="0"/>
          <w:numId w:val="36"/>
        </w:numPr>
        <w:rPr>
          <w:lang w:val="en-US"/>
        </w:rPr>
      </w:pPr>
      <w:r>
        <w:rPr>
          <w:lang w:val="en-US"/>
        </w:rPr>
        <w:t>Distributed, self-stopping: each node notifies neighbors only when its DV changes</w:t>
      </w:r>
    </w:p>
    <w:p w14:paraId="306399F3" w14:textId="36F59606" w:rsidR="00B71CF1" w:rsidRDefault="00B71CF1" w:rsidP="00B71CF1">
      <w:pPr>
        <w:pStyle w:val="ListParagraph"/>
        <w:numPr>
          <w:ilvl w:val="1"/>
          <w:numId w:val="36"/>
        </w:numPr>
        <w:rPr>
          <w:lang w:val="en-US"/>
        </w:rPr>
      </w:pPr>
      <w:r>
        <w:rPr>
          <w:lang w:val="en-US"/>
        </w:rPr>
        <w:t>Neighbors then notify their neighbors – only if necessary</w:t>
      </w:r>
    </w:p>
    <w:p w14:paraId="579374B7" w14:textId="27A23CFE" w:rsidR="00B71CF1" w:rsidRDefault="00B71CF1" w:rsidP="00B71CF1">
      <w:pPr>
        <w:pStyle w:val="ListParagraph"/>
        <w:numPr>
          <w:ilvl w:val="1"/>
          <w:numId w:val="36"/>
        </w:numPr>
        <w:rPr>
          <w:lang w:val="en-US"/>
        </w:rPr>
      </w:pPr>
      <w:r>
        <w:rPr>
          <w:lang w:val="en-US"/>
        </w:rPr>
        <w:t>No notification received, no action taken</w:t>
      </w:r>
    </w:p>
    <w:p w14:paraId="695C3665" w14:textId="31E77B59" w:rsidR="00F41E91" w:rsidRDefault="00F41E91" w:rsidP="00F41E91">
      <w:pPr>
        <w:pStyle w:val="Heading2"/>
        <w:rPr>
          <w:lang w:val="en-US"/>
        </w:rPr>
      </w:pPr>
      <w:bookmarkStart w:id="48" w:name="_Toc186720324"/>
      <w:r>
        <w:rPr>
          <w:lang w:val="en-US"/>
        </w:rPr>
        <w:lastRenderedPageBreak/>
        <w:t>Comparison of LS and DV algorithms</w:t>
      </w:r>
      <w:bookmarkEnd w:id="48"/>
    </w:p>
    <w:p w14:paraId="4957BAF4" w14:textId="376BF7AC" w:rsidR="00F41E91" w:rsidRPr="002B60D4" w:rsidRDefault="002B60D4" w:rsidP="002B60D4">
      <w:pPr>
        <w:spacing w:after="0"/>
        <w:rPr>
          <w:b/>
          <w:bCs/>
          <w:lang w:val="en-US"/>
        </w:rPr>
      </w:pPr>
      <w:r w:rsidRPr="002B60D4">
        <w:rPr>
          <w:b/>
          <w:bCs/>
          <w:lang w:val="en-US"/>
        </w:rPr>
        <w:t>Message complexity:</w:t>
      </w:r>
    </w:p>
    <w:p w14:paraId="332A118B" w14:textId="2FD285E9" w:rsidR="002B60D4" w:rsidRDefault="002B60D4" w:rsidP="002B60D4">
      <w:pPr>
        <w:spacing w:after="0"/>
        <w:rPr>
          <w:lang w:val="en-US"/>
        </w:rPr>
      </w:pPr>
      <w:r>
        <w:rPr>
          <w:lang w:val="en-US"/>
        </w:rPr>
        <w:t>LS: n routers, O(n</w:t>
      </w:r>
      <w:r w:rsidRPr="002B60D4">
        <w:rPr>
          <w:vertAlign w:val="superscript"/>
          <w:lang w:val="en-US"/>
        </w:rPr>
        <w:t>2</w:t>
      </w:r>
      <w:r>
        <w:rPr>
          <w:lang w:val="en-US"/>
        </w:rPr>
        <w:t>) messages sent</w:t>
      </w:r>
    </w:p>
    <w:p w14:paraId="4241736E" w14:textId="2C7BA32A" w:rsidR="002B60D4" w:rsidRDefault="002B60D4" w:rsidP="002B60D4">
      <w:pPr>
        <w:spacing w:after="0"/>
        <w:rPr>
          <w:lang w:val="en-US"/>
        </w:rPr>
      </w:pPr>
      <w:r>
        <w:rPr>
          <w:lang w:val="en-US"/>
        </w:rPr>
        <w:t>DV: exchange between neighbors; convergence time varies</w:t>
      </w:r>
    </w:p>
    <w:p w14:paraId="7208A3F8" w14:textId="77777777" w:rsidR="002B60D4" w:rsidRDefault="002B60D4" w:rsidP="002B60D4">
      <w:pPr>
        <w:spacing w:after="0"/>
        <w:rPr>
          <w:lang w:val="en-US"/>
        </w:rPr>
      </w:pPr>
    </w:p>
    <w:p w14:paraId="70A760A7" w14:textId="3ADA397D" w:rsidR="002B60D4" w:rsidRPr="005C3D69" w:rsidRDefault="002B60D4" w:rsidP="002B60D4">
      <w:pPr>
        <w:spacing w:after="0"/>
        <w:rPr>
          <w:b/>
          <w:bCs/>
          <w:lang w:val="en-US"/>
        </w:rPr>
      </w:pPr>
      <w:r w:rsidRPr="005C3D69">
        <w:rPr>
          <w:b/>
          <w:bCs/>
          <w:lang w:val="en-US"/>
        </w:rPr>
        <w:t>Speed of conver</w:t>
      </w:r>
      <w:r w:rsidR="008B069F" w:rsidRPr="005C3D69">
        <w:rPr>
          <w:b/>
          <w:bCs/>
          <w:lang w:val="en-US"/>
        </w:rPr>
        <w:t>gence:</w:t>
      </w:r>
    </w:p>
    <w:p w14:paraId="7C02A2F9" w14:textId="2E91580D" w:rsidR="008B069F" w:rsidRDefault="008B069F" w:rsidP="002B60D4">
      <w:pPr>
        <w:spacing w:after="0"/>
        <w:rPr>
          <w:lang w:val="en-US"/>
        </w:rPr>
      </w:pPr>
      <w:r w:rsidRPr="00EE07F8">
        <w:rPr>
          <w:lang w:val="en-US"/>
        </w:rPr>
        <w:t xml:space="preserve">LS: O(n2) algorithm, </w:t>
      </w:r>
      <w:r w:rsidR="00EE07F8" w:rsidRPr="00EE07F8">
        <w:rPr>
          <w:lang w:val="en-US"/>
        </w:rPr>
        <w:t>O(n2) messages, may ha</w:t>
      </w:r>
      <w:r w:rsidR="00EE07F8">
        <w:rPr>
          <w:lang w:val="en-US"/>
        </w:rPr>
        <w:t>ve oscillations (</w:t>
      </w:r>
      <w:r w:rsidR="001D4601">
        <w:rPr>
          <w:lang w:val="en-US"/>
        </w:rPr>
        <w:t>Schwingung</w:t>
      </w:r>
      <w:r w:rsidR="00EE07F8">
        <w:rPr>
          <w:lang w:val="en-US"/>
        </w:rPr>
        <w:t>)</w:t>
      </w:r>
    </w:p>
    <w:p w14:paraId="24E6DC42" w14:textId="7738170F" w:rsidR="001D4601" w:rsidRDefault="001D4601" w:rsidP="002B60D4">
      <w:pPr>
        <w:spacing w:after="0"/>
        <w:rPr>
          <w:lang w:val="en-US"/>
        </w:rPr>
      </w:pPr>
      <w:r>
        <w:rPr>
          <w:lang w:val="en-US"/>
        </w:rPr>
        <w:t>DV: convergence time varies, may have routing loops, count to infinity problem</w:t>
      </w:r>
    </w:p>
    <w:p w14:paraId="5D658923" w14:textId="77777777" w:rsidR="001D4601" w:rsidRDefault="001D4601" w:rsidP="002B60D4">
      <w:pPr>
        <w:spacing w:after="0"/>
        <w:rPr>
          <w:lang w:val="en-US"/>
        </w:rPr>
      </w:pPr>
    </w:p>
    <w:p w14:paraId="713A8935" w14:textId="1FE45CBF" w:rsidR="005547AB" w:rsidRPr="005C3D69" w:rsidRDefault="00F324ED" w:rsidP="002B60D4">
      <w:pPr>
        <w:spacing w:after="0"/>
        <w:rPr>
          <w:b/>
          <w:bCs/>
          <w:lang w:val="en-US"/>
        </w:rPr>
      </w:pPr>
      <w:r w:rsidRPr="005C3D69">
        <w:rPr>
          <w:b/>
          <w:bCs/>
          <w:lang w:val="en-US"/>
        </w:rPr>
        <w:t>Robustness: W</w:t>
      </w:r>
      <w:r w:rsidR="00A43C8B" w:rsidRPr="005C3D69">
        <w:rPr>
          <w:b/>
          <w:bCs/>
          <w:lang w:val="en-US"/>
        </w:rPr>
        <w:t>hat happens if router malfunctions, or is compromised?</w:t>
      </w:r>
    </w:p>
    <w:p w14:paraId="6501AE83" w14:textId="4E510E15" w:rsidR="00A43C8B" w:rsidRDefault="00A43C8B" w:rsidP="002B60D4">
      <w:pPr>
        <w:spacing w:after="0"/>
        <w:rPr>
          <w:lang w:val="en-US"/>
        </w:rPr>
      </w:pPr>
      <w:r>
        <w:rPr>
          <w:lang w:val="en-US"/>
        </w:rPr>
        <w:t xml:space="preserve">LS: </w:t>
      </w:r>
    </w:p>
    <w:p w14:paraId="33612D59" w14:textId="0CAFD1CE" w:rsidR="005C3D69" w:rsidRDefault="005C3D69" w:rsidP="00835759">
      <w:pPr>
        <w:pStyle w:val="ListParagraph"/>
        <w:numPr>
          <w:ilvl w:val="0"/>
          <w:numId w:val="41"/>
        </w:numPr>
        <w:spacing w:after="0"/>
        <w:rPr>
          <w:lang w:val="en-US"/>
        </w:rPr>
      </w:pPr>
      <w:r>
        <w:rPr>
          <w:lang w:val="en-US"/>
        </w:rPr>
        <w:t xml:space="preserve">Router can </w:t>
      </w:r>
      <w:r w:rsidR="00053B12">
        <w:rPr>
          <w:lang w:val="en-US"/>
        </w:rPr>
        <w:t>advertise incorrect link cost</w:t>
      </w:r>
    </w:p>
    <w:p w14:paraId="0571B8ED" w14:textId="1E4CB87C" w:rsidR="005C53B7" w:rsidRDefault="005C53B7" w:rsidP="00835759">
      <w:pPr>
        <w:pStyle w:val="ListParagraph"/>
        <w:numPr>
          <w:ilvl w:val="0"/>
          <w:numId w:val="41"/>
        </w:numPr>
        <w:spacing w:after="0"/>
        <w:rPr>
          <w:lang w:val="en-US"/>
        </w:rPr>
      </w:pPr>
      <w:r>
        <w:rPr>
          <w:lang w:val="en-US"/>
        </w:rPr>
        <w:t>Each router computes only its own table</w:t>
      </w:r>
    </w:p>
    <w:p w14:paraId="516A9908" w14:textId="2F2C98BB" w:rsidR="005C53B7" w:rsidRDefault="005C53B7" w:rsidP="005C53B7">
      <w:pPr>
        <w:spacing w:after="0"/>
        <w:rPr>
          <w:lang w:val="en-US"/>
        </w:rPr>
      </w:pPr>
      <w:r>
        <w:rPr>
          <w:lang w:val="en-US"/>
        </w:rPr>
        <w:t>DV:</w:t>
      </w:r>
    </w:p>
    <w:p w14:paraId="683EF9C3" w14:textId="49F483DF" w:rsidR="005C53B7" w:rsidRDefault="00A642C2" w:rsidP="00835759">
      <w:pPr>
        <w:pStyle w:val="ListParagraph"/>
        <w:numPr>
          <w:ilvl w:val="0"/>
          <w:numId w:val="42"/>
        </w:numPr>
        <w:spacing w:after="0"/>
        <w:rPr>
          <w:lang w:val="en-US"/>
        </w:rPr>
      </w:pPr>
      <w:r>
        <w:rPr>
          <w:lang w:val="en-US"/>
        </w:rPr>
        <w:t xml:space="preserve">DV router can advertise incorrect path cost (“I have a really low cost path to </w:t>
      </w:r>
      <w:r w:rsidR="00E311F4">
        <w:rPr>
          <w:lang w:val="en-US"/>
        </w:rPr>
        <w:t>everywhere”): black-holding</w:t>
      </w:r>
    </w:p>
    <w:p w14:paraId="2E63CDBC" w14:textId="7080B9EC" w:rsidR="00E311F4" w:rsidRPr="005C53B7" w:rsidRDefault="00E311F4" w:rsidP="00835759">
      <w:pPr>
        <w:pStyle w:val="ListParagraph"/>
        <w:numPr>
          <w:ilvl w:val="0"/>
          <w:numId w:val="42"/>
        </w:numPr>
        <w:spacing w:after="0"/>
        <w:rPr>
          <w:lang w:val="en-US"/>
        </w:rPr>
      </w:pPr>
      <w:r>
        <w:rPr>
          <w:lang w:val="en-US"/>
        </w:rPr>
        <w:t>Each router’s table used by others: error propagate thru network</w:t>
      </w:r>
    </w:p>
    <w:p w14:paraId="28CA9035" w14:textId="77777777" w:rsidR="00346B55" w:rsidRDefault="00346B55" w:rsidP="00346B55">
      <w:pPr>
        <w:pStyle w:val="Heading1"/>
        <w:rPr>
          <w:lang w:val="en-US"/>
        </w:rPr>
      </w:pPr>
      <w:bookmarkStart w:id="49" w:name="_Toc186720325"/>
      <w:r w:rsidRPr="00346B55">
        <w:rPr>
          <w:lang w:val="en-US"/>
        </w:rPr>
        <w:t>Distinguish Network Layer Control Plane and Network Layer Data Plane responsibilities</w:t>
      </w:r>
      <w:bookmarkEnd w:id="49"/>
    </w:p>
    <w:p w14:paraId="7BC45875" w14:textId="77777777" w:rsidR="008A2C9F" w:rsidRPr="008A2C9F" w:rsidRDefault="008A2C9F" w:rsidP="008A2C9F">
      <w:pPr>
        <w:rPr>
          <w:lang w:val="en-US"/>
        </w:rPr>
      </w:pPr>
      <w:r w:rsidRPr="008A2C9F">
        <w:rPr>
          <w:lang w:val="en-US"/>
        </w:rPr>
        <w:t>The Layer 3 (Network Layer) can be further divided into a Control Plane and Data Plane. This division is essential because of technical and functional reasons.</w:t>
      </w:r>
    </w:p>
    <w:p w14:paraId="36827E9C" w14:textId="77777777" w:rsidR="008A2C9F" w:rsidRPr="004E79F6" w:rsidRDefault="008A2C9F" w:rsidP="008A2C9F">
      <w:r>
        <w:t>Data Plane:</w:t>
      </w:r>
    </w:p>
    <w:p w14:paraId="473FF51F" w14:textId="77777777" w:rsidR="008A2C9F" w:rsidRPr="008A2C9F" w:rsidRDefault="008A2C9F" w:rsidP="00D60CF8">
      <w:pPr>
        <w:pStyle w:val="ListParagraph"/>
        <w:numPr>
          <w:ilvl w:val="0"/>
          <w:numId w:val="29"/>
        </w:numPr>
        <w:spacing w:after="160" w:line="259" w:lineRule="auto"/>
        <w:jc w:val="left"/>
        <w:rPr>
          <w:lang w:val="en-US"/>
        </w:rPr>
      </w:pPr>
      <w:r w:rsidRPr="008A2C9F">
        <w:rPr>
          <w:lang w:val="en-US"/>
        </w:rPr>
        <w:t>Is responsible for the forwarding of data packets. It works on an operative layer and ensures that packets arrive at the correct location based on routing or switching rules.</w:t>
      </w:r>
    </w:p>
    <w:p w14:paraId="7BAB86EA" w14:textId="77777777" w:rsidR="008A2C9F" w:rsidRDefault="008A2C9F" w:rsidP="008A2C9F">
      <w:r>
        <w:t>Control Plane:</w:t>
      </w:r>
    </w:p>
    <w:p w14:paraId="6EEFACC8" w14:textId="534FDEF0" w:rsidR="008A2C9F" w:rsidRPr="008A2C9F" w:rsidRDefault="008A2C9F" w:rsidP="00D60CF8">
      <w:pPr>
        <w:pStyle w:val="ListParagraph"/>
        <w:numPr>
          <w:ilvl w:val="0"/>
          <w:numId w:val="29"/>
        </w:numPr>
        <w:spacing w:after="160" w:line="259" w:lineRule="auto"/>
        <w:jc w:val="left"/>
        <w:rPr>
          <w:lang w:val="en-US"/>
        </w:rPr>
      </w:pPr>
      <w:r w:rsidRPr="008A2C9F">
        <w:rPr>
          <w:lang w:val="en-US"/>
        </w:rPr>
        <w:t>Is responsible for the controlling and management of the network. Here we decide if traffic needs to be routed using routing tables.</w:t>
      </w:r>
    </w:p>
    <w:p w14:paraId="1EB501D1" w14:textId="48B50BF8" w:rsidR="00486214" w:rsidRDefault="00486214" w:rsidP="007C150F">
      <w:pPr>
        <w:pStyle w:val="Heading2"/>
        <w:rPr>
          <w:lang w:val="en-US"/>
        </w:rPr>
      </w:pPr>
      <w:bookmarkStart w:id="50" w:name="_Toc186720326"/>
      <w:r>
        <w:rPr>
          <w:lang w:val="en-US"/>
        </w:rPr>
        <w:t>Data Plane</w:t>
      </w:r>
      <w:bookmarkEnd w:id="50"/>
      <w:r>
        <w:rPr>
          <w:lang w:val="en-US"/>
        </w:rPr>
        <w:t xml:space="preserve"> </w:t>
      </w:r>
    </w:p>
    <w:p w14:paraId="6C5D0878" w14:textId="77777777" w:rsidR="00157AF8" w:rsidRPr="00AA2855" w:rsidRDefault="00157AF8" w:rsidP="00157AF8">
      <w:r w:rsidRPr="00017F43">
        <w:rPr>
          <w:lang w:val="en-US"/>
        </w:rPr>
        <w:t xml:space="preserve">The Data Plane handles the actual forwarding of packets based on routing decisions. It processes incoming data packets and directs them to the correct output interface, functioning in real-time and focusing on speed. In contrast, the Control Plane manages the logic behind routing by maintaining routing tables and network policies, determining the path that data should take. </w:t>
      </w:r>
      <w:r w:rsidRPr="00AA2855">
        <w:t xml:space="preserve">The Data Plane is a local, per-router function. </w:t>
      </w:r>
    </w:p>
    <w:p w14:paraId="481AE080" w14:textId="77777777" w:rsidR="00157AF8" w:rsidRPr="00AA2855" w:rsidRDefault="00157AF8" w:rsidP="00157AF8">
      <w:pPr>
        <w:spacing w:after="0"/>
      </w:pPr>
    </w:p>
    <w:p w14:paraId="4A23608C" w14:textId="04DAA768" w:rsidR="00157AF8" w:rsidRPr="00017F43" w:rsidRDefault="00017F43" w:rsidP="00E70203">
      <w:pPr>
        <w:pStyle w:val="ListParagraph"/>
        <w:numPr>
          <w:ilvl w:val="0"/>
          <w:numId w:val="52"/>
        </w:numPr>
        <w:spacing w:after="0" w:line="259" w:lineRule="auto"/>
        <w:jc w:val="left"/>
        <w:rPr>
          <w:lang w:val="en-US"/>
        </w:rPr>
      </w:pPr>
      <w:r w:rsidRPr="00AA2855">
        <w:rPr>
          <w:noProof/>
        </w:rPr>
        <w:lastRenderedPageBreak/>
        <w:drawing>
          <wp:anchor distT="0" distB="0" distL="114300" distR="114300" simplePos="0" relativeHeight="251658254" behindDoc="0" locked="0" layoutInCell="1" allowOverlap="1" wp14:anchorId="0D93A17D" wp14:editId="27BC0B0A">
            <wp:simplePos x="0" y="0"/>
            <wp:positionH relativeFrom="margin">
              <wp:posOffset>2841171</wp:posOffset>
            </wp:positionH>
            <wp:positionV relativeFrom="margin">
              <wp:posOffset>124369</wp:posOffset>
            </wp:positionV>
            <wp:extent cx="3037205" cy="1897380"/>
            <wp:effectExtent l="0" t="0" r="0" b="7620"/>
            <wp:wrapSquare wrapText="bothSides"/>
            <wp:docPr id="10043055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4929" name=""/>
                    <pic:cNvPicPr/>
                  </pic:nvPicPr>
                  <pic:blipFill>
                    <a:blip r:embed="rId43">
                      <a:extLst>
                        <a:ext uri="{28A0092B-C50C-407E-A947-70E740481C1C}">
                          <a14:useLocalDpi xmlns:a14="http://schemas.microsoft.com/office/drawing/2010/main" val="0"/>
                        </a:ext>
                      </a:extLst>
                    </a:blip>
                    <a:stretch>
                      <a:fillRect/>
                    </a:stretch>
                  </pic:blipFill>
                  <pic:spPr>
                    <a:xfrm>
                      <a:off x="0" y="0"/>
                      <a:ext cx="3037205" cy="1897380"/>
                    </a:xfrm>
                    <a:prstGeom prst="rect">
                      <a:avLst/>
                    </a:prstGeom>
                  </pic:spPr>
                </pic:pic>
              </a:graphicData>
            </a:graphic>
          </wp:anchor>
        </w:drawing>
      </w:r>
      <w:r w:rsidR="00157AF8" w:rsidRPr="00017F43">
        <w:rPr>
          <w:b/>
          <w:bCs/>
          <w:lang w:val="en-US"/>
        </w:rPr>
        <w:t>Purpose</w:t>
      </w:r>
      <w:r w:rsidR="00157AF8" w:rsidRPr="00017F43">
        <w:rPr>
          <w:lang w:val="en-US"/>
        </w:rPr>
        <w:t>: The data plane is responsible for forwarding data packets from one network interface to another based on pre-established rules and routing tables.</w:t>
      </w:r>
    </w:p>
    <w:p w14:paraId="4A3BB0BA" w14:textId="77777777" w:rsidR="00157AF8" w:rsidRPr="00017F43" w:rsidRDefault="00157AF8" w:rsidP="00E70203">
      <w:pPr>
        <w:pStyle w:val="ListParagraph"/>
        <w:numPr>
          <w:ilvl w:val="0"/>
          <w:numId w:val="52"/>
        </w:numPr>
        <w:spacing w:after="160" w:line="259" w:lineRule="auto"/>
        <w:jc w:val="left"/>
        <w:rPr>
          <w:lang w:val="en-US"/>
        </w:rPr>
      </w:pPr>
      <w:r w:rsidRPr="00017F43">
        <w:rPr>
          <w:b/>
          <w:bCs/>
          <w:lang w:val="en-US"/>
        </w:rPr>
        <w:t>Functionality</w:t>
      </w:r>
      <w:r w:rsidRPr="00017F43">
        <w:rPr>
          <w:lang w:val="en-US"/>
        </w:rPr>
        <w:t>: move packets from router’s input to appropriate router output</w:t>
      </w:r>
    </w:p>
    <w:p w14:paraId="6EF7AF8D" w14:textId="77777777" w:rsidR="00157AF8" w:rsidRPr="00017F43" w:rsidRDefault="00157AF8" w:rsidP="00E70203">
      <w:pPr>
        <w:pStyle w:val="ListParagraph"/>
        <w:numPr>
          <w:ilvl w:val="0"/>
          <w:numId w:val="52"/>
        </w:numPr>
        <w:spacing w:after="0" w:line="259" w:lineRule="auto"/>
        <w:jc w:val="left"/>
        <w:rPr>
          <w:lang w:val="en-US"/>
        </w:rPr>
      </w:pPr>
      <w:r w:rsidRPr="00017F43">
        <w:rPr>
          <w:b/>
          <w:bCs/>
          <w:lang w:val="en-US"/>
        </w:rPr>
        <w:t>Performance Focus</w:t>
      </w:r>
      <w:r w:rsidRPr="00017F43">
        <w:rPr>
          <w:lang w:val="en-US"/>
        </w:rPr>
        <w:t>: Highly optimized for speed and efficiency since it directly impacts data throughput and latency.</w:t>
      </w:r>
    </w:p>
    <w:p w14:paraId="2F16A837" w14:textId="77777777" w:rsidR="00157AF8" w:rsidRPr="00017F43" w:rsidRDefault="00157AF8" w:rsidP="00E70203">
      <w:pPr>
        <w:pStyle w:val="ListParagraph"/>
        <w:numPr>
          <w:ilvl w:val="0"/>
          <w:numId w:val="52"/>
        </w:numPr>
        <w:spacing w:after="0" w:line="259" w:lineRule="auto"/>
        <w:jc w:val="left"/>
        <w:rPr>
          <w:lang w:val="en-US"/>
        </w:rPr>
      </w:pPr>
      <w:r w:rsidRPr="00017F43">
        <w:rPr>
          <w:b/>
          <w:bCs/>
          <w:lang w:val="en-US"/>
        </w:rPr>
        <w:t>Examples</w:t>
      </w:r>
      <w:r w:rsidRPr="00017F43">
        <w:rPr>
          <w:lang w:val="en-US"/>
        </w:rPr>
        <w:t>: Sending a packet from a source to a destination based on the routing table entries.</w:t>
      </w:r>
    </w:p>
    <w:p w14:paraId="7A06A7B7" w14:textId="3112E505" w:rsidR="00157AF8" w:rsidRDefault="004F3B5C" w:rsidP="004F3B5C">
      <w:pPr>
        <w:pStyle w:val="Heading2"/>
        <w:rPr>
          <w:lang w:val="en-US"/>
        </w:rPr>
      </w:pPr>
      <w:bookmarkStart w:id="51" w:name="_Toc186720327"/>
      <w:r>
        <w:rPr>
          <w:lang w:val="en-US"/>
        </w:rPr>
        <w:t>Control Plane</w:t>
      </w:r>
      <w:bookmarkEnd w:id="51"/>
    </w:p>
    <w:p w14:paraId="441DBB61" w14:textId="77777777" w:rsidR="00953580" w:rsidRPr="00953580" w:rsidRDefault="00953580" w:rsidP="00953580">
      <w:pPr>
        <w:rPr>
          <w:lang w:val="en-US"/>
        </w:rPr>
      </w:pPr>
      <w:r w:rsidRPr="00953580">
        <w:rPr>
          <w:lang w:val="en-US"/>
        </w:rPr>
        <w:t xml:space="preserve">The Control Plane is responsible for determining the optimal path that data packets should take through the network. It includes tasks such as managing routing tables, handling protocol functions, and making decisions about which path data packets should follow to reach their destination efficiently. Essentially, the Control Plane acts as the “decision-making” layer in networking, using algorithms and protocols (like OSPF, BGP, and RIP) to dynamically adjust routes based on network conditions. The Control Plane is network-wide logic, which determines how datagrams is routed among routers along end-to-end path from source to destination. </w:t>
      </w:r>
    </w:p>
    <w:p w14:paraId="43AA4604" w14:textId="77777777" w:rsidR="00953580" w:rsidRPr="00953580" w:rsidRDefault="00953580" w:rsidP="00953580">
      <w:pPr>
        <w:spacing w:after="0"/>
        <w:rPr>
          <w:lang w:val="en-US"/>
        </w:rPr>
      </w:pPr>
    </w:p>
    <w:p w14:paraId="764CCFC2" w14:textId="77777777" w:rsidR="00953580" w:rsidRPr="00953580" w:rsidRDefault="00953580" w:rsidP="00E70203">
      <w:pPr>
        <w:pStyle w:val="ListParagraph"/>
        <w:numPr>
          <w:ilvl w:val="0"/>
          <w:numId w:val="53"/>
        </w:numPr>
        <w:spacing w:after="0" w:line="259" w:lineRule="auto"/>
        <w:jc w:val="left"/>
        <w:rPr>
          <w:lang w:val="en-US"/>
        </w:rPr>
      </w:pPr>
      <w:r w:rsidRPr="00953580">
        <w:rPr>
          <w:b/>
          <w:bCs/>
          <w:lang w:val="en-US"/>
        </w:rPr>
        <w:t>Purpose</w:t>
      </w:r>
      <w:r w:rsidRPr="00953580">
        <w:rPr>
          <w:lang w:val="en-US"/>
        </w:rPr>
        <w:t>: The control plane is responsible for making decisions about how packets should be forwarded. It establishes the rules and configurations used by the data plane.</w:t>
      </w:r>
    </w:p>
    <w:p w14:paraId="7BCB2A2D" w14:textId="77777777" w:rsidR="00953580" w:rsidRPr="00953580" w:rsidRDefault="00953580" w:rsidP="00E70203">
      <w:pPr>
        <w:pStyle w:val="ListParagraph"/>
        <w:numPr>
          <w:ilvl w:val="0"/>
          <w:numId w:val="53"/>
        </w:numPr>
        <w:spacing w:after="0" w:line="259" w:lineRule="auto"/>
        <w:jc w:val="left"/>
        <w:rPr>
          <w:lang w:val="en-US"/>
        </w:rPr>
      </w:pPr>
      <w:r w:rsidRPr="00953580">
        <w:rPr>
          <w:b/>
          <w:bCs/>
          <w:lang w:val="en-US"/>
        </w:rPr>
        <w:t>Functionality</w:t>
      </w:r>
      <w:r w:rsidRPr="00953580">
        <w:rPr>
          <w:lang w:val="en-US"/>
        </w:rPr>
        <w:t>: determine route taken by packets from source to destination</w:t>
      </w:r>
    </w:p>
    <w:p w14:paraId="3C1E0559" w14:textId="77777777" w:rsidR="00953580" w:rsidRPr="00953580" w:rsidRDefault="00953580" w:rsidP="00E70203">
      <w:pPr>
        <w:pStyle w:val="ListParagraph"/>
        <w:numPr>
          <w:ilvl w:val="1"/>
          <w:numId w:val="53"/>
        </w:numPr>
        <w:spacing w:after="0" w:line="259" w:lineRule="auto"/>
        <w:jc w:val="left"/>
        <w:rPr>
          <w:lang w:val="en-US"/>
        </w:rPr>
      </w:pPr>
      <w:r w:rsidRPr="00953580">
        <w:rPr>
          <w:lang w:val="en-US"/>
        </w:rPr>
        <w:t>Routing protocols (e.g., OSPF, BGP).</w:t>
      </w:r>
    </w:p>
    <w:p w14:paraId="66BFEAB1" w14:textId="77777777" w:rsidR="00953580" w:rsidRPr="00953580" w:rsidRDefault="00953580" w:rsidP="00E70203">
      <w:pPr>
        <w:pStyle w:val="ListParagraph"/>
        <w:numPr>
          <w:ilvl w:val="1"/>
          <w:numId w:val="53"/>
        </w:numPr>
        <w:spacing w:after="0" w:line="259" w:lineRule="auto"/>
        <w:jc w:val="left"/>
        <w:rPr>
          <w:lang w:val="en-US"/>
        </w:rPr>
      </w:pPr>
      <w:r w:rsidRPr="00953580">
        <w:rPr>
          <w:lang w:val="en-US"/>
        </w:rPr>
        <w:t xml:space="preserve"> Building and updating routing and forwarding tables. </w:t>
      </w:r>
    </w:p>
    <w:p w14:paraId="6B9B6D74" w14:textId="77777777" w:rsidR="00953580" w:rsidRPr="00953580" w:rsidRDefault="00953580" w:rsidP="00E70203">
      <w:pPr>
        <w:pStyle w:val="ListParagraph"/>
        <w:numPr>
          <w:ilvl w:val="1"/>
          <w:numId w:val="53"/>
        </w:numPr>
        <w:spacing w:after="0" w:line="259" w:lineRule="auto"/>
        <w:jc w:val="left"/>
        <w:rPr>
          <w:lang w:val="en-US"/>
        </w:rPr>
      </w:pPr>
      <w:r w:rsidRPr="00953580">
        <w:rPr>
          <w:lang w:val="en-US"/>
        </w:rPr>
        <w:t>Managing network topology and addressing.</w:t>
      </w:r>
    </w:p>
    <w:p w14:paraId="44C2DD39" w14:textId="77777777" w:rsidR="00953580" w:rsidRPr="00953580" w:rsidRDefault="00953580" w:rsidP="00E70203">
      <w:pPr>
        <w:pStyle w:val="ListParagraph"/>
        <w:numPr>
          <w:ilvl w:val="0"/>
          <w:numId w:val="53"/>
        </w:numPr>
        <w:spacing w:after="0" w:line="259" w:lineRule="auto"/>
        <w:jc w:val="left"/>
        <w:rPr>
          <w:lang w:val="en-US"/>
        </w:rPr>
      </w:pPr>
      <w:r w:rsidRPr="00953580">
        <w:rPr>
          <w:b/>
          <w:bCs/>
          <w:lang w:val="en-US"/>
        </w:rPr>
        <w:t>Performance Focus</w:t>
      </w:r>
      <w:r w:rsidRPr="00953580">
        <w:rPr>
          <w:lang w:val="en-US"/>
        </w:rPr>
        <w:t>: Less performance-critical compared to the data plane but vital for ensuring correct and efficient network behavior.</w:t>
      </w:r>
    </w:p>
    <w:p w14:paraId="02ADA4B5" w14:textId="77777777" w:rsidR="00953580" w:rsidRPr="00953580" w:rsidRDefault="00953580" w:rsidP="00E70203">
      <w:pPr>
        <w:pStyle w:val="ListParagraph"/>
        <w:numPr>
          <w:ilvl w:val="0"/>
          <w:numId w:val="53"/>
        </w:numPr>
        <w:spacing w:after="0" w:line="259" w:lineRule="auto"/>
        <w:jc w:val="left"/>
        <w:rPr>
          <w:lang w:val="en-US"/>
        </w:rPr>
      </w:pPr>
      <w:r w:rsidRPr="00953580">
        <w:rPr>
          <w:b/>
          <w:bCs/>
          <w:lang w:val="en-US"/>
        </w:rPr>
        <w:t>Examples</w:t>
      </w:r>
      <w:r w:rsidRPr="00953580">
        <w:rPr>
          <w:lang w:val="en-US"/>
        </w:rPr>
        <w:t>: Updating a routing table when a link goes down or establishing a path for data using MPLS.</w:t>
      </w:r>
    </w:p>
    <w:p w14:paraId="7E0B0476" w14:textId="30431083" w:rsidR="00346B55" w:rsidRPr="00346B55" w:rsidRDefault="0061378F" w:rsidP="00346B55">
      <w:pPr>
        <w:pStyle w:val="Heading1"/>
        <w:rPr>
          <w:lang w:val="en-US"/>
        </w:rPr>
      </w:pPr>
      <w:bookmarkStart w:id="52" w:name="_Toc186720328"/>
      <w:r w:rsidRPr="00346B55">
        <w:rPr>
          <w:lang w:val="en-US"/>
        </w:rPr>
        <w:t>Switching</w:t>
      </w:r>
      <w:r w:rsidR="00346B55" w:rsidRPr="00346B55">
        <w:rPr>
          <w:lang w:val="en-US"/>
        </w:rPr>
        <w:t xml:space="preserve"> and Link Layer Technologies in general</w:t>
      </w:r>
      <w:bookmarkEnd w:id="52"/>
    </w:p>
    <w:p w14:paraId="099B1F6F" w14:textId="633908FC" w:rsidR="00AF5569" w:rsidRDefault="00AF5569" w:rsidP="002F33F5">
      <w:pPr>
        <w:pStyle w:val="Heading2"/>
        <w:rPr>
          <w:lang w:val="en-US"/>
        </w:rPr>
      </w:pPr>
      <w:bookmarkStart w:id="53" w:name="_Toc186720329"/>
      <w:r>
        <w:rPr>
          <w:lang w:val="en-US"/>
        </w:rPr>
        <w:t>LACP</w:t>
      </w:r>
      <w:bookmarkEnd w:id="53"/>
    </w:p>
    <w:p w14:paraId="704BE338" w14:textId="77777777" w:rsidR="002F33F5" w:rsidRPr="002F33F5" w:rsidRDefault="002F33F5" w:rsidP="002F33F5">
      <w:pPr>
        <w:rPr>
          <w:lang w:val="en-US"/>
        </w:rPr>
      </w:pPr>
      <w:r w:rsidRPr="002F33F5">
        <w:rPr>
          <w:lang w:val="en-US"/>
        </w:rPr>
        <w:t>The LACP is a networking protocol used to combine multiple physical network links into a single logical link, known as a link aggregation group (LAG). It enables increased bandwidth and redundancy by allowing traffic to be distributed across the aggregated links while maintaining failover capabilities. LACP automatically detects and configures the links in the LAG, ensuring that only compatible links are grouped together. LACP is commonly used in switches, routers, and network devices to enhance network performance and reliability.</w:t>
      </w:r>
    </w:p>
    <w:p w14:paraId="492D7770" w14:textId="3BC4A8C2" w:rsidR="002F33F5" w:rsidRPr="002F33F5" w:rsidRDefault="002F33F5" w:rsidP="002F33F5">
      <w:pPr>
        <w:rPr>
          <w:lang w:val="en-US"/>
        </w:rPr>
      </w:pPr>
      <w:r w:rsidRPr="002F33F5">
        <w:rPr>
          <w:b/>
          <w:lang w:val="en-US"/>
        </w:rPr>
        <w:lastRenderedPageBreak/>
        <w:t>LACP active mode</w:t>
      </w:r>
      <w:r w:rsidRPr="002F33F5">
        <w:rPr>
          <w:lang w:val="en-US"/>
        </w:rPr>
        <w:t xml:space="preserve">: the switch actively asks a far-end switch to negotiate an EtherChannel </w:t>
      </w:r>
      <w:r w:rsidRPr="002F33F5">
        <w:rPr>
          <w:lang w:val="en-US"/>
        </w:rPr>
        <w:br/>
      </w:r>
      <w:r w:rsidRPr="002F33F5">
        <w:rPr>
          <w:b/>
          <w:lang w:val="en-US"/>
        </w:rPr>
        <w:t>LACP passive mode</w:t>
      </w:r>
      <w:r w:rsidRPr="002F33F5">
        <w:rPr>
          <w:lang w:val="en-US"/>
        </w:rPr>
        <w:t>: the switch negotiates an EtherChannel only if the far end initiates it.</w:t>
      </w:r>
    </w:p>
    <w:p w14:paraId="55C79B9D" w14:textId="3BD5D927" w:rsidR="0099421C" w:rsidRDefault="0099421C" w:rsidP="002F33F5">
      <w:pPr>
        <w:pStyle w:val="Heading2"/>
        <w:rPr>
          <w:lang w:val="en-US"/>
        </w:rPr>
      </w:pPr>
      <w:bookmarkStart w:id="54" w:name="_Toc186720330"/>
      <w:r>
        <w:rPr>
          <w:lang w:val="en-US"/>
        </w:rPr>
        <w:t>VLAN</w:t>
      </w:r>
      <w:bookmarkEnd w:id="54"/>
    </w:p>
    <w:p w14:paraId="15ECDF61" w14:textId="77777777" w:rsidR="00633145" w:rsidRPr="00633145" w:rsidRDefault="00633145" w:rsidP="00633145">
      <w:pPr>
        <w:rPr>
          <w:lang w:val="en-US"/>
        </w:rPr>
      </w:pPr>
      <w:r w:rsidRPr="00633145">
        <w:rPr>
          <w:lang w:val="en-US"/>
        </w:rPr>
        <w:t xml:space="preserve">A </w:t>
      </w:r>
      <w:r w:rsidRPr="00633145">
        <w:rPr>
          <w:b/>
          <w:lang w:val="en-US"/>
        </w:rPr>
        <w:t xml:space="preserve">VLAN </w:t>
      </w:r>
      <w:r w:rsidRPr="00633145">
        <w:rPr>
          <w:lang w:val="en-US"/>
        </w:rPr>
        <w:t>is a logical grouping of devices within a physical network, segmented to improve performance, security, and management. It allows devices to communicate as if they were on the same physical network, even if they are geographically dispersed. VLANs help reduce broadcast traffic and can isolate different network segments for better control.</w:t>
      </w:r>
    </w:p>
    <w:p w14:paraId="3B423C31" w14:textId="77777777" w:rsidR="00633145" w:rsidRPr="00633145" w:rsidRDefault="00633145" w:rsidP="00633145">
      <w:pPr>
        <w:rPr>
          <w:lang w:val="en-US"/>
        </w:rPr>
      </w:pPr>
    </w:p>
    <w:p w14:paraId="770C073A" w14:textId="77777777" w:rsidR="00633145" w:rsidRPr="00AA2855" w:rsidRDefault="00633145" w:rsidP="00633145">
      <w:r w:rsidRPr="00AA2855">
        <w:rPr>
          <w:noProof/>
        </w:rPr>
        <w:drawing>
          <wp:inline distT="0" distB="0" distL="0" distR="0" wp14:anchorId="1C845F33" wp14:editId="70594449">
            <wp:extent cx="5605050" cy="2929986"/>
            <wp:effectExtent l="0" t="0" r="0" b="3810"/>
            <wp:docPr id="24690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00599" name=""/>
                    <pic:cNvPicPr/>
                  </pic:nvPicPr>
                  <pic:blipFill>
                    <a:blip r:embed="rId44"/>
                    <a:stretch>
                      <a:fillRect/>
                    </a:stretch>
                  </pic:blipFill>
                  <pic:spPr>
                    <a:xfrm>
                      <a:off x="0" y="0"/>
                      <a:ext cx="5618969" cy="2937262"/>
                    </a:xfrm>
                    <a:prstGeom prst="rect">
                      <a:avLst/>
                    </a:prstGeom>
                  </pic:spPr>
                </pic:pic>
              </a:graphicData>
            </a:graphic>
          </wp:inline>
        </w:drawing>
      </w:r>
    </w:p>
    <w:p w14:paraId="237E3DB3" w14:textId="77777777" w:rsidR="00633145" w:rsidRPr="00AA2855" w:rsidRDefault="00633145" w:rsidP="00633145">
      <w:r w:rsidRPr="00AA2855">
        <w:rPr>
          <w:noProof/>
        </w:rPr>
        <w:drawing>
          <wp:inline distT="0" distB="0" distL="0" distR="0" wp14:anchorId="7A834E21" wp14:editId="100554B3">
            <wp:extent cx="5478591" cy="2972238"/>
            <wp:effectExtent l="0" t="0" r="8255" b="0"/>
            <wp:docPr id="90194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41222" name=""/>
                    <pic:cNvPicPr/>
                  </pic:nvPicPr>
                  <pic:blipFill>
                    <a:blip r:embed="rId45"/>
                    <a:stretch>
                      <a:fillRect/>
                    </a:stretch>
                  </pic:blipFill>
                  <pic:spPr>
                    <a:xfrm>
                      <a:off x="0" y="0"/>
                      <a:ext cx="5490791" cy="2978857"/>
                    </a:xfrm>
                    <a:prstGeom prst="rect">
                      <a:avLst/>
                    </a:prstGeom>
                  </pic:spPr>
                </pic:pic>
              </a:graphicData>
            </a:graphic>
          </wp:inline>
        </w:drawing>
      </w:r>
    </w:p>
    <w:p w14:paraId="6BEB297F" w14:textId="22F7F163" w:rsidR="00633145" w:rsidRPr="00AA2855" w:rsidRDefault="00633145" w:rsidP="00633145">
      <w:r w:rsidRPr="00AA2855">
        <w:rPr>
          <w:noProof/>
        </w:rPr>
        <w:lastRenderedPageBreak/>
        <w:drawing>
          <wp:inline distT="0" distB="0" distL="0" distR="0" wp14:anchorId="6C9B23E9" wp14:editId="7EB9892B">
            <wp:extent cx="5429952" cy="2736248"/>
            <wp:effectExtent l="0" t="0" r="0" b="6985"/>
            <wp:docPr id="95446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62720" name=""/>
                    <pic:cNvPicPr/>
                  </pic:nvPicPr>
                  <pic:blipFill>
                    <a:blip r:embed="rId46"/>
                    <a:stretch>
                      <a:fillRect/>
                    </a:stretch>
                  </pic:blipFill>
                  <pic:spPr>
                    <a:xfrm>
                      <a:off x="0" y="0"/>
                      <a:ext cx="5446263" cy="2744468"/>
                    </a:xfrm>
                    <a:prstGeom prst="rect">
                      <a:avLst/>
                    </a:prstGeom>
                  </pic:spPr>
                </pic:pic>
              </a:graphicData>
            </a:graphic>
          </wp:inline>
        </w:drawing>
      </w:r>
    </w:p>
    <w:p w14:paraId="49402613" w14:textId="214AA813" w:rsidR="004D492F" w:rsidRDefault="004D492F" w:rsidP="00633145">
      <w:pPr>
        <w:pStyle w:val="Heading3"/>
      </w:pPr>
      <w:bookmarkStart w:id="55" w:name="_Toc186720331"/>
      <w:r>
        <w:t>Access Ports</w:t>
      </w:r>
      <w:bookmarkEnd w:id="55"/>
    </w:p>
    <w:p w14:paraId="5BAD16B0" w14:textId="2CD12072" w:rsidR="004D492F" w:rsidRPr="00E359B0" w:rsidRDefault="004D492F" w:rsidP="004D492F">
      <w:pPr>
        <w:rPr>
          <w:lang w:val="en-US"/>
        </w:rPr>
      </w:pPr>
      <w:r w:rsidRPr="00E359B0">
        <w:rPr>
          <w:lang w:val="en-US"/>
        </w:rPr>
        <w:t>This is</w:t>
      </w:r>
      <w:r w:rsidR="00E359B0" w:rsidRPr="00E359B0">
        <w:rPr>
          <w:lang w:val="en-US"/>
        </w:rPr>
        <w:t xml:space="preserve"> the concept o</w:t>
      </w:r>
      <w:r w:rsidR="00E359B0">
        <w:rPr>
          <w:lang w:val="en-US"/>
        </w:rPr>
        <w:t>f one VLAN per port. No tagging in the frame is required.</w:t>
      </w:r>
    </w:p>
    <w:p w14:paraId="37A3E09A" w14:textId="586F84A2" w:rsidR="00633145" w:rsidRPr="00AA2855" w:rsidRDefault="00633145" w:rsidP="00633145">
      <w:pPr>
        <w:pStyle w:val="Heading3"/>
      </w:pPr>
      <w:bookmarkStart w:id="56" w:name="_Toc186720332"/>
      <w:r w:rsidRPr="00AA2855">
        <w:t>VLAN Trunking</w:t>
      </w:r>
      <w:bookmarkEnd w:id="56"/>
    </w:p>
    <w:p w14:paraId="24EC4A57" w14:textId="77777777" w:rsidR="00633145" w:rsidRPr="00633145" w:rsidRDefault="00633145" w:rsidP="00633145">
      <w:pPr>
        <w:spacing w:after="0"/>
        <w:rPr>
          <w:lang w:val="en-US"/>
        </w:rPr>
      </w:pPr>
      <w:r w:rsidRPr="00633145">
        <w:rPr>
          <w:rStyle w:val="Strong"/>
          <w:lang w:val="en-US"/>
        </w:rPr>
        <w:t>VLAN trunking</w:t>
      </w:r>
      <w:r w:rsidRPr="00633145">
        <w:rPr>
          <w:lang w:val="en-US"/>
        </w:rPr>
        <w:t xml:space="preserve"> is a method used to carry traffic from multiple VLANs over a single physical link between network devices, such as switches or routers. It allows a single connection to support multiple VLANs by tagging each frame with the appropriate VLAN identifier, ensuring the correct delivery to the right VLAN. The most common protocol for VLAN trunking is IEEE 802.1Q, which adds a 4-byte tag to the Ethernet frame to distinguish between VLANs. Trunk links typically connect switches to other switches or routers, enabling inter-VLAN communication. This method helps optimize network infrastructure by reducing the need for additional physical connections.</w:t>
      </w:r>
    </w:p>
    <w:p w14:paraId="17ECAFA5" w14:textId="77777777" w:rsidR="00633145" w:rsidRPr="00633145" w:rsidRDefault="00633145" w:rsidP="00633145">
      <w:pPr>
        <w:spacing w:after="0"/>
        <w:rPr>
          <w:lang w:val="en-US"/>
        </w:rPr>
      </w:pPr>
    </w:p>
    <w:p w14:paraId="6E1AFDB8" w14:textId="77777777" w:rsidR="00633145" w:rsidRDefault="00633145" w:rsidP="00633145">
      <w:pPr>
        <w:spacing w:after="0"/>
      </w:pPr>
      <w:r w:rsidRPr="00AA2855">
        <w:rPr>
          <w:noProof/>
        </w:rPr>
        <w:drawing>
          <wp:inline distT="0" distB="0" distL="0" distR="0" wp14:anchorId="00A6D9A9" wp14:editId="3ACA8D4C">
            <wp:extent cx="4894931" cy="3177963"/>
            <wp:effectExtent l="0" t="0" r="1270" b="3810"/>
            <wp:docPr id="131467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73531" name=""/>
                    <pic:cNvPicPr/>
                  </pic:nvPicPr>
                  <pic:blipFill>
                    <a:blip r:embed="rId47"/>
                    <a:stretch>
                      <a:fillRect/>
                    </a:stretch>
                  </pic:blipFill>
                  <pic:spPr>
                    <a:xfrm>
                      <a:off x="0" y="0"/>
                      <a:ext cx="4900866" cy="3181817"/>
                    </a:xfrm>
                    <a:prstGeom prst="rect">
                      <a:avLst/>
                    </a:prstGeom>
                  </pic:spPr>
                </pic:pic>
              </a:graphicData>
            </a:graphic>
          </wp:inline>
        </w:drawing>
      </w:r>
    </w:p>
    <w:p w14:paraId="17B89600" w14:textId="071CAA3C" w:rsidR="00854155" w:rsidRDefault="00854155" w:rsidP="00854155">
      <w:pPr>
        <w:pStyle w:val="Heading3"/>
      </w:pPr>
      <w:bookmarkStart w:id="57" w:name="_Toc186720333"/>
      <w:r>
        <w:lastRenderedPageBreak/>
        <w:t>Router on a stick</w:t>
      </w:r>
      <w:bookmarkEnd w:id="57"/>
    </w:p>
    <w:p w14:paraId="49BDEAFE" w14:textId="5D6A3F27" w:rsidR="00633145" w:rsidRPr="00633145" w:rsidRDefault="008E2493" w:rsidP="00633145">
      <w:pPr>
        <w:rPr>
          <w:lang w:val="en-US"/>
        </w:rPr>
      </w:pPr>
      <w:r w:rsidRPr="008E2493">
        <w:rPr>
          <w:lang w:val="en-US"/>
        </w:rPr>
        <w:t>Router on a stick i</w:t>
      </w:r>
      <w:r>
        <w:rPr>
          <w:lang w:val="en-US"/>
        </w:rPr>
        <w:t>s an effe</w:t>
      </w:r>
      <w:r w:rsidR="00824113">
        <w:rPr>
          <w:lang w:val="en-US"/>
        </w:rPr>
        <w:t xml:space="preserve">ctive solution for intern-VLAN communication. </w:t>
      </w:r>
      <w:r w:rsidR="0097211D">
        <w:rPr>
          <w:lang w:val="en-US"/>
        </w:rPr>
        <w:t xml:space="preserve">It describes the concept of a single </w:t>
      </w:r>
      <w:r w:rsidR="00CD327A">
        <w:rPr>
          <w:lang w:val="en-US"/>
        </w:rPr>
        <w:t>physical router interface that is used to manage traffic between multiple VLANs</w:t>
      </w:r>
      <w:r w:rsidR="001036B3">
        <w:rPr>
          <w:lang w:val="en-US"/>
        </w:rPr>
        <w:t>. The router is configured with subinterfaces, each acting as a gateway for a specific VLAN</w:t>
      </w:r>
      <w:r w:rsidR="007E5DE0">
        <w:rPr>
          <w:lang w:val="en-US"/>
        </w:rPr>
        <w:t xml:space="preserve">. </w:t>
      </w:r>
      <w:r w:rsidR="006414B5" w:rsidRPr="006414B5">
        <w:rPr>
          <w:lang w:val="en-US"/>
        </w:rPr>
        <w:t>By using a single trunk link between the router and a switch, multiple VLANs can share a single physical connection while maintaining logical separation.</w:t>
      </w:r>
      <w:r w:rsidR="006414B5">
        <w:rPr>
          <w:lang w:val="en-US"/>
        </w:rPr>
        <w:t xml:space="preserve"> This avoids the need for multiple router interfaces and simplifies the hardware requirements</w:t>
      </w:r>
      <w:r w:rsidR="00825E50">
        <w:rPr>
          <w:lang w:val="en-US"/>
        </w:rPr>
        <w:t>.</w:t>
      </w:r>
    </w:p>
    <w:p w14:paraId="318FE1AE" w14:textId="52F120D7" w:rsidR="00F25F96" w:rsidRDefault="00F25F96" w:rsidP="002F33F5">
      <w:pPr>
        <w:pStyle w:val="Heading2"/>
        <w:rPr>
          <w:lang w:val="en-US"/>
        </w:rPr>
      </w:pPr>
      <w:bookmarkStart w:id="58" w:name="_Toc186720334"/>
      <w:r>
        <w:rPr>
          <w:lang w:val="en-US"/>
        </w:rPr>
        <w:t>Ethernet</w:t>
      </w:r>
      <w:bookmarkEnd w:id="58"/>
    </w:p>
    <w:p w14:paraId="0C2ABE46" w14:textId="4BEB904B" w:rsidR="00AE0D58" w:rsidRDefault="00AE0D58" w:rsidP="00AE0D58">
      <w:pPr>
        <w:rPr>
          <w:lang w:val="en-US"/>
        </w:rPr>
      </w:pPr>
      <w:r>
        <w:rPr>
          <w:lang w:val="en-US"/>
        </w:rPr>
        <w:t xml:space="preserve">The data link layer bridges the gap between the network layer above and the physical transmission of data below. </w:t>
      </w:r>
      <w:r w:rsidR="006F3FBE">
        <w:rPr>
          <w:lang w:val="en-US"/>
        </w:rPr>
        <w:t xml:space="preserve">The data link layer ensures that data is reliably transmitted over individual links. </w:t>
      </w:r>
      <w:r w:rsidR="00815A08">
        <w:rPr>
          <w:lang w:val="en-US"/>
        </w:rPr>
        <w:t xml:space="preserve">The ethernet frame </w:t>
      </w:r>
      <w:r w:rsidR="00FA1ACE">
        <w:rPr>
          <w:lang w:val="en-US"/>
        </w:rPr>
        <w:t>structure adds a header and a trailer around Layer 3 PDU</w:t>
      </w:r>
      <w:r w:rsidR="00322053">
        <w:rPr>
          <w:lang w:val="en-US"/>
        </w:rPr>
        <w:t>s</w:t>
      </w:r>
      <w:r w:rsidR="00187D9C">
        <w:rPr>
          <w:lang w:val="en-US"/>
        </w:rPr>
        <w:t xml:space="preserve"> to encapsulate the message being sent</w:t>
      </w:r>
      <w:r w:rsidR="007B7DE1">
        <w:rPr>
          <w:lang w:val="en-US"/>
        </w:rPr>
        <w:t>. Each section of the frame is called a field.</w:t>
      </w:r>
    </w:p>
    <w:p w14:paraId="7D1C760A" w14:textId="7090B93E" w:rsidR="007B7DE1" w:rsidRDefault="009A4249" w:rsidP="00280C77">
      <w:pPr>
        <w:pStyle w:val="Heading3"/>
        <w:rPr>
          <w:lang w:val="en-US"/>
        </w:rPr>
      </w:pPr>
      <w:bookmarkStart w:id="59" w:name="_Toc186720335"/>
      <w:r w:rsidRPr="00280C77">
        <w:rPr>
          <w:noProof/>
          <w:lang w:val="en-US"/>
        </w:rPr>
        <w:drawing>
          <wp:anchor distT="0" distB="0" distL="114300" distR="114300" simplePos="0" relativeHeight="251658257" behindDoc="0" locked="0" layoutInCell="1" allowOverlap="1" wp14:anchorId="550C105D" wp14:editId="392D78F6">
            <wp:simplePos x="0" y="0"/>
            <wp:positionH relativeFrom="column">
              <wp:posOffset>2182943</wp:posOffset>
            </wp:positionH>
            <wp:positionV relativeFrom="paragraph">
              <wp:posOffset>33916</wp:posOffset>
            </wp:positionV>
            <wp:extent cx="3715268" cy="1524213"/>
            <wp:effectExtent l="0" t="0" r="0" b="0"/>
            <wp:wrapSquare wrapText="bothSides"/>
            <wp:docPr id="202116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60510" name=""/>
                    <pic:cNvPicPr/>
                  </pic:nvPicPr>
                  <pic:blipFill>
                    <a:blip r:embed="rId48">
                      <a:extLst>
                        <a:ext uri="{28A0092B-C50C-407E-A947-70E740481C1C}">
                          <a14:useLocalDpi xmlns:a14="http://schemas.microsoft.com/office/drawing/2010/main" val="0"/>
                        </a:ext>
                      </a:extLst>
                    </a:blip>
                    <a:stretch>
                      <a:fillRect/>
                    </a:stretch>
                  </pic:blipFill>
                  <pic:spPr>
                    <a:xfrm>
                      <a:off x="0" y="0"/>
                      <a:ext cx="3715268" cy="1524213"/>
                    </a:xfrm>
                    <a:prstGeom prst="rect">
                      <a:avLst/>
                    </a:prstGeom>
                  </pic:spPr>
                </pic:pic>
              </a:graphicData>
            </a:graphic>
          </wp:anchor>
        </w:drawing>
      </w:r>
      <w:r w:rsidR="00280C77">
        <w:rPr>
          <w:lang w:val="en-US"/>
        </w:rPr>
        <w:t>Ethernet II frame</w:t>
      </w:r>
      <w:bookmarkEnd w:id="59"/>
    </w:p>
    <w:p w14:paraId="694B0DDF" w14:textId="45C38294" w:rsidR="004B4852" w:rsidRPr="004B4852" w:rsidRDefault="004B4852" w:rsidP="004B4852">
      <w:pPr>
        <w:rPr>
          <w:lang w:val="en-US"/>
        </w:rPr>
      </w:pPr>
      <w:r>
        <w:rPr>
          <w:lang w:val="en-US"/>
        </w:rPr>
        <w:t xml:space="preserve">The MAC PDU size must be at least 64B to </w:t>
      </w:r>
      <w:r w:rsidR="005E7B19">
        <w:rPr>
          <w:lang w:val="en-US"/>
        </w:rPr>
        <w:t>guarantee that all collisions can be detected. In case it is smaller padding</w:t>
      </w:r>
      <w:r w:rsidR="009A4249">
        <w:rPr>
          <w:lang w:val="en-US"/>
        </w:rPr>
        <w:t xml:space="preserve"> bytes</w:t>
      </w:r>
      <w:r w:rsidR="005E7B19">
        <w:rPr>
          <w:lang w:val="en-US"/>
        </w:rPr>
        <w:t xml:space="preserve"> need to be added</w:t>
      </w:r>
      <w:r w:rsidR="009A4249">
        <w:rPr>
          <w:lang w:val="en-US"/>
        </w:rPr>
        <w:t>.</w:t>
      </w:r>
      <w:r w:rsidR="005E7B19">
        <w:rPr>
          <w:lang w:val="en-US"/>
        </w:rPr>
        <w:t xml:space="preserve"> </w:t>
      </w:r>
    </w:p>
    <w:p w14:paraId="0670BF8B" w14:textId="481851A9" w:rsidR="00280C77" w:rsidRDefault="00AF116A" w:rsidP="00AE0D58">
      <w:pPr>
        <w:rPr>
          <w:lang w:val="en-US"/>
        </w:rPr>
      </w:pPr>
      <w:r w:rsidRPr="00E02720">
        <w:rPr>
          <w:noProof/>
          <w:lang w:val="en-US"/>
        </w:rPr>
        <w:drawing>
          <wp:anchor distT="0" distB="0" distL="114300" distR="114300" simplePos="0" relativeHeight="251658258" behindDoc="0" locked="0" layoutInCell="1" allowOverlap="1" wp14:anchorId="7080140B" wp14:editId="0F5214A6">
            <wp:simplePos x="0" y="0"/>
            <wp:positionH relativeFrom="column">
              <wp:posOffset>2254138</wp:posOffset>
            </wp:positionH>
            <wp:positionV relativeFrom="paragraph">
              <wp:posOffset>268866</wp:posOffset>
            </wp:positionV>
            <wp:extent cx="3289935" cy="1079500"/>
            <wp:effectExtent l="0" t="0" r="5715" b="6350"/>
            <wp:wrapSquare wrapText="bothSides"/>
            <wp:docPr id="138540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05349" name=""/>
                    <pic:cNvPicPr/>
                  </pic:nvPicPr>
                  <pic:blipFill>
                    <a:blip r:embed="rId49">
                      <a:extLst>
                        <a:ext uri="{28A0092B-C50C-407E-A947-70E740481C1C}">
                          <a14:useLocalDpi xmlns:a14="http://schemas.microsoft.com/office/drawing/2010/main" val="0"/>
                        </a:ext>
                      </a:extLst>
                    </a:blip>
                    <a:stretch>
                      <a:fillRect/>
                    </a:stretch>
                  </pic:blipFill>
                  <pic:spPr>
                    <a:xfrm>
                      <a:off x="0" y="0"/>
                      <a:ext cx="3289935" cy="1079500"/>
                    </a:xfrm>
                    <a:prstGeom prst="rect">
                      <a:avLst/>
                    </a:prstGeom>
                  </pic:spPr>
                </pic:pic>
              </a:graphicData>
            </a:graphic>
            <wp14:sizeRelH relativeFrom="margin">
              <wp14:pctWidth>0</wp14:pctWidth>
            </wp14:sizeRelH>
            <wp14:sizeRelV relativeFrom="margin">
              <wp14:pctHeight>0</wp14:pctHeight>
            </wp14:sizeRelV>
          </wp:anchor>
        </w:drawing>
      </w:r>
    </w:p>
    <w:p w14:paraId="069C5A44" w14:textId="4CCDE824" w:rsidR="00280C77" w:rsidRDefault="009A4249" w:rsidP="00CB217A">
      <w:pPr>
        <w:pStyle w:val="Heading3"/>
        <w:rPr>
          <w:lang w:val="en-US"/>
        </w:rPr>
      </w:pPr>
      <w:bookmarkStart w:id="60" w:name="_Toc186720336"/>
      <w:r>
        <w:rPr>
          <w:lang w:val="en-US"/>
        </w:rPr>
        <w:t>IEEE 802.3 frame</w:t>
      </w:r>
      <w:bookmarkEnd w:id="60"/>
    </w:p>
    <w:p w14:paraId="7B470B1B" w14:textId="265DB02D" w:rsidR="00AF116A" w:rsidRPr="00AF116A" w:rsidRDefault="00AF116A" w:rsidP="00AF116A">
      <w:pPr>
        <w:rPr>
          <w:lang w:val="en-US"/>
        </w:rPr>
      </w:pPr>
      <w:r>
        <w:rPr>
          <w:lang w:val="en-US"/>
        </w:rPr>
        <w:t>LSB is transmitted first.</w:t>
      </w:r>
    </w:p>
    <w:p w14:paraId="335E00AA" w14:textId="14E8F554" w:rsidR="009A4249" w:rsidRPr="009A4249" w:rsidRDefault="009A4249" w:rsidP="009A4249">
      <w:pPr>
        <w:rPr>
          <w:lang w:val="en-US"/>
        </w:rPr>
      </w:pPr>
    </w:p>
    <w:p w14:paraId="76A777FE" w14:textId="32E19C11" w:rsidR="00CB217A" w:rsidRDefault="00E96900" w:rsidP="00F25F96">
      <w:pPr>
        <w:pStyle w:val="Heading3"/>
        <w:rPr>
          <w:lang w:val="en-US"/>
        </w:rPr>
      </w:pPr>
      <w:bookmarkStart w:id="61" w:name="_Toc186720337"/>
      <w:r>
        <w:rPr>
          <w:lang w:val="en-US"/>
        </w:rPr>
        <w:t>MTU</w:t>
      </w:r>
      <w:bookmarkEnd w:id="61"/>
    </w:p>
    <w:p w14:paraId="202FF418" w14:textId="0F9968DC" w:rsidR="00E96900" w:rsidRPr="005A69ED" w:rsidRDefault="00A215D3" w:rsidP="00E96900">
      <w:pPr>
        <w:rPr>
          <w:lang w:val="en-US"/>
        </w:rPr>
      </w:pPr>
      <w:r>
        <w:rPr>
          <w:lang w:val="en-US"/>
        </w:rPr>
        <w:t xml:space="preserve">The maximum size or length of the </w:t>
      </w:r>
      <w:r w:rsidRPr="005A69ED">
        <w:rPr>
          <w:b/>
          <w:bCs/>
          <w:lang w:val="en-US"/>
        </w:rPr>
        <w:t>MAC Service Data Unit</w:t>
      </w:r>
      <w:r w:rsidR="005A69ED" w:rsidRPr="005A69ED">
        <w:rPr>
          <w:b/>
          <w:bCs/>
          <w:lang w:val="en-US"/>
        </w:rPr>
        <w:t xml:space="preserve"> (SDU)</w:t>
      </w:r>
      <w:r>
        <w:rPr>
          <w:lang w:val="en-US"/>
        </w:rPr>
        <w:t xml:space="preserve"> is limited to </w:t>
      </w:r>
      <w:r w:rsidRPr="005A69ED">
        <w:rPr>
          <w:b/>
          <w:bCs/>
          <w:lang w:val="en-US"/>
        </w:rPr>
        <w:t>1500B</w:t>
      </w:r>
      <w:r>
        <w:rPr>
          <w:lang w:val="en-US"/>
        </w:rPr>
        <w:t xml:space="preserve">. </w:t>
      </w:r>
      <w:r w:rsidR="00E20FA9">
        <w:rPr>
          <w:lang w:val="en-US"/>
        </w:rPr>
        <w:t xml:space="preserve">The limitation ensures that the communication channel is not used too long by anyone. </w:t>
      </w:r>
      <w:r w:rsidR="005A69ED">
        <w:rPr>
          <w:lang w:val="en-US"/>
        </w:rPr>
        <w:t xml:space="preserve">The </w:t>
      </w:r>
      <w:r w:rsidR="005A69ED" w:rsidRPr="005A69ED">
        <w:rPr>
          <w:b/>
          <w:bCs/>
          <w:lang w:val="en-US"/>
        </w:rPr>
        <w:t>MAC PDU</w:t>
      </w:r>
      <w:r w:rsidR="005A69ED">
        <w:rPr>
          <w:b/>
          <w:bCs/>
          <w:lang w:val="en-US"/>
        </w:rPr>
        <w:t xml:space="preserve"> </w:t>
      </w:r>
      <w:r w:rsidR="005A69ED">
        <w:rPr>
          <w:lang w:val="en-US"/>
        </w:rPr>
        <w:t xml:space="preserve">amounts to </w:t>
      </w:r>
      <w:r w:rsidR="005A69ED" w:rsidRPr="005A69ED">
        <w:rPr>
          <w:b/>
          <w:bCs/>
          <w:lang w:val="en-US"/>
        </w:rPr>
        <w:t>1518B</w:t>
      </w:r>
      <w:r w:rsidR="005A69ED">
        <w:rPr>
          <w:lang w:val="en-US"/>
        </w:rPr>
        <w:t xml:space="preserve"> because the 14B header and 4B trailer must be added. </w:t>
      </w:r>
      <w:r w:rsidR="00031B6D">
        <w:rPr>
          <w:lang w:val="en-US"/>
        </w:rPr>
        <w:t>The MTU size can be bigger, so called jumbo frames can reach up to 9000B SDU.</w:t>
      </w:r>
    </w:p>
    <w:p w14:paraId="1B3C96CA" w14:textId="77777777" w:rsidR="00CB217A" w:rsidRPr="00CB217A" w:rsidRDefault="00CB217A" w:rsidP="00CB217A">
      <w:pPr>
        <w:rPr>
          <w:lang w:val="en-US"/>
        </w:rPr>
      </w:pPr>
    </w:p>
    <w:p w14:paraId="6D0FFFA8" w14:textId="1A579A6F" w:rsidR="00102FA9" w:rsidRDefault="00102FA9" w:rsidP="00102FA9">
      <w:pPr>
        <w:pStyle w:val="Heading3"/>
        <w:rPr>
          <w:lang w:val="en-US"/>
        </w:rPr>
      </w:pPr>
      <w:bookmarkStart w:id="62" w:name="_Toc186720338"/>
      <w:r>
        <w:rPr>
          <w:lang w:val="en-US"/>
        </w:rPr>
        <w:t>Ethernet framing</w:t>
      </w:r>
      <w:bookmarkEnd w:id="62"/>
    </w:p>
    <w:p w14:paraId="2CDD220F" w14:textId="3A707589" w:rsidR="007C7343" w:rsidRDefault="007C7343" w:rsidP="007C7343">
      <w:pPr>
        <w:rPr>
          <w:lang w:val="en-US"/>
        </w:rPr>
      </w:pPr>
      <w:r w:rsidRPr="00AA2855">
        <w:rPr>
          <w:noProof/>
        </w:rPr>
        <w:drawing>
          <wp:inline distT="0" distB="0" distL="0" distR="0" wp14:anchorId="0759EBAE" wp14:editId="6F33C39A">
            <wp:extent cx="3843413" cy="928353"/>
            <wp:effectExtent l="0" t="0" r="5080" b="5715"/>
            <wp:docPr id="189623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32913" name=""/>
                    <pic:cNvPicPr/>
                  </pic:nvPicPr>
                  <pic:blipFill>
                    <a:blip r:embed="rId50"/>
                    <a:stretch>
                      <a:fillRect/>
                    </a:stretch>
                  </pic:blipFill>
                  <pic:spPr>
                    <a:xfrm>
                      <a:off x="0" y="0"/>
                      <a:ext cx="3857938" cy="931861"/>
                    </a:xfrm>
                    <a:prstGeom prst="rect">
                      <a:avLst/>
                    </a:prstGeom>
                  </pic:spPr>
                </pic:pic>
              </a:graphicData>
            </a:graphic>
          </wp:inline>
        </w:drawing>
      </w:r>
    </w:p>
    <w:p w14:paraId="2457C40E" w14:textId="16D0F0BA" w:rsidR="00511873" w:rsidRPr="007C7343" w:rsidRDefault="00511873" w:rsidP="007C7343">
      <w:pPr>
        <w:rPr>
          <w:lang w:val="en-US"/>
        </w:rPr>
      </w:pPr>
      <w:r w:rsidRPr="00AA2855">
        <w:rPr>
          <w:noProof/>
        </w:rPr>
        <w:lastRenderedPageBreak/>
        <w:drawing>
          <wp:inline distT="0" distB="0" distL="0" distR="0" wp14:anchorId="33E5B4C9" wp14:editId="3E30031D">
            <wp:extent cx="3760286" cy="3016565"/>
            <wp:effectExtent l="0" t="0" r="0" b="0"/>
            <wp:docPr id="104454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49440" name=""/>
                    <pic:cNvPicPr/>
                  </pic:nvPicPr>
                  <pic:blipFill>
                    <a:blip r:embed="rId51"/>
                    <a:stretch>
                      <a:fillRect/>
                    </a:stretch>
                  </pic:blipFill>
                  <pic:spPr>
                    <a:xfrm>
                      <a:off x="0" y="0"/>
                      <a:ext cx="3767197" cy="3022109"/>
                    </a:xfrm>
                    <a:prstGeom prst="rect">
                      <a:avLst/>
                    </a:prstGeom>
                  </pic:spPr>
                </pic:pic>
              </a:graphicData>
            </a:graphic>
          </wp:inline>
        </w:drawing>
      </w:r>
    </w:p>
    <w:p w14:paraId="79F6777C" w14:textId="0CF7B39C" w:rsidR="00CB217A" w:rsidRDefault="00CB217A" w:rsidP="00CB217A">
      <w:pPr>
        <w:pStyle w:val="Heading3"/>
        <w:rPr>
          <w:lang w:val="en-US"/>
        </w:rPr>
      </w:pPr>
      <w:bookmarkStart w:id="63" w:name="_Toc186720339"/>
      <w:r>
        <w:rPr>
          <w:lang w:val="en-US"/>
        </w:rPr>
        <w:t>MAC Address / Ethernet Address</w:t>
      </w:r>
      <w:bookmarkEnd w:id="63"/>
    </w:p>
    <w:p w14:paraId="7F52D39E" w14:textId="15B214EE" w:rsidR="00CB217A" w:rsidRDefault="00CB217A" w:rsidP="00E70203">
      <w:pPr>
        <w:pStyle w:val="ListParagraph"/>
        <w:numPr>
          <w:ilvl w:val="0"/>
          <w:numId w:val="55"/>
        </w:numPr>
        <w:rPr>
          <w:lang w:val="en-US"/>
        </w:rPr>
      </w:pPr>
      <w:r w:rsidRPr="00AA2855">
        <w:rPr>
          <w:noProof/>
        </w:rPr>
        <w:drawing>
          <wp:anchor distT="0" distB="0" distL="114300" distR="114300" simplePos="0" relativeHeight="251658259" behindDoc="0" locked="0" layoutInCell="1" allowOverlap="1" wp14:anchorId="3ABF4B82" wp14:editId="3EDAB84D">
            <wp:simplePos x="0" y="0"/>
            <wp:positionH relativeFrom="margin">
              <wp:posOffset>3279588</wp:posOffset>
            </wp:positionH>
            <wp:positionV relativeFrom="margin">
              <wp:posOffset>3518348</wp:posOffset>
            </wp:positionV>
            <wp:extent cx="2428504" cy="1208602"/>
            <wp:effectExtent l="0" t="0" r="0" b="0"/>
            <wp:wrapSquare wrapText="bothSides"/>
            <wp:docPr id="104502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20392"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28504" cy="1208602"/>
                    </a:xfrm>
                    <a:prstGeom prst="rect">
                      <a:avLst/>
                    </a:prstGeom>
                  </pic:spPr>
                </pic:pic>
              </a:graphicData>
            </a:graphic>
          </wp:anchor>
        </w:drawing>
      </w:r>
      <w:r>
        <w:rPr>
          <w:lang w:val="en-US"/>
        </w:rPr>
        <w:t>32-bit IP address:</w:t>
      </w:r>
    </w:p>
    <w:p w14:paraId="278D531B" w14:textId="0403F38A" w:rsidR="00CB217A" w:rsidRDefault="00CB217A" w:rsidP="00E70203">
      <w:pPr>
        <w:pStyle w:val="ListParagraph"/>
        <w:numPr>
          <w:ilvl w:val="1"/>
          <w:numId w:val="55"/>
        </w:numPr>
        <w:rPr>
          <w:lang w:val="en-US"/>
        </w:rPr>
      </w:pPr>
      <w:r>
        <w:rPr>
          <w:lang w:val="en-US"/>
        </w:rPr>
        <w:t>Network-layer address for interface</w:t>
      </w:r>
    </w:p>
    <w:p w14:paraId="73B9EC47" w14:textId="77777777" w:rsidR="00CB217A" w:rsidRDefault="00CB217A" w:rsidP="00E70203">
      <w:pPr>
        <w:pStyle w:val="ListParagraph"/>
        <w:numPr>
          <w:ilvl w:val="1"/>
          <w:numId w:val="55"/>
        </w:numPr>
        <w:rPr>
          <w:lang w:val="en-US"/>
        </w:rPr>
      </w:pPr>
      <w:r>
        <w:rPr>
          <w:lang w:val="en-US"/>
        </w:rPr>
        <w:t>Used for layer 3 forwarding</w:t>
      </w:r>
    </w:p>
    <w:p w14:paraId="3EAA45D9" w14:textId="5B225975" w:rsidR="00CB217A" w:rsidRDefault="00CB217A" w:rsidP="00E70203">
      <w:pPr>
        <w:pStyle w:val="ListParagraph"/>
        <w:numPr>
          <w:ilvl w:val="0"/>
          <w:numId w:val="55"/>
        </w:numPr>
        <w:rPr>
          <w:lang w:val="en-US"/>
        </w:rPr>
      </w:pPr>
      <w:r>
        <w:rPr>
          <w:lang w:val="en-US"/>
        </w:rPr>
        <w:t>MAC address:</w:t>
      </w:r>
    </w:p>
    <w:p w14:paraId="25465898" w14:textId="03EB453A" w:rsidR="00CB217A" w:rsidRDefault="00CB217A" w:rsidP="00E70203">
      <w:pPr>
        <w:pStyle w:val="ListParagraph"/>
        <w:numPr>
          <w:ilvl w:val="1"/>
          <w:numId w:val="55"/>
        </w:numPr>
        <w:rPr>
          <w:lang w:val="en-US"/>
        </w:rPr>
      </w:pPr>
      <w:r>
        <w:rPr>
          <w:lang w:val="en-US"/>
        </w:rPr>
        <w:t>Function: used “locally” to get frame from one interface to another physically-connected interface (same subnet, in IP-addressing sense)</w:t>
      </w:r>
    </w:p>
    <w:p w14:paraId="16C192FE" w14:textId="5E90CDB1" w:rsidR="00CB217A" w:rsidRDefault="00CB217A" w:rsidP="00E70203">
      <w:pPr>
        <w:pStyle w:val="ListParagraph"/>
        <w:numPr>
          <w:ilvl w:val="1"/>
          <w:numId w:val="55"/>
        </w:numPr>
        <w:rPr>
          <w:lang w:val="en-US"/>
        </w:rPr>
      </w:pPr>
      <w:r>
        <w:rPr>
          <w:lang w:val="en-US"/>
        </w:rPr>
        <w:t>48-bit MAC address (for most LANs) burned in NIC ROM, also sometimes software settable</w:t>
      </w:r>
    </w:p>
    <w:p w14:paraId="0ACD1DA2" w14:textId="378BE6E3" w:rsidR="00CB217A" w:rsidRDefault="00CB217A" w:rsidP="00E70203">
      <w:pPr>
        <w:pStyle w:val="ListParagraph"/>
        <w:numPr>
          <w:ilvl w:val="1"/>
          <w:numId w:val="55"/>
        </w:numPr>
        <w:rPr>
          <w:lang w:val="en-US"/>
        </w:rPr>
      </w:pPr>
      <w:r>
        <w:rPr>
          <w:lang w:val="en-US"/>
        </w:rPr>
        <w:t>E.g: 1A-2F-BB-76-09-AD</w:t>
      </w:r>
    </w:p>
    <w:p w14:paraId="76256D36" w14:textId="77777777" w:rsidR="00DE58DE" w:rsidRPr="00DE58DE" w:rsidRDefault="00DE58DE" w:rsidP="00DE58DE">
      <w:pPr>
        <w:spacing w:after="0"/>
        <w:rPr>
          <w:lang w:val="en-US"/>
        </w:rPr>
      </w:pPr>
      <w:r w:rsidRPr="00DE58DE">
        <w:rPr>
          <w:b/>
          <w:bCs/>
          <w:lang w:val="en-US"/>
        </w:rPr>
        <w:t>Individual or Group Bit</w:t>
      </w:r>
      <w:r w:rsidRPr="00DE58DE">
        <w:rPr>
          <w:lang w:val="en-US"/>
        </w:rPr>
        <w:t xml:space="preserve">: The first transmitted bit, which is the least significant bit) of the first octet of the destination address is the individual or Group bit. It I/G = 0, only a single (individual) station will be addressed. If I/G = 1, then a </w:t>
      </w:r>
    </w:p>
    <w:p w14:paraId="14DBB817" w14:textId="77777777" w:rsidR="00DE58DE" w:rsidRPr="00DE58DE" w:rsidRDefault="00DE58DE" w:rsidP="00DE58DE">
      <w:pPr>
        <w:spacing w:after="0"/>
        <w:rPr>
          <w:lang w:val="en-US"/>
        </w:rPr>
      </w:pPr>
      <w:r w:rsidRPr="00DE58DE">
        <w:rPr>
          <w:lang w:val="en-US"/>
        </w:rPr>
        <w:t>group of stations will be addressed, such as in a broadcast or a multicast group.</w:t>
      </w:r>
    </w:p>
    <w:p w14:paraId="4C320D6A" w14:textId="77777777" w:rsidR="00DE58DE" w:rsidRPr="00DE58DE" w:rsidRDefault="00DE58DE" w:rsidP="00DE58DE">
      <w:pPr>
        <w:spacing w:after="0"/>
        <w:rPr>
          <w:b/>
          <w:bCs/>
          <w:lang w:val="en-US"/>
        </w:rPr>
      </w:pPr>
    </w:p>
    <w:p w14:paraId="37398B27" w14:textId="77777777" w:rsidR="00DE58DE" w:rsidRPr="00DE58DE" w:rsidRDefault="00DE58DE" w:rsidP="00DE58DE">
      <w:pPr>
        <w:spacing w:after="0"/>
        <w:rPr>
          <w:bCs/>
          <w:lang w:val="en-US"/>
        </w:rPr>
      </w:pPr>
      <w:r w:rsidRPr="00DE58DE">
        <w:rPr>
          <w:b/>
          <w:bCs/>
          <w:lang w:val="en-US"/>
        </w:rPr>
        <w:t xml:space="preserve">LSB: Least significant Bit: </w:t>
      </w:r>
      <w:r w:rsidRPr="00DE58DE">
        <w:rPr>
          <w:lang w:val="en-US"/>
        </w:rPr>
        <w:t>the Least Significant Bit (LSB) of the first byte of a destination address determines whether the frame is unicast or multicast. If the LSB is 0, the frame is intended for a single recipient (unicast); if it is 1, the frame is addressed to multiple devices (multicast).</w:t>
      </w:r>
    </w:p>
    <w:p w14:paraId="359C235F" w14:textId="77777777" w:rsidR="00DE58DE" w:rsidRPr="00DE58DE" w:rsidRDefault="00DE58DE" w:rsidP="00DE58DE">
      <w:pPr>
        <w:spacing w:after="0"/>
        <w:rPr>
          <w:b/>
          <w:bCs/>
          <w:lang w:val="en-US"/>
        </w:rPr>
      </w:pPr>
    </w:p>
    <w:p w14:paraId="4205C2F0" w14:textId="77777777" w:rsidR="00DE58DE" w:rsidRPr="00DE58DE" w:rsidRDefault="00DE58DE" w:rsidP="00DE58DE">
      <w:pPr>
        <w:spacing w:after="0"/>
        <w:rPr>
          <w:b/>
          <w:bCs/>
          <w:lang w:val="en-US"/>
        </w:rPr>
      </w:pPr>
      <w:r w:rsidRPr="00DE58DE">
        <w:rPr>
          <w:b/>
          <w:bCs/>
          <w:lang w:val="en-US"/>
        </w:rPr>
        <w:t xml:space="preserve">MSB: Most significant Bit: </w:t>
      </w:r>
      <w:r w:rsidRPr="00DE58DE">
        <w:rPr>
          <w:lang w:val="en-US"/>
        </w:rPr>
        <w:t>the Most Significant Bit (MSB) of the first byte of a destination address determines whether the address is universally or locally administered. If the MSB is 0, the address is universally administered by the IEEE (globally unique); if it is 1, the address is locally administered by the network administrator.</w:t>
      </w:r>
    </w:p>
    <w:p w14:paraId="72143957" w14:textId="77777777" w:rsidR="00DE58DE" w:rsidRPr="00DE58DE" w:rsidRDefault="00DE58DE" w:rsidP="00DE58DE">
      <w:pPr>
        <w:spacing w:after="0"/>
        <w:rPr>
          <w:b/>
          <w:bCs/>
          <w:lang w:val="en-US"/>
        </w:rPr>
      </w:pPr>
    </w:p>
    <w:p w14:paraId="0CE8BBBD" w14:textId="77777777" w:rsidR="00DE58DE" w:rsidRPr="00DE58DE" w:rsidRDefault="00DE58DE" w:rsidP="00DE58DE">
      <w:pPr>
        <w:spacing w:after="0"/>
        <w:rPr>
          <w:lang w:val="en-US"/>
        </w:rPr>
      </w:pPr>
      <w:r w:rsidRPr="00DE58DE">
        <w:rPr>
          <w:lang w:val="en-US"/>
        </w:rPr>
        <w:lastRenderedPageBreak/>
        <w:t>To read the MSB and LSB, convert the first byte to binary, where the MSB is the leftmost bit indicating universal or local administration, and the LSB is the rightmost bit indicating unicast or multicast addressing. To read the LSB and MSB of the first byte in a MAC address, follow these steps:</w:t>
      </w:r>
    </w:p>
    <w:p w14:paraId="57770252" w14:textId="77777777" w:rsidR="00DE58DE" w:rsidRPr="00DE58DE" w:rsidRDefault="00DE58DE" w:rsidP="00E70203">
      <w:pPr>
        <w:numPr>
          <w:ilvl w:val="0"/>
          <w:numId w:val="78"/>
        </w:numPr>
        <w:spacing w:before="100" w:beforeAutospacing="1" w:after="100" w:afterAutospacing="1" w:line="240" w:lineRule="auto"/>
        <w:jc w:val="left"/>
        <w:rPr>
          <w:lang w:val="en-US"/>
        </w:rPr>
      </w:pPr>
      <w:r w:rsidRPr="00DE58DE">
        <w:rPr>
          <w:lang w:val="en-US"/>
        </w:rPr>
        <w:t>Convert the First Byte to Binary:</w:t>
      </w:r>
    </w:p>
    <w:p w14:paraId="0BA0FAA1" w14:textId="77777777" w:rsidR="00DE58DE" w:rsidRPr="00DE58DE" w:rsidRDefault="00DE58DE" w:rsidP="00E70203">
      <w:pPr>
        <w:numPr>
          <w:ilvl w:val="1"/>
          <w:numId w:val="78"/>
        </w:numPr>
        <w:spacing w:before="100" w:beforeAutospacing="1" w:after="100" w:afterAutospacing="1" w:line="240" w:lineRule="auto"/>
        <w:jc w:val="left"/>
        <w:rPr>
          <w:lang w:val="en-US"/>
        </w:rPr>
      </w:pPr>
      <w:r w:rsidRPr="00DE58DE">
        <w:rPr>
          <w:lang w:val="en-US"/>
        </w:rPr>
        <w:t>Take the first byte of the destination address (e.g., in AA:BB:CC:DD:EE:FF, the first byte is AA).</w:t>
      </w:r>
    </w:p>
    <w:p w14:paraId="39BBA91D" w14:textId="77777777" w:rsidR="00DE58DE" w:rsidRPr="00DE58DE" w:rsidRDefault="00DE58DE" w:rsidP="00E70203">
      <w:pPr>
        <w:numPr>
          <w:ilvl w:val="1"/>
          <w:numId w:val="78"/>
        </w:numPr>
        <w:spacing w:before="100" w:beforeAutospacing="1" w:after="100" w:afterAutospacing="1" w:line="240" w:lineRule="auto"/>
        <w:jc w:val="left"/>
        <w:rPr>
          <w:lang w:val="en-US"/>
        </w:rPr>
      </w:pPr>
      <w:r w:rsidRPr="00DE58DE">
        <w:rPr>
          <w:lang w:val="en-US"/>
        </w:rPr>
        <w:t>Convert it to binary. For AA (hex), the binary representation is 10101010.</w:t>
      </w:r>
    </w:p>
    <w:p w14:paraId="6F5380F8" w14:textId="77777777" w:rsidR="00DE58DE" w:rsidRPr="00AA2855" w:rsidRDefault="00DE58DE" w:rsidP="00E70203">
      <w:pPr>
        <w:numPr>
          <w:ilvl w:val="0"/>
          <w:numId w:val="78"/>
        </w:numPr>
        <w:spacing w:before="100" w:beforeAutospacing="1" w:after="100" w:afterAutospacing="1" w:line="240" w:lineRule="auto"/>
        <w:jc w:val="left"/>
      </w:pPr>
      <w:r w:rsidRPr="00AA2855">
        <w:t>Extract the MSB:</w:t>
      </w:r>
    </w:p>
    <w:p w14:paraId="71879636" w14:textId="77777777" w:rsidR="00DE58DE" w:rsidRPr="00DE58DE" w:rsidRDefault="00DE58DE" w:rsidP="00E70203">
      <w:pPr>
        <w:numPr>
          <w:ilvl w:val="1"/>
          <w:numId w:val="78"/>
        </w:numPr>
        <w:spacing w:before="100" w:beforeAutospacing="1" w:after="100" w:afterAutospacing="1" w:line="240" w:lineRule="auto"/>
        <w:jc w:val="left"/>
        <w:rPr>
          <w:lang w:val="en-US"/>
        </w:rPr>
      </w:pPr>
      <w:r w:rsidRPr="00DE58DE">
        <w:rPr>
          <w:lang w:val="en-US"/>
        </w:rPr>
        <w:t>The MSB is the leftmost bit of the binary representation.</w:t>
      </w:r>
    </w:p>
    <w:p w14:paraId="799A9A03" w14:textId="77777777" w:rsidR="00DE58DE" w:rsidRPr="00AA2855" w:rsidRDefault="00DE58DE" w:rsidP="00E70203">
      <w:pPr>
        <w:numPr>
          <w:ilvl w:val="1"/>
          <w:numId w:val="78"/>
        </w:numPr>
        <w:spacing w:before="100" w:beforeAutospacing="1" w:after="100" w:afterAutospacing="1" w:line="240" w:lineRule="auto"/>
        <w:jc w:val="left"/>
      </w:pPr>
      <w:r w:rsidRPr="00AA2855">
        <w:t>In 10101010, the MSB is 1.</w:t>
      </w:r>
    </w:p>
    <w:p w14:paraId="3B1363CB" w14:textId="77777777" w:rsidR="00DE58DE" w:rsidRPr="00AA2855" w:rsidRDefault="00DE58DE" w:rsidP="00E70203">
      <w:pPr>
        <w:numPr>
          <w:ilvl w:val="0"/>
          <w:numId w:val="78"/>
        </w:numPr>
        <w:spacing w:before="100" w:beforeAutospacing="1" w:after="100" w:afterAutospacing="1" w:line="240" w:lineRule="auto"/>
        <w:jc w:val="left"/>
      </w:pPr>
      <w:r w:rsidRPr="00AA2855">
        <w:t>Extract the LSB:</w:t>
      </w:r>
    </w:p>
    <w:p w14:paraId="71E84294" w14:textId="77777777" w:rsidR="00DE58DE" w:rsidRPr="00DE58DE" w:rsidRDefault="00DE58DE" w:rsidP="00E70203">
      <w:pPr>
        <w:numPr>
          <w:ilvl w:val="1"/>
          <w:numId w:val="78"/>
        </w:numPr>
        <w:spacing w:before="100" w:beforeAutospacing="1" w:after="100" w:afterAutospacing="1" w:line="240" w:lineRule="auto"/>
        <w:jc w:val="left"/>
        <w:rPr>
          <w:lang w:val="en-US"/>
        </w:rPr>
      </w:pPr>
      <w:r w:rsidRPr="00DE58DE">
        <w:rPr>
          <w:lang w:val="en-US"/>
        </w:rPr>
        <w:t>The LSB is the rightmost bit of the binary representation.</w:t>
      </w:r>
    </w:p>
    <w:p w14:paraId="764F0DD1" w14:textId="77777777" w:rsidR="00DE58DE" w:rsidRPr="00AA2855" w:rsidRDefault="00DE58DE" w:rsidP="00E70203">
      <w:pPr>
        <w:numPr>
          <w:ilvl w:val="1"/>
          <w:numId w:val="78"/>
        </w:numPr>
        <w:spacing w:before="100" w:beforeAutospacing="1" w:after="100" w:afterAutospacing="1" w:line="240" w:lineRule="auto"/>
        <w:jc w:val="left"/>
      </w:pPr>
      <w:r w:rsidRPr="00AA2855">
        <w:t>In 10101010, the LSB is 0.</w:t>
      </w:r>
    </w:p>
    <w:p w14:paraId="51D1F40D" w14:textId="77777777" w:rsidR="00DE58DE" w:rsidRPr="00AA2855" w:rsidRDefault="00DE58DE" w:rsidP="00DE58DE">
      <w:pPr>
        <w:spacing w:before="100" w:beforeAutospacing="1" w:after="100" w:afterAutospacing="1" w:line="240" w:lineRule="auto"/>
      </w:pPr>
    </w:p>
    <w:p w14:paraId="7E8C6A90" w14:textId="77777777" w:rsidR="00DE58DE" w:rsidRPr="00AA2855" w:rsidRDefault="00DE58DE" w:rsidP="00DE58DE">
      <w:pPr>
        <w:spacing w:after="0"/>
        <w:rPr>
          <w:b/>
          <w:bCs/>
        </w:rPr>
      </w:pPr>
      <w:r w:rsidRPr="00AA2855">
        <w:rPr>
          <w:b/>
          <w:bCs/>
        </w:rPr>
        <w:t>Universally or locally administrated address</w:t>
      </w:r>
    </w:p>
    <w:p w14:paraId="6BE12054" w14:textId="77777777" w:rsidR="00DE58DE" w:rsidRPr="00DE58DE" w:rsidRDefault="00DE58DE" w:rsidP="00DE58DE">
      <w:pPr>
        <w:spacing w:after="0"/>
        <w:rPr>
          <w:lang w:val="en-US"/>
        </w:rPr>
      </w:pPr>
      <w:r w:rsidRPr="00DE58DE">
        <w:rPr>
          <w:lang w:val="en-US"/>
        </w:rPr>
        <w:t xml:space="preserve">This is the bit which is transmitted in the second place. It specifies whether the address is a globally administered address (U, Universal, U/L=0) or a locally assigned address (U/L=1). </w:t>
      </w:r>
    </w:p>
    <w:p w14:paraId="36A226D6" w14:textId="77777777" w:rsidR="00DE58DE" w:rsidRPr="00DE58DE" w:rsidRDefault="00DE58DE" w:rsidP="00DE58DE">
      <w:pPr>
        <w:spacing w:after="0"/>
        <w:rPr>
          <w:lang w:val="en-US"/>
        </w:rPr>
      </w:pPr>
    </w:p>
    <w:p w14:paraId="05B89E03" w14:textId="77777777" w:rsidR="00DE58DE" w:rsidRPr="00DE58DE" w:rsidRDefault="00DE58DE" w:rsidP="00DE58DE">
      <w:pPr>
        <w:spacing w:after="0"/>
        <w:rPr>
          <w:lang w:val="en-US"/>
        </w:rPr>
      </w:pPr>
      <w:r w:rsidRPr="00DE58DE">
        <w:rPr>
          <w:b/>
          <w:bCs/>
          <w:lang w:val="en-US"/>
        </w:rPr>
        <w:t>Universally (Globally) administrated Address</w:t>
      </w:r>
    </w:p>
    <w:p w14:paraId="16928A65" w14:textId="77777777" w:rsidR="00DE58DE" w:rsidRPr="00DE58DE" w:rsidRDefault="00DE58DE" w:rsidP="00DE58DE">
      <w:pPr>
        <w:rPr>
          <w:lang w:val="en-US"/>
        </w:rPr>
      </w:pPr>
      <w:r w:rsidRPr="00DE58DE">
        <w:rPr>
          <w:lang w:val="en-US"/>
        </w:rPr>
        <w:t>A universally administered address is the one assigned by the NIC’s manufacturer. A locally administered address, in turn, consists of MAC addresses defined by software or operators of a system, overriding the address burnt in the physical hardware.</w:t>
      </w:r>
    </w:p>
    <w:p w14:paraId="0ED40C1A" w14:textId="77777777" w:rsidR="00DE58DE" w:rsidRPr="00DE58DE" w:rsidRDefault="00DE58DE" w:rsidP="00DE58DE">
      <w:pPr>
        <w:spacing w:after="0"/>
        <w:rPr>
          <w:b/>
          <w:bCs/>
          <w:lang w:val="en-US"/>
        </w:rPr>
      </w:pPr>
      <w:r w:rsidRPr="00DE58DE">
        <w:rPr>
          <w:b/>
          <w:bCs/>
          <w:lang w:val="en-US"/>
        </w:rPr>
        <w:t>Locally administrated address</w:t>
      </w:r>
    </w:p>
    <w:p w14:paraId="77E0F8E4" w14:textId="77777777" w:rsidR="00DE58DE" w:rsidRPr="00DE58DE" w:rsidRDefault="00000000" w:rsidP="00DE58DE">
      <w:pPr>
        <w:rPr>
          <w:lang w:val="en-US"/>
        </w:rPr>
      </w:pPr>
      <w:hyperlink r:id="rId53" w:tgtFrame="_blank" w:history="1">
        <w:r w:rsidR="00DE58DE" w:rsidRPr="00DE58DE">
          <w:rPr>
            <w:rStyle w:val="Hyperlink"/>
            <w:color w:val="auto"/>
            <w:lang w:val="en-US"/>
          </w:rPr>
          <w:t>A locally administered address is assigned to a device by a network administrator, overriding the burned-in address</w:t>
        </w:r>
      </w:hyperlink>
      <w:r w:rsidR="00DE58DE" w:rsidRPr="00DE58DE">
        <w:rPr>
          <w:lang w:val="en-US"/>
        </w:rPr>
        <w:t>. </w:t>
      </w:r>
      <w:hyperlink r:id="rId54" w:tgtFrame="_blank" w:history="1">
        <w:r w:rsidR="00DE58DE" w:rsidRPr="00DE58DE">
          <w:rPr>
            <w:rStyle w:val="Hyperlink"/>
            <w:color w:val="auto"/>
            <w:lang w:val="en-US"/>
          </w:rPr>
          <w:t>It is distinguished from universally administered addresses by setting the second-least-significant bit of the first octet of the address</w:t>
        </w:r>
      </w:hyperlink>
      <w:r w:rsidR="00DE58DE" w:rsidRPr="00DE58DE">
        <w:rPr>
          <w:lang w:val="en-US"/>
        </w:rPr>
        <w:t>.</w:t>
      </w:r>
    </w:p>
    <w:p w14:paraId="0CB92C8E" w14:textId="77777777" w:rsidR="00DE58DE" w:rsidRPr="00DE58DE" w:rsidRDefault="00DE58DE" w:rsidP="00DE58DE">
      <w:pPr>
        <w:spacing w:after="0"/>
        <w:rPr>
          <w:b/>
          <w:bCs/>
          <w:lang w:val="en-US"/>
        </w:rPr>
      </w:pPr>
      <w:r w:rsidRPr="00DE58DE">
        <w:rPr>
          <w:b/>
          <w:bCs/>
          <w:lang w:val="en-US"/>
        </w:rPr>
        <w:t>Broadcast Address</w:t>
      </w:r>
    </w:p>
    <w:p w14:paraId="36EF0274" w14:textId="77777777" w:rsidR="00DE58DE" w:rsidRPr="00DE58DE" w:rsidRDefault="00DE58DE" w:rsidP="00DE58DE">
      <w:pPr>
        <w:spacing w:after="0"/>
        <w:rPr>
          <w:lang w:val="en-US"/>
        </w:rPr>
      </w:pPr>
      <w:r w:rsidRPr="00DE58DE">
        <w:rPr>
          <w:lang w:val="en-US"/>
        </w:rPr>
        <w:t xml:space="preserve">A layer 2 broadcast address is a MAC address with the format FF:FF:FF:FF:FF:FF. When a station wants to address all the stations in a LAN, it sends a frame with the MAC broadcast address as destination address. Broadcasts are sent to all stations in the same broadcast domain. </w:t>
      </w:r>
    </w:p>
    <w:p w14:paraId="0A3DDED5" w14:textId="77777777" w:rsidR="00DE58DE" w:rsidRPr="00DE58DE" w:rsidRDefault="00DE58DE" w:rsidP="00DE58DE">
      <w:pPr>
        <w:spacing w:after="0"/>
        <w:rPr>
          <w:lang w:val="en-US"/>
        </w:rPr>
      </w:pPr>
    </w:p>
    <w:p w14:paraId="029A37D2" w14:textId="77777777" w:rsidR="00DE58DE" w:rsidRPr="00DE58DE" w:rsidRDefault="00DE58DE" w:rsidP="00DE58DE">
      <w:pPr>
        <w:spacing w:after="0"/>
        <w:rPr>
          <w:b/>
          <w:bCs/>
          <w:lang w:val="en-US"/>
        </w:rPr>
      </w:pPr>
      <w:r w:rsidRPr="00DE58DE">
        <w:rPr>
          <w:b/>
          <w:bCs/>
          <w:lang w:val="en-US"/>
        </w:rPr>
        <w:t>Multicast Address</w:t>
      </w:r>
    </w:p>
    <w:p w14:paraId="715C2DBB" w14:textId="77777777" w:rsidR="00DE58DE" w:rsidRPr="00DE58DE" w:rsidRDefault="00DE58DE" w:rsidP="00DE58DE">
      <w:pPr>
        <w:rPr>
          <w:rFonts w:asciiTheme="majorHAnsi" w:eastAsiaTheme="majorEastAsia" w:hAnsiTheme="majorHAnsi" w:cstheme="majorBidi"/>
          <w:sz w:val="26"/>
          <w:szCs w:val="26"/>
          <w:lang w:val="en-US"/>
        </w:rPr>
      </w:pPr>
      <w:r w:rsidRPr="00DE58DE">
        <w:rPr>
          <w:lang w:val="en-US"/>
        </w:rPr>
        <w:t>Multicast addresses allow a source device to send a packet to a group of devices. Therefore, multicast addresses represent a group of addresses (sometimes called a host group)</w:t>
      </w:r>
    </w:p>
    <w:p w14:paraId="10E3ABB5" w14:textId="500237CE" w:rsidR="002B7E8A" w:rsidRPr="002B7E8A" w:rsidRDefault="000C1243" w:rsidP="002B7E8A">
      <w:pPr>
        <w:rPr>
          <w:lang w:val="en-US"/>
        </w:rPr>
      </w:pPr>
      <w:r w:rsidRPr="000C1243">
        <w:rPr>
          <w:noProof/>
          <w:lang w:val="en-US"/>
        </w:rPr>
        <w:lastRenderedPageBreak/>
        <w:drawing>
          <wp:inline distT="0" distB="0" distL="0" distR="0" wp14:anchorId="0023CD01" wp14:editId="70FF95D0">
            <wp:extent cx="4446494" cy="3176907"/>
            <wp:effectExtent l="0" t="0" r="0" b="4445"/>
            <wp:docPr id="159482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25452" name=""/>
                    <pic:cNvPicPr/>
                  </pic:nvPicPr>
                  <pic:blipFill>
                    <a:blip r:embed="rId55"/>
                    <a:stretch>
                      <a:fillRect/>
                    </a:stretch>
                  </pic:blipFill>
                  <pic:spPr>
                    <a:xfrm>
                      <a:off x="0" y="0"/>
                      <a:ext cx="4454610" cy="3182706"/>
                    </a:xfrm>
                    <a:prstGeom prst="rect">
                      <a:avLst/>
                    </a:prstGeom>
                  </pic:spPr>
                </pic:pic>
              </a:graphicData>
            </a:graphic>
          </wp:inline>
        </w:drawing>
      </w:r>
    </w:p>
    <w:p w14:paraId="629F9DE9" w14:textId="5422BF19" w:rsidR="001017E8" w:rsidRDefault="0047277C" w:rsidP="002F33F5">
      <w:pPr>
        <w:pStyle w:val="Heading2"/>
        <w:rPr>
          <w:lang w:val="en-US"/>
        </w:rPr>
      </w:pPr>
      <w:bookmarkStart w:id="64" w:name="_Toc186720340"/>
      <w:r>
        <w:rPr>
          <w:lang w:val="en-US"/>
        </w:rPr>
        <w:t>ARP</w:t>
      </w:r>
      <w:bookmarkEnd w:id="64"/>
    </w:p>
    <w:p w14:paraId="0240957E" w14:textId="711CBED4" w:rsidR="00D8080B" w:rsidRDefault="00D8080B" w:rsidP="00D8080B">
      <w:pPr>
        <w:rPr>
          <w:lang w:val="en-US"/>
        </w:rPr>
      </w:pPr>
      <w:r w:rsidRPr="00F25F96">
        <w:rPr>
          <w:lang w:val="en-US"/>
        </w:rPr>
        <w:t xml:space="preserve">ARP is a network protocol used to map an IP address to a device's MAC address within a local network. When a device wants to communicate with another device on the same network, it uses ARP to find the corresponding MAC address by broadcasting a query. The target device responds with its MAC address, enabling communication at the data link layer. Even though it connects IP addresses (which are an inherent part of layer 3) to MAC addresses (which are inherent to layer 2) it is a layer 2 protocol, because the whole process works on layer 2 via the switch, with no routing involved. </w:t>
      </w:r>
    </w:p>
    <w:p w14:paraId="19D08E9D" w14:textId="313B3D79" w:rsidR="00C625CA" w:rsidRDefault="00751C3B" w:rsidP="00751C3B">
      <w:pPr>
        <w:pStyle w:val="Heading3"/>
        <w:rPr>
          <w:lang w:val="en-US"/>
        </w:rPr>
      </w:pPr>
      <w:bookmarkStart w:id="65" w:name="_Toc186720341"/>
      <w:r>
        <w:rPr>
          <w:lang w:val="en-US"/>
        </w:rPr>
        <w:t>ARP tables</w:t>
      </w:r>
      <w:bookmarkEnd w:id="65"/>
    </w:p>
    <w:p w14:paraId="75D890AA" w14:textId="7C951E18" w:rsidR="00751C3B" w:rsidRDefault="00751C3B" w:rsidP="00743177">
      <w:pPr>
        <w:spacing w:after="0"/>
        <w:rPr>
          <w:lang w:val="en-US"/>
        </w:rPr>
      </w:pPr>
      <w:r>
        <w:rPr>
          <w:lang w:val="en-US"/>
        </w:rPr>
        <w:t xml:space="preserve">Each IP node (host, router) </w:t>
      </w:r>
      <w:r w:rsidR="00833C2C">
        <w:rPr>
          <w:lang w:val="en-US"/>
        </w:rPr>
        <w:t>on LAN has a table. The tables have IP/MAC mappings for some LAN nodes</w:t>
      </w:r>
      <w:r w:rsidR="004B6297">
        <w:rPr>
          <w:lang w:val="en-US"/>
        </w:rPr>
        <w:t>:</w:t>
      </w:r>
    </w:p>
    <w:p w14:paraId="2F754754" w14:textId="01598D9B" w:rsidR="004B6297" w:rsidRPr="00743177" w:rsidRDefault="004B6297" w:rsidP="00743177">
      <w:pPr>
        <w:spacing w:after="0"/>
        <w:rPr>
          <w:i/>
          <w:iCs/>
          <w:lang w:val="en-US"/>
        </w:rPr>
      </w:pPr>
      <w:r w:rsidRPr="00743177">
        <w:rPr>
          <w:i/>
          <w:iCs/>
          <w:lang w:val="en-US"/>
        </w:rPr>
        <w:t>&lt;IP address; MAC address; TTL&gt;</w:t>
      </w:r>
    </w:p>
    <w:p w14:paraId="1D81D0C1" w14:textId="73229F46" w:rsidR="008C7B27" w:rsidRDefault="004B6297" w:rsidP="00743177">
      <w:pPr>
        <w:spacing w:after="0"/>
        <w:rPr>
          <w:lang w:val="en-US"/>
        </w:rPr>
      </w:pPr>
      <w:r>
        <w:rPr>
          <w:lang w:val="en-US"/>
        </w:rPr>
        <w:t xml:space="preserve">TTL (time to live): time after which address mapping will be forgotten </w:t>
      </w:r>
    </w:p>
    <w:p w14:paraId="5C8E7507" w14:textId="415674FE" w:rsidR="008C7B27" w:rsidRDefault="008C7B27" w:rsidP="008C7B27">
      <w:pPr>
        <w:pStyle w:val="Heading3"/>
        <w:rPr>
          <w:lang w:val="en-US"/>
        </w:rPr>
      </w:pPr>
      <w:bookmarkStart w:id="66" w:name="_Toc186720342"/>
      <w:r>
        <w:rPr>
          <w:lang w:val="en-US"/>
        </w:rPr>
        <w:t>ARP in action</w:t>
      </w:r>
      <w:r w:rsidR="001610FD">
        <w:rPr>
          <w:lang w:val="en-US"/>
        </w:rPr>
        <w:t xml:space="preserve"> - LAN</w:t>
      </w:r>
      <w:bookmarkEnd w:id="66"/>
    </w:p>
    <w:p w14:paraId="05A7FA5C" w14:textId="214B430F" w:rsidR="008C7B27" w:rsidRDefault="008C7B27" w:rsidP="008C7B27">
      <w:pPr>
        <w:rPr>
          <w:lang w:val="en-US"/>
        </w:rPr>
      </w:pPr>
      <w:r>
        <w:rPr>
          <w:lang w:val="en-US"/>
        </w:rPr>
        <w:t>A wants to send datagram to B</w:t>
      </w:r>
      <w:r w:rsidR="00C97005">
        <w:rPr>
          <w:lang w:val="en-US"/>
        </w:rPr>
        <w:t xml:space="preserve"> (they don’t know each other)</w:t>
      </w:r>
    </w:p>
    <w:p w14:paraId="5A270E9D" w14:textId="3F7AF3B6" w:rsidR="00C97005" w:rsidRDefault="00C97005" w:rsidP="00E70203">
      <w:pPr>
        <w:pStyle w:val="ListParagraph"/>
        <w:numPr>
          <w:ilvl w:val="0"/>
          <w:numId w:val="56"/>
        </w:numPr>
        <w:rPr>
          <w:lang w:val="en-US"/>
        </w:rPr>
      </w:pPr>
      <w:r>
        <w:rPr>
          <w:lang w:val="en-US"/>
        </w:rPr>
        <w:t>A broadcasts ARP query containing B’s IP addr</w:t>
      </w:r>
    </w:p>
    <w:p w14:paraId="2E4CAC1E" w14:textId="7CEDB71E" w:rsidR="005654A5" w:rsidRDefault="005654A5" w:rsidP="00E70203">
      <w:pPr>
        <w:pStyle w:val="ListParagraph"/>
        <w:numPr>
          <w:ilvl w:val="1"/>
          <w:numId w:val="56"/>
        </w:numPr>
        <w:rPr>
          <w:lang w:val="en-US"/>
        </w:rPr>
      </w:pPr>
      <w:r>
        <w:rPr>
          <w:lang w:val="en-US"/>
        </w:rPr>
        <w:t>Destination MAC address = FF-FF-FF-FF-FF-FF (broadcast mac address)</w:t>
      </w:r>
    </w:p>
    <w:p w14:paraId="25B58F45" w14:textId="6FFB0E83" w:rsidR="005654A5" w:rsidRDefault="005654A5" w:rsidP="00E70203">
      <w:pPr>
        <w:pStyle w:val="ListParagraph"/>
        <w:numPr>
          <w:ilvl w:val="1"/>
          <w:numId w:val="56"/>
        </w:numPr>
        <w:jc w:val="left"/>
        <w:rPr>
          <w:lang w:val="en-US"/>
        </w:rPr>
      </w:pPr>
      <w:r>
        <w:rPr>
          <w:lang w:val="en-US"/>
        </w:rPr>
        <w:lastRenderedPageBreak/>
        <w:t>All nodes on LAN receive ARP query</w:t>
      </w:r>
      <w:r w:rsidR="003C400C" w:rsidRPr="00B259D2">
        <w:rPr>
          <w:noProof/>
          <w:lang w:val="en-US"/>
        </w:rPr>
        <w:drawing>
          <wp:inline distT="0" distB="0" distL="0" distR="0" wp14:anchorId="0D689E18" wp14:editId="0185C4C8">
            <wp:extent cx="4302913" cy="1692514"/>
            <wp:effectExtent l="0" t="0" r="2540" b="3175"/>
            <wp:docPr id="183971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15486" name=""/>
                    <pic:cNvPicPr/>
                  </pic:nvPicPr>
                  <pic:blipFill>
                    <a:blip r:embed="rId56"/>
                    <a:stretch>
                      <a:fillRect/>
                    </a:stretch>
                  </pic:blipFill>
                  <pic:spPr>
                    <a:xfrm>
                      <a:off x="0" y="0"/>
                      <a:ext cx="4324325" cy="1700936"/>
                    </a:xfrm>
                    <a:prstGeom prst="rect">
                      <a:avLst/>
                    </a:prstGeom>
                  </pic:spPr>
                </pic:pic>
              </a:graphicData>
            </a:graphic>
          </wp:inline>
        </w:drawing>
      </w:r>
    </w:p>
    <w:p w14:paraId="448F32D3" w14:textId="35575021" w:rsidR="00B259D2" w:rsidRDefault="00F05F7C" w:rsidP="00E70203">
      <w:pPr>
        <w:pStyle w:val="ListParagraph"/>
        <w:numPr>
          <w:ilvl w:val="0"/>
          <w:numId w:val="56"/>
        </w:numPr>
        <w:jc w:val="left"/>
        <w:rPr>
          <w:lang w:val="en-US"/>
        </w:rPr>
      </w:pPr>
      <w:r>
        <w:rPr>
          <w:lang w:val="en-US"/>
        </w:rPr>
        <w:t>B replies to A with ARP response giving its MAC address</w:t>
      </w:r>
      <w:r w:rsidR="00EB253F" w:rsidRPr="00EB253F">
        <w:rPr>
          <w:noProof/>
          <w:lang w:val="en-US"/>
        </w:rPr>
        <w:drawing>
          <wp:inline distT="0" distB="0" distL="0" distR="0" wp14:anchorId="71A9C2E0" wp14:editId="18A5F0C1">
            <wp:extent cx="4263794" cy="1843993"/>
            <wp:effectExtent l="0" t="0" r="3810" b="4445"/>
            <wp:docPr id="112324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46902" name=""/>
                    <pic:cNvPicPr/>
                  </pic:nvPicPr>
                  <pic:blipFill>
                    <a:blip r:embed="rId57"/>
                    <a:stretch>
                      <a:fillRect/>
                    </a:stretch>
                  </pic:blipFill>
                  <pic:spPr>
                    <a:xfrm>
                      <a:off x="0" y="0"/>
                      <a:ext cx="4283679" cy="1852593"/>
                    </a:xfrm>
                    <a:prstGeom prst="rect">
                      <a:avLst/>
                    </a:prstGeom>
                  </pic:spPr>
                </pic:pic>
              </a:graphicData>
            </a:graphic>
          </wp:inline>
        </w:drawing>
      </w:r>
    </w:p>
    <w:p w14:paraId="5FC2E5E2" w14:textId="06C06C8C" w:rsidR="00236D5A" w:rsidRDefault="00EB253F" w:rsidP="00E70203">
      <w:pPr>
        <w:pStyle w:val="ListParagraph"/>
        <w:numPr>
          <w:ilvl w:val="0"/>
          <w:numId w:val="56"/>
        </w:numPr>
        <w:rPr>
          <w:lang w:val="en-US"/>
        </w:rPr>
      </w:pPr>
      <w:r>
        <w:rPr>
          <w:lang w:val="en-US"/>
        </w:rPr>
        <w:t xml:space="preserve">A receives reply and adds it to </w:t>
      </w:r>
      <w:r w:rsidR="00770582">
        <w:rPr>
          <w:lang w:val="en-US"/>
        </w:rPr>
        <w:t>its</w:t>
      </w:r>
      <w:r>
        <w:rPr>
          <w:lang w:val="en-US"/>
        </w:rPr>
        <w:t xml:space="preserve"> MAC address table</w:t>
      </w:r>
    </w:p>
    <w:p w14:paraId="5755CB10" w14:textId="1B43B7A7" w:rsidR="00770582" w:rsidRPr="00C97005" w:rsidRDefault="00770582" w:rsidP="00E70203">
      <w:pPr>
        <w:pStyle w:val="ListParagraph"/>
        <w:numPr>
          <w:ilvl w:val="0"/>
          <w:numId w:val="56"/>
        </w:numPr>
        <w:rPr>
          <w:lang w:val="en-US"/>
        </w:rPr>
      </w:pPr>
      <w:r w:rsidRPr="00770582">
        <w:rPr>
          <w:noProof/>
          <w:lang w:val="en-US"/>
        </w:rPr>
        <w:drawing>
          <wp:inline distT="0" distB="0" distL="0" distR="0" wp14:anchorId="0FE942EF" wp14:editId="70853CDE">
            <wp:extent cx="4302913" cy="1727142"/>
            <wp:effectExtent l="0" t="0" r="2540" b="6985"/>
            <wp:docPr id="189526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65026" name=""/>
                    <pic:cNvPicPr/>
                  </pic:nvPicPr>
                  <pic:blipFill>
                    <a:blip r:embed="rId58"/>
                    <a:stretch>
                      <a:fillRect/>
                    </a:stretch>
                  </pic:blipFill>
                  <pic:spPr>
                    <a:xfrm>
                      <a:off x="0" y="0"/>
                      <a:ext cx="4327209" cy="1736894"/>
                    </a:xfrm>
                    <a:prstGeom prst="rect">
                      <a:avLst/>
                    </a:prstGeom>
                  </pic:spPr>
                </pic:pic>
              </a:graphicData>
            </a:graphic>
          </wp:inline>
        </w:drawing>
      </w:r>
    </w:p>
    <w:p w14:paraId="35CBD77D" w14:textId="2D9618F0" w:rsidR="001610FD" w:rsidRDefault="001610FD" w:rsidP="001610FD">
      <w:pPr>
        <w:pStyle w:val="Heading3"/>
        <w:rPr>
          <w:lang w:val="en-US"/>
        </w:rPr>
      </w:pPr>
      <w:bookmarkStart w:id="67" w:name="_Toc186720343"/>
      <w:r>
        <w:rPr>
          <w:lang w:val="en-US"/>
        </w:rPr>
        <w:t>ARP in action – Outside of LAN</w:t>
      </w:r>
      <w:bookmarkEnd w:id="67"/>
    </w:p>
    <w:p w14:paraId="596920A5" w14:textId="4BD72E04" w:rsidR="00D066AF" w:rsidRDefault="001610FD" w:rsidP="00E273AA">
      <w:pPr>
        <w:spacing w:after="0"/>
        <w:rPr>
          <w:lang w:val="en-US"/>
        </w:rPr>
      </w:pPr>
      <w:r>
        <w:rPr>
          <w:lang w:val="en-US"/>
        </w:rPr>
        <w:t>A wants to se</w:t>
      </w:r>
      <w:r w:rsidR="00D066AF">
        <w:rPr>
          <w:lang w:val="en-US"/>
        </w:rPr>
        <w:t>nd a datagram to B via R. Assume that:</w:t>
      </w:r>
    </w:p>
    <w:p w14:paraId="29C20ABD" w14:textId="59D16E15" w:rsidR="00D066AF" w:rsidRPr="00E273AA" w:rsidRDefault="0093631F" w:rsidP="00E70203">
      <w:pPr>
        <w:pStyle w:val="ListParagraph"/>
        <w:numPr>
          <w:ilvl w:val="0"/>
          <w:numId w:val="57"/>
        </w:numPr>
        <w:spacing w:after="0"/>
        <w:rPr>
          <w:lang w:val="en-US"/>
        </w:rPr>
      </w:pPr>
      <w:r w:rsidRPr="00E273AA">
        <w:rPr>
          <w:lang w:val="en-US"/>
        </w:rPr>
        <w:t>A knows B’s IP</w:t>
      </w:r>
    </w:p>
    <w:p w14:paraId="1BDFA907" w14:textId="13C3DA2F" w:rsidR="00E273AA" w:rsidRPr="00E273AA" w:rsidRDefault="00E273AA" w:rsidP="00E70203">
      <w:pPr>
        <w:pStyle w:val="ListParagraph"/>
        <w:numPr>
          <w:ilvl w:val="0"/>
          <w:numId w:val="57"/>
        </w:numPr>
        <w:rPr>
          <w:lang w:val="en-US"/>
        </w:rPr>
      </w:pPr>
      <w:r w:rsidRPr="00E273AA">
        <w:rPr>
          <w:lang w:val="en-US"/>
        </w:rPr>
        <w:t>A knows IP address of first hop router</w:t>
      </w:r>
      <w:r w:rsidR="0049402E">
        <w:rPr>
          <w:lang w:val="en-US"/>
        </w:rPr>
        <w:t xml:space="preserve"> </w:t>
      </w:r>
      <w:r w:rsidR="0049402E" w:rsidRPr="0049402E">
        <w:rPr>
          <w:color w:val="FF0000"/>
          <w:lang w:val="en-US"/>
        </w:rPr>
        <w:t>(how?)</w:t>
      </w:r>
    </w:p>
    <w:p w14:paraId="5203A49D" w14:textId="5A0F1D6E" w:rsidR="007111C6" w:rsidRDefault="00E273AA" w:rsidP="00E70203">
      <w:pPr>
        <w:pStyle w:val="ListParagraph"/>
        <w:numPr>
          <w:ilvl w:val="0"/>
          <w:numId w:val="57"/>
        </w:numPr>
        <w:jc w:val="left"/>
        <w:rPr>
          <w:lang w:val="en-US"/>
        </w:rPr>
      </w:pPr>
      <w:r w:rsidRPr="00F34F1C">
        <w:rPr>
          <w:lang w:val="en-US"/>
        </w:rPr>
        <w:t>A knows R’s MAC address</w:t>
      </w:r>
      <w:r w:rsidR="0049402E">
        <w:rPr>
          <w:lang w:val="en-US"/>
        </w:rPr>
        <w:t xml:space="preserve"> </w:t>
      </w:r>
      <w:r w:rsidR="0049402E" w:rsidRPr="0049402E">
        <w:rPr>
          <w:color w:val="FF0000"/>
          <w:lang w:val="en-US"/>
        </w:rPr>
        <w:t>(how?)</w:t>
      </w:r>
      <w:r w:rsidR="00F34F1C" w:rsidRPr="0049402E">
        <w:rPr>
          <w:noProof/>
          <w:color w:val="FF0000"/>
          <w:lang w:val="en-US"/>
        </w:rPr>
        <w:drawing>
          <wp:inline distT="0" distB="0" distL="0" distR="0" wp14:anchorId="1F4AD451" wp14:editId="34606573">
            <wp:extent cx="5145741" cy="1547523"/>
            <wp:effectExtent l="0" t="0" r="0" b="0"/>
            <wp:docPr id="99518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80292" name=""/>
                    <pic:cNvPicPr/>
                  </pic:nvPicPr>
                  <pic:blipFill>
                    <a:blip r:embed="rId59"/>
                    <a:stretch>
                      <a:fillRect/>
                    </a:stretch>
                  </pic:blipFill>
                  <pic:spPr>
                    <a:xfrm>
                      <a:off x="0" y="0"/>
                      <a:ext cx="5150669" cy="1549005"/>
                    </a:xfrm>
                    <a:prstGeom prst="rect">
                      <a:avLst/>
                    </a:prstGeom>
                  </pic:spPr>
                </pic:pic>
              </a:graphicData>
            </a:graphic>
          </wp:inline>
        </w:drawing>
      </w:r>
    </w:p>
    <w:p w14:paraId="27242FB6" w14:textId="485A6634" w:rsidR="00DB2344" w:rsidRDefault="00CF2C58" w:rsidP="00E70203">
      <w:pPr>
        <w:pStyle w:val="ListParagraph"/>
        <w:numPr>
          <w:ilvl w:val="0"/>
          <w:numId w:val="58"/>
        </w:numPr>
        <w:jc w:val="left"/>
        <w:rPr>
          <w:lang w:val="en-US"/>
        </w:rPr>
      </w:pPr>
      <w:r>
        <w:rPr>
          <w:lang w:val="en-US"/>
        </w:rPr>
        <w:lastRenderedPageBreak/>
        <w:t>A creates datagram with IP source A, destination B</w:t>
      </w:r>
      <w:r w:rsidR="00086773">
        <w:rPr>
          <w:lang w:val="en-US"/>
        </w:rPr>
        <w:t xml:space="preserve"> and creates link-layer frame containing A-to-B IP datagram</w:t>
      </w:r>
    </w:p>
    <w:p w14:paraId="283D0220" w14:textId="6F30DAF2" w:rsidR="00086773" w:rsidRDefault="00086773" w:rsidP="00E70203">
      <w:pPr>
        <w:pStyle w:val="ListParagraph"/>
        <w:numPr>
          <w:ilvl w:val="1"/>
          <w:numId w:val="58"/>
        </w:numPr>
        <w:jc w:val="left"/>
        <w:rPr>
          <w:lang w:val="en-US"/>
        </w:rPr>
      </w:pPr>
      <w:r>
        <w:rPr>
          <w:lang w:val="en-US"/>
        </w:rPr>
        <w:t>R’s MAC address is frame’s destination</w:t>
      </w:r>
    </w:p>
    <w:p w14:paraId="66938C46" w14:textId="484DEEEA" w:rsidR="00905E68" w:rsidRDefault="00905E68" w:rsidP="00E70203">
      <w:pPr>
        <w:pStyle w:val="ListParagraph"/>
        <w:numPr>
          <w:ilvl w:val="1"/>
          <w:numId w:val="58"/>
        </w:numPr>
        <w:jc w:val="left"/>
        <w:rPr>
          <w:lang w:val="en-US"/>
        </w:rPr>
      </w:pPr>
      <w:r w:rsidRPr="00905E68">
        <w:rPr>
          <w:noProof/>
          <w:lang w:val="en-US"/>
        </w:rPr>
        <w:drawing>
          <wp:inline distT="0" distB="0" distL="0" distR="0" wp14:anchorId="70D36ABC" wp14:editId="2A5A7DC5">
            <wp:extent cx="5096697" cy="2396363"/>
            <wp:effectExtent l="0" t="0" r="0" b="4445"/>
            <wp:docPr id="97887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72458" name=""/>
                    <pic:cNvPicPr/>
                  </pic:nvPicPr>
                  <pic:blipFill>
                    <a:blip r:embed="rId60"/>
                    <a:stretch>
                      <a:fillRect/>
                    </a:stretch>
                  </pic:blipFill>
                  <pic:spPr>
                    <a:xfrm>
                      <a:off x="0" y="0"/>
                      <a:ext cx="5110756" cy="2402973"/>
                    </a:xfrm>
                    <a:prstGeom prst="rect">
                      <a:avLst/>
                    </a:prstGeom>
                  </pic:spPr>
                </pic:pic>
              </a:graphicData>
            </a:graphic>
          </wp:inline>
        </w:drawing>
      </w:r>
    </w:p>
    <w:p w14:paraId="140CF1BE" w14:textId="7273F39A" w:rsidR="00CF2C58" w:rsidRDefault="001A1698" w:rsidP="00E70203">
      <w:pPr>
        <w:pStyle w:val="ListParagraph"/>
        <w:numPr>
          <w:ilvl w:val="0"/>
          <w:numId w:val="58"/>
        </w:numPr>
        <w:jc w:val="left"/>
        <w:rPr>
          <w:lang w:val="en-US"/>
        </w:rPr>
      </w:pPr>
      <w:r>
        <w:rPr>
          <w:lang w:val="en-US"/>
        </w:rPr>
        <w:t>Router</w:t>
      </w:r>
      <w:r w:rsidR="00DE094B">
        <w:rPr>
          <w:lang w:val="en-US"/>
        </w:rPr>
        <w:t xml:space="preserve"> receives frame,</w:t>
      </w:r>
      <w:r>
        <w:rPr>
          <w:lang w:val="en-US"/>
        </w:rPr>
        <w:t xml:space="preserve"> </w:t>
      </w:r>
      <w:r w:rsidR="00DE094B">
        <w:rPr>
          <w:lang w:val="en-US"/>
        </w:rPr>
        <w:t>removes the datagram and passes up to IP</w:t>
      </w:r>
    </w:p>
    <w:p w14:paraId="49540658" w14:textId="026C06FC" w:rsidR="00515DBF" w:rsidRDefault="00515DBF" w:rsidP="00E70203">
      <w:pPr>
        <w:pStyle w:val="ListParagraph"/>
        <w:numPr>
          <w:ilvl w:val="0"/>
          <w:numId w:val="58"/>
        </w:numPr>
        <w:jc w:val="left"/>
        <w:rPr>
          <w:lang w:val="en-US"/>
        </w:rPr>
      </w:pPr>
      <w:r>
        <w:rPr>
          <w:lang w:val="en-US"/>
        </w:rPr>
        <w:t>R determines outgoing interface, passes datagram with IP source A, destination B to link layer</w:t>
      </w:r>
      <w:r w:rsidR="00D52D92">
        <w:rPr>
          <w:lang w:val="en-US"/>
        </w:rPr>
        <w:t>. R creates link-lay</w:t>
      </w:r>
      <w:r w:rsidR="00557FD4">
        <w:rPr>
          <w:lang w:val="en-US"/>
        </w:rPr>
        <w:t xml:space="preserve">er frame containing A-to-B IP datagram. Frame </w:t>
      </w:r>
      <w:r w:rsidR="003B38CD">
        <w:rPr>
          <w:lang w:val="en-US"/>
        </w:rPr>
        <w:t>destination address: B’s MAC address</w:t>
      </w:r>
      <w:r w:rsidR="00F43D76">
        <w:rPr>
          <w:lang w:val="en-US"/>
        </w:rPr>
        <w:t>. Then transmits link-layer frame</w:t>
      </w:r>
    </w:p>
    <w:p w14:paraId="79B3EA6D" w14:textId="77777777" w:rsidR="00A44576" w:rsidRDefault="00A44576" w:rsidP="00A44576">
      <w:pPr>
        <w:pStyle w:val="ListParagraph"/>
        <w:jc w:val="left"/>
        <w:rPr>
          <w:lang w:val="en-US"/>
        </w:rPr>
      </w:pPr>
    </w:p>
    <w:p w14:paraId="4E3BA3C7" w14:textId="77BF1C77" w:rsidR="00A44576" w:rsidRDefault="00A44576" w:rsidP="00A44576">
      <w:pPr>
        <w:pStyle w:val="ListParagraph"/>
        <w:jc w:val="left"/>
        <w:rPr>
          <w:lang w:val="en-US"/>
        </w:rPr>
      </w:pPr>
      <w:r w:rsidRPr="00A44576">
        <w:rPr>
          <w:noProof/>
          <w:lang w:val="en-US"/>
        </w:rPr>
        <w:drawing>
          <wp:inline distT="0" distB="0" distL="0" distR="0" wp14:anchorId="45F069FF" wp14:editId="2A2F6840">
            <wp:extent cx="5297357" cy="2396042"/>
            <wp:effectExtent l="0" t="0" r="0" b="4445"/>
            <wp:docPr id="44012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21297" name=""/>
                    <pic:cNvPicPr/>
                  </pic:nvPicPr>
                  <pic:blipFill rotWithShape="1">
                    <a:blip r:embed="rId61"/>
                    <a:srcRect t="2195"/>
                    <a:stretch/>
                  </pic:blipFill>
                  <pic:spPr bwMode="auto">
                    <a:xfrm>
                      <a:off x="0" y="0"/>
                      <a:ext cx="5302350" cy="2398300"/>
                    </a:xfrm>
                    <a:prstGeom prst="rect">
                      <a:avLst/>
                    </a:prstGeom>
                    <a:ln>
                      <a:noFill/>
                    </a:ln>
                    <a:extLst>
                      <a:ext uri="{53640926-AAD7-44D8-BBD7-CCE9431645EC}">
                        <a14:shadowObscured xmlns:a14="http://schemas.microsoft.com/office/drawing/2010/main"/>
                      </a:ext>
                    </a:extLst>
                  </pic:spPr>
                </pic:pic>
              </a:graphicData>
            </a:graphic>
          </wp:inline>
        </w:drawing>
      </w:r>
    </w:p>
    <w:p w14:paraId="2587FEB1" w14:textId="480D76E5" w:rsidR="00192F05" w:rsidRDefault="00192F05" w:rsidP="00E70203">
      <w:pPr>
        <w:pStyle w:val="ListParagraph"/>
        <w:numPr>
          <w:ilvl w:val="0"/>
          <w:numId w:val="58"/>
        </w:numPr>
        <w:jc w:val="left"/>
        <w:rPr>
          <w:lang w:val="en-US"/>
        </w:rPr>
      </w:pPr>
      <w:r>
        <w:rPr>
          <w:lang w:val="en-US"/>
        </w:rPr>
        <w:t>B receives frame, extracts IP datagram destination B. B passes datagram up protocol stack to IP</w:t>
      </w:r>
      <w:r w:rsidR="00EB0624">
        <w:rPr>
          <w:lang w:val="en-US"/>
        </w:rPr>
        <w:t>.</w:t>
      </w:r>
    </w:p>
    <w:p w14:paraId="0AFCCA28" w14:textId="513D3BAE" w:rsidR="00EB0624" w:rsidRDefault="00EB0624" w:rsidP="00EB0624">
      <w:pPr>
        <w:pStyle w:val="Heading3"/>
        <w:rPr>
          <w:lang w:val="en-US"/>
        </w:rPr>
      </w:pPr>
      <w:bookmarkStart w:id="68" w:name="_Toc186720344"/>
      <w:r>
        <w:rPr>
          <w:lang w:val="en-US"/>
        </w:rPr>
        <w:t>Example last year exam</w:t>
      </w:r>
      <w:bookmarkEnd w:id="68"/>
    </w:p>
    <w:p w14:paraId="392657AA" w14:textId="77777777" w:rsidR="00EB0624" w:rsidRPr="00EB0624" w:rsidRDefault="00EB0624" w:rsidP="00EB0624">
      <w:pPr>
        <w:rPr>
          <w:lang w:val="en-US"/>
        </w:rPr>
      </w:pPr>
    </w:p>
    <w:p w14:paraId="6CEB6298" w14:textId="69864650" w:rsidR="0047277C" w:rsidRDefault="0047277C" w:rsidP="002F33F5">
      <w:pPr>
        <w:pStyle w:val="Heading2"/>
        <w:rPr>
          <w:lang w:val="en-US"/>
        </w:rPr>
      </w:pPr>
      <w:bookmarkStart w:id="69" w:name="_Toc186720345"/>
      <w:r>
        <w:rPr>
          <w:lang w:val="en-US"/>
        </w:rPr>
        <w:t>Neighbor Discovery</w:t>
      </w:r>
      <w:bookmarkEnd w:id="69"/>
    </w:p>
    <w:p w14:paraId="05BBED79" w14:textId="77777777" w:rsidR="00E9493A" w:rsidRDefault="00E9493A" w:rsidP="00E9493A">
      <w:pPr>
        <w:rPr>
          <w:lang w:val="en-US"/>
        </w:rPr>
      </w:pPr>
      <w:r w:rsidRPr="00E9493A">
        <w:rPr>
          <w:lang w:val="en-US"/>
        </w:rPr>
        <w:t xml:space="preserve">ICMPv4 and ICMPv6 share common roles such as host confirmation, reporting destination or service unreachable, time exceeded errors, and router redirection. ICMPv6 adds specific functionalities for messaging between IPv6 routers and devices, such as Router Solicitation (RS) and Router Advertisement (RA) messages. It also includes messaging between IPv6 devices with Neighbor Solicitation (NS) and </w:t>
      </w:r>
      <w:r w:rsidRPr="00E9493A">
        <w:rPr>
          <w:lang w:val="en-US"/>
        </w:rPr>
        <w:lastRenderedPageBreak/>
        <w:t>Neighbor Advertisement (NA) messages, as well as Duplicate Address Detection (DAD). ICMPv6 replaces IPv4's ARP (Address Resolution Protocol) for layer-2 address resolution and introduces enhanced features like finding routers, redirecting traffic, and enabling stateless address autoconfiguration.</w:t>
      </w:r>
    </w:p>
    <w:p w14:paraId="56B753F1" w14:textId="1A58B6E4" w:rsidR="00221B72" w:rsidRDefault="00221B72" w:rsidP="00221B72">
      <w:pPr>
        <w:pStyle w:val="Heading3"/>
        <w:rPr>
          <w:lang w:val="en-US"/>
        </w:rPr>
      </w:pPr>
      <w:bookmarkStart w:id="70" w:name="_Toc186720346"/>
      <w:r>
        <w:rPr>
          <w:lang w:val="en-US"/>
        </w:rPr>
        <w:t>Neighbor Solicitation &amp; Neighbor Advertisement</w:t>
      </w:r>
      <w:bookmarkEnd w:id="70"/>
    </w:p>
    <w:p w14:paraId="2955D0EE" w14:textId="218FC9B7" w:rsidR="00B61EE5" w:rsidRDefault="00B61EE5" w:rsidP="00B61EE5">
      <w:pPr>
        <w:pStyle w:val="ListParagraph"/>
        <w:ind w:left="0"/>
      </w:pPr>
      <w:r w:rsidRPr="00C01F6C">
        <w:t>Neighbor Solicitation &amp; Advertis</w:t>
      </w:r>
      <w:r w:rsidR="003F4F20">
        <w:t>e</w:t>
      </w:r>
      <w:r w:rsidRPr="00C01F6C">
        <w:t xml:space="preserve">ment ist grundsätzlich </w:t>
      </w:r>
      <w:r>
        <w:t xml:space="preserve">das Konzept von </w:t>
      </w:r>
      <w:r w:rsidRPr="00C01F6C">
        <w:t xml:space="preserve">ARP </w:t>
      </w:r>
      <w:r>
        <w:t>für</w:t>
      </w:r>
      <w:r w:rsidRPr="00C01F6C">
        <w:t xml:space="preserve"> IPv6. Es erfüllt dieselben Funktionen und mappt die MAC-Adresse zur IP-Adresse</w:t>
      </w:r>
      <w:r>
        <w:t xml:space="preserve">. NS/NA sind </w:t>
      </w:r>
      <w:r w:rsidR="00BB55B2">
        <w:t>Teil</w:t>
      </w:r>
      <w:r>
        <w:t xml:space="preserve"> vom Neighbor Discovery Protocol (NDP).</w:t>
      </w:r>
    </w:p>
    <w:p w14:paraId="5C3D1306" w14:textId="77777777" w:rsidR="00B61EE5" w:rsidRDefault="00B61EE5" w:rsidP="00B61EE5">
      <w:pPr>
        <w:pStyle w:val="ListParagraph"/>
        <w:ind w:left="0"/>
      </w:pPr>
      <w:r>
        <w:t>Beispiel:</w:t>
      </w:r>
    </w:p>
    <w:p w14:paraId="2E0FC1D8" w14:textId="77777777" w:rsidR="00B61EE5" w:rsidRDefault="00B61EE5" w:rsidP="00E70203">
      <w:pPr>
        <w:pStyle w:val="ListParagraph"/>
        <w:numPr>
          <w:ilvl w:val="0"/>
          <w:numId w:val="59"/>
        </w:numPr>
        <w:spacing w:after="160" w:line="259" w:lineRule="auto"/>
        <w:ind w:left="720"/>
        <w:jc w:val="left"/>
      </w:pPr>
      <w:r w:rsidRPr="0013614F">
        <w:t>Node will packet an IPv6 Adresse schicken, wei</w:t>
      </w:r>
      <w:r>
        <w:t>ss aber MAC nicht</w:t>
      </w:r>
    </w:p>
    <w:p w14:paraId="2D8C4E31" w14:textId="77777777" w:rsidR="00B61EE5" w:rsidRDefault="00B61EE5" w:rsidP="00E70203">
      <w:pPr>
        <w:pStyle w:val="ListParagraph"/>
        <w:numPr>
          <w:ilvl w:val="0"/>
          <w:numId w:val="59"/>
        </w:numPr>
        <w:spacing w:after="160" w:line="259" w:lineRule="auto"/>
        <w:ind w:left="720"/>
        <w:jc w:val="left"/>
      </w:pPr>
      <w:r>
        <w:t xml:space="preserve">Schickt ein NS zum traget solicited-node multicast address </w:t>
      </w:r>
    </w:p>
    <w:p w14:paraId="7AA075A7" w14:textId="77777777" w:rsidR="00B61EE5" w:rsidRDefault="00B61EE5" w:rsidP="00E70203">
      <w:pPr>
        <w:pStyle w:val="ListParagraph"/>
        <w:numPr>
          <w:ilvl w:val="1"/>
          <w:numId w:val="59"/>
        </w:numPr>
        <w:spacing w:after="160" w:line="259" w:lineRule="auto"/>
        <w:ind w:left="1440"/>
        <w:jc w:val="left"/>
      </w:pPr>
      <w:r w:rsidRPr="00DD1F40">
        <w:t>FF02::1:FFXX:XXXX</w:t>
      </w:r>
      <w:r>
        <w:t>, wobei x für die letzten 24bit der IPv6 Adresse stehen</w:t>
      </w:r>
    </w:p>
    <w:p w14:paraId="78CE8F49" w14:textId="77777777" w:rsidR="00B61EE5" w:rsidRDefault="00B61EE5" w:rsidP="00E70203">
      <w:pPr>
        <w:pStyle w:val="ListParagraph"/>
        <w:numPr>
          <w:ilvl w:val="0"/>
          <w:numId w:val="59"/>
        </w:numPr>
        <w:spacing w:after="160" w:line="259" w:lineRule="auto"/>
        <w:ind w:left="720"/>
        <w:jc w:val="left"/>
      </w:pPr>
      <w:r>
        <w:t>Target schickt NA mit MAC</w:t>
      </w:r>
    </w:p>
    <w:p w14:paraId="275BDB08" w14:textId="77777777" w:rsidR="00B61EE5" w:rsidRPr="00BF2221" w:rsidRDefault="00B61EE5" w:rsidP="00E70203">
      <w:pPr>
        <w:pStyle w:val="ListParagraph"/>
        <w:numPr>
          <w:ilvl w:val="0"/>
          <w:numId w:val="59"/>
        </w:numPr>
        <w:spacing w:after="160" w:line="259" w:lineRule="auto"/>
        <w:ind w:left="720"/>
        <w:jc w:val="left"/>
      </w:pPr>
      <w:r w:rsidRPr="00BF2221">
        <w:t>Node updated neighbor cache mit erhaltenen Infos</w:t>
      </w:r>
    </w:p>
    <w:p w14:paraId="09EE90F6" w14:textId="26F61F90" w:rsidR="00B61EE5" w:rsidRPr="00EA43ED" w:rsidRDefault="00B61EE5" w:rsidP="00B61EE5">
      <w:r w:rsidRPr="00EA43ED">
        <w:t>Achtung: Ist nicht dasselbe w</w:t>
      </w:r>
      <w:r>
        <w:t xml:space="preserve">ie Router Solicitation &amp; Advertisement, diese Felder werden für SLAAC benötigt. </w:t>
      </w:r>
      <w:r w:rsidR="00687432">
        <w:t>y</w:t>
      </w:r>
    </w:p>
    <w:p w14:paraId="685BEB11" w14:textId="63A8CE96" w:rsidR="00B61EE5" w:rsidRDefault="00F22F21" w:rsidP="00B9190F">
      <w:pPr>
        <w:pStyle w:val="Heading3"/>
      </w:pPr>
      <w:bookmarkStart w:id="71" w:name="_Toc186720347"/>
      <w:r>
        <w:t>Router</w:t>
      </w:r>
      <w:r w:rsidR="00B9190F">
        <w:t xml:space="preserve"> Advertisement</w:t>
      </w:r>
      <w:bookmarkEnd w:id="71"/>
    </w:p>
    <w:p w14:paraId="2AC27DA9" w14:textId="3C8D8176" w:rsidR="00E276CB" w:rsidRPr="00E276CB" w:rsidRDefault="00E276CB" w:rsidP="00C30A6F">
      <w:pPr>
        <w:spacing w:after="0"/>
        <w:rPr>
          <w:lang w:val="en-US"/>
        </w:rPr>
      </w:pPr>
      <w:r w:rsidRPr="00E276CB">
        <w:rPr>
          <w:b/>
          <w:lang w:val="en-US"/>
        </w:rPr>
        <w:t>Router Advertisements (RA)</w:t>
      </w:r>
      <w:r w:rsidRPr="00E276CB">
        <w:rPr>
          <w:lang w:val="en-US"/>
        </w:rPr>
        <w:t xml:space="preserve"> are periodically sent by routers, and on request, to all their configured interfaces. These messages are sent to the all-nodes multicast address and contain information such as one or more prefixes that can be used on the link, the lifetime of those prefixes, flags for autoconfiguration, and default router information. RAs enable the </w:t>
      </w:r>
      <w:r w:rsidRPr="00E276CB">
        <w:rPr>
          <w:b/>
          <w:lang w:val="en-US"/>
        </w:rPr>
        <w:t>autoconfiguration</w:t>
      </w:r>
      <w:r w:rsidRPr="00E276CB">
        <w:rPr>
          <w:lang w:val="en-US"/>
        </w:rPr>
        <w:t xml:space="preserve"> of hosts by providing the necessary prefix and configuration details. Additionally, the prefix lifetime allows for host renumbering, as deprecated prefixes will have their lifetime reduced to zero, while new prefixes are assigned a normal lifetime. Router settings for timing and other parameters can be configured, and RAs can be sent immediately in response to a </w:t>
      </w:r>
      <w:r w:rsidRPr="00E276CB">
        <w:rPr>
          <w:b/>
          <w:lang w:val="en-US"/>
        </w:rPr>
        <w:t>Router Solicitation (RS)</w:t>
      </w:r>
      <w:r w:rsidRPr="00E276CB">
        <w:rPr>
          <w:lang w:val="en-US"/>
        </w:rPr>
        <w:t xml:space="preserve"> from hosts. RS messages, typically sent at boot time, request an immediate RA from the router and are sent to the all-routers multicast address. To avoid network flooding, RS messages are limited to being sent three times at boot time.</w:t>
      </w:r>
    </w:p>
    <w:p w14:paraId="4CD796AB" w14:textId="6C21F831" w:rsidR="00E9493A" w:rsidRDefault="00E276CB" w:rsidP="00E276CB">
      <w:pPr>
        <w:pStyle w:val="Heading3"/>
        <w:rPr>
          <w:lang w:val="en-US"/>
        </w:rPr>
      </w:pPr>
      <w:bookmarkStart w:id="72" w:name="_Toc186720348"/>
      <w:r>
        <w:rPr>
          <w:lang w:val="en-US"/>
        </w:rPr>
        <w:t>DAD: Duplicate Address Detection</w:t>
      </w:r>
      <w:bookmarkEnd w:id="72"/>
    </w:p>
    <w:p w14:paraId="5A078BAD" w14:textId="479FB82A" w:rsidR="004B2702" w:rsidRDefault="004A2880" w:rsidP="004A2880">
      <w:r w:rsidRPr="004A2880">
        <w:rPr>
          <w:b/>
          <w:lang w:val="en-US"/>
        </w:rPr>
        <w:t>Duplicate Address Detection (DAD)</w:t>
      </w:r>
      <w:r w:rsidRPr="004A2880">
        <w:rPr>
          <w:lang w:val="en-US"/>
        </w:rPr>
        <w:t xml:space="preserve"> is a process used in IPv6 to ensure that an IP address is unique on the local network before it is assigned to a device. When a device generates an address, it sends a </w:t>
      </w:r>
      <w:r w:rsidRPr="004A2880">
        <w:rPr>
          <w:b/>
          <w:lang w:val="en-US"/>
        </w:rPr>
        <w:t>Neighbor Solicitation (NS)</w:t>
      </w:r>
      <w:r w:rsidRPr="004A2880">
        <w:rPr>
          <w:lang w:val="en-US"/>
        </w:rPr>
        <w:t xml:space="preserve"> message to check if any other device is already using that address. If no response is received, the address is considered unique and can be assigned. If another device responds, indicating the address is already in use, the device must generate a new address. </w:t>
      </w:r>
      <w:r w:rsidRPr="00352C5A">
        <w:t>DAD helps prevent address conflicts on an IPv6 network.</w:t>
      </w:r>
    </w:p>
    <w:p w14:paraId="30C77BA1" w14:textId="25D58B6E" w:rsidR="004B2702" w:rsidRDefault="004B2702" w:rsidP="004B2702">
      <w:pPr>
        <w:pStyle w:val="Heading3"/>
      </w:pPr>
      <w:bookmarkStart w:id="73" w:name="_Toc186720349"/>
      <w:r>
        <w:t>Solicited-node multicast address</w:t>
      </w:r>
      <w:bookmarkEnd w:id="73"/>
    </w:p>
    <w:p w14:paraId="4F9BACFC" w14:textId="77777777" w:rsidR="006C23B8" w:rsidRPr="006C23B8" w:rsidRDefault="006C23B8" w:rsidP="006C23B8">
      <w:pPr>
        <w:spacing w:after="0"/>
        <w:rPr>
          <w:lang w:val="en-US"/>
        </w:rPr>
      </w:pPr>
      <w:r w:rsidRPr="006C23B8">
        <w:rPr>
          <w:b/>
          <w:lang w:val="en-US"/>
        </w:rPr>
        <w:t>Solicited-node addresses</w:t>
      </w:r>
      <w:r w:rsidRPr="006C23B8">
        <w:rPr>
          <w:lang w:val="en-US"/>
        </w:rPr>
        <w:t xml:space="preserve"> in IPv6 are multicast addresses used for efficient neighbor discovery and address resolution. They are derived from the prefix </w:t>
      </w:r>
      <w:r w:rsidRPr="006C23B8">
        <w:rPr>
          <w:b/>
          <w:lang w:val="en-US"/>
        </w:rPr>
        <w:t>FF02::1:FF00:0/104</w:t>
      </w:r>
      <w:r w:rsidRPr="006C23B8">
        <w:rPr>
          <w:lang w:val="en-US"/>
        </w:rPr>
        <w:t xml:space="preserve">, followed by the last 24 bits of the target node's unicast or anycast address. Unlike IPv4, which uses broadcast ARP requests to resolve addresses, IPv6 uses the </w:t>
      </w:r>
      <w:r w:rsidRPr="006C23B8">
        <w:rPr>
          <w:b/>
          <w:lang w:val="en-US"/>
        </w:rPr>
        <w:t>Neighbor Solicitation</w:t>
      </w:r>
      <w:r w:rsidRPr="006C23B8">
        <w:rPr>
          <w:lang w:val="en-US"/>
        </w:rPr>
        <w:t xml:space="preserve"> message directed to the solicited-node address, </w:t>
      </w:r>
      <w:r w:rsidRPr="006C23B8">
        <w:rPr>
          <w:lang w:val="en-US"/>
        </w:rPr>
        <w:lastRenderedPageBreak/>
        <w:t xml:space="preserve">minimizing network disruption by only targeting the relevant node. This approach ensures that only a few nodes are disturbed during address resolution. For example, the solicited-node address for </w:t>
      </w:r>
      <w:r w:rsidRPr="006C23B8">
        <w:rPr>
          <w:b/>
          <w:lang w:val="en-US"/>
        </w:rPr>
        <w:t>FE80::2AA:FF:FE28:9C5A</w:t>
      </w:r>
      <w:r w:rsidRPr="006C23B8">
        <w:rPr>
          <w:lang w:val="en-US"/>
        </w:rPr>
        <w:t xml:space="preserve"> would be </w:t>
      </w:r>
      <w:r w:rsidRPr="006C23B8">
        <w:rPr>
          <w:b/>
          <w:lang w:val="en-US"/>
        </w:rPr>
        <w:t>FF02::1:FF28:9C5A</w:t>
      </w:r>
      <w:r w:rsidRPr="006C23B8">
        <w:rPr>
          <w:lang w:val="en-US"/>
        </w:rPr>
        <w:t>, and the node with this address listens for multicast traffic to respond efficiently.</w:t>
      </w:r>
    </w:p>
    <w:p w14:paraId="397EC6C1" w14:textId="77777777" w:rsidR="006C23B8" w:rsidRPr="006C23B8" w:rsidRDefault="006C23B8" w:rsidP="006C23B8">
      <w:pPr>
        <w:rPr>
          <w:lang w:val="en-US"/>
        </w:rPr>
      </w:pPr>
    </w:p>
    <w:p w14:paraId="1B1E6007" w14:textId="268C3523" w:rsidR="009C2691" w:rsidRDefault="009C2691" w:rsidP="002F33F5">
      <w:pPr>
        <w:pStyle w:val="Heading2"/>
        <w:rPr>
          <w:lang w:val="en-US"/>
        </w:rPr>
      </w:pPr>
      <w:bookmarkStart w:id="74" w:name="_Toc186720350"/>
      <w:r>
        <w:rPr>
          <w:lang w:val="en-US"/>
        </w:rPr>
        <w:t>Error Detection and Correction</w:t>
      </w:r>
      <w:bookmarkEnd w:id="74"/>
    </w:p>
    <w:p w14:paraId="5287E798" w14:textId="2295F434" w:rsidR="00511873" w:rsidRDefault="00511873" w:rsidP="00511873">
      <w:pPr>
        <w:pStyle w:val="Heading3"/>
        <w:rPr>
          <w:lang w:val="en-US"/>
        </w:rPr>
      </w:pPr>
      <w:bookmarkStart w:id="75" w:name="_Toc186720351"/>
      <w:r>
        <w:rPr>
          <w:lang w:val="en-US"/>
        </w:rPr>
        <w:t>FCS: Frame Check Sequence</w:t>
      </w:r>
      <w:bookmarkEnd w:id="75"/>
    </w:p>
    <w:p w14:paraId="0D3A3DEC" w14:textId="77777777" w:rsidR="00153DDB" w:rsidRDefault="00153DDB" w:rsidP="00153DDB">
      <w:pPr>
        <w:spacing w:after="0"/>
        <w:rPr>
          <w:lang w:val="en-US"/>
        </w:rPr>
      </w:pPr>
      <w:r w:rsidRPr="00153DDB">
        <w:rPr>
          <w:lang w:val="en-US"/>
        </w:rPr>
        <w:t xml:space="preserve">Ethernet uses the Frame Check Sequence (FCS) field in the data-link trailer for the purpose of error detection. The sender applies a complex math formula to the frame before sending it, storing the result of the formula in the FCS field.  The receiver applies the same math formula to the received frame. The receiver then compares its own results with the sender’s results. If the results are the same, the frame did presumably not change. If the results are different, an error occurred, and the receiver discards the frame (The bits could change because of some kind of electrical interference or a bad NIC). </w:t>
      </w:r>
      <w:r w:rsidRPr="00153DDB">
        <w:rPr>
          <w:b/>
          <w:bCs/>
          <w:lang w:val="en-US"/>
        </w:rPr>
        <w:t>Error detection does not mean error recovery</w:t>
      </w:r>
      <w:r w:rsidRPr="00153DDB">
        <w:rPr>
          <w:lang w:val="en-US"/>
        </w:rPr>
        <w:t>. If there is an error, the Ethernet device can simply discard the frame and does not attempt to recover the lost frame.</w:t>
      </w:r>
    </w:p>
    <w:p w14:paraId="2B714BFC" w14:textId="77777777" w:rsidR="00D16B38" w:rsidRDefault="00D16B38" w:rsidP="00153DDB">
      <w:pPr>
        <w:spacing w:after="0"/>
        <w:rPr>
          <w:lang w:val="en-US"/>
        </w:rPr>
      </w:pPr>
    </w:p>
    <w:p w14:paraId="35283340" w14:textId="09A8FD4E" w:rsidR="00D16B38" w:rsidRDefault="00D16B38" w:rsidP="00D16B38">
      <w:pPr>
        <w:pStyle w:val="Heading3"/>
        <w:rPr>
          <w:lang w:val="en-US"/>
        </w:rPr>
      </w:pPr>
      <w:bookmarkStart w:id="76" w:name="_Toc186720352"/>
      <w:r>
        <w:rPr>
          <w:lang w:val="en-US"/>
        </w:rPr>
        <w:t>Parity Checking</w:t>
      </w:r>
      <w:bookmarkEnd w:id="76"/>
    </w:p>
    <w:p w14:paraId="7D6CFB60" w14:textId="55B3A04D" w:rsidR="003736CB" w:rsidRDefault="003736CB" w:rsidP="00E935B5">
      <w:pPr>
        <w:spacing w:after="0"/>
        <w:rPr>
          <w:lang w:val="en-US"/>
        </w:rPr>
      </w:pPr>
      <w:r>
        <w:rPr>
          <w:lang w:val="en-US"/>
        </w:rPr>
        <w:t>Single bit parity:</w:t>
      </w:r>
    </w:p>
    <w:p w14:paraId="1785BE82" w14:textId="24038DB6" w:rsidR="003736CB" w:rsidRDefault="00D410DB" w:rsidP="00E70203">
      <w:pPr>
        <w:pStyle w:val="ListParagraph"/>
        <w:numPr>
          <w:ilvl w:val="0"/>
          <w:numId w:val="60"/>
        </w:numPr>
        <w:spacing w:after="0"/>
        <w:rPr>
          <w:lang w:val="en-US"/>
        </w:rPr>
      </w:pPr>
      <w:r>
        <w:rPr>
          <w:lang w:val="en-US"/>
        </w:rPr>
        <w:t>Detect single bit errors</w:t>
      </w:r>
    </w:p>
    <w:p w14:paraId="52EE1A16" w14:textId="33EACF6B" w:rsidR="00C472E6" w:rsidRDefault="00C472E6" w:rsidP="00E70203">
      <w:pPr>
        <w:pStyle w:val="ListParagraph"/>
        <w:numPr>
          <w:ilvl w:val="0"/>
          <w:numId w:val="60"/>
        </w:numPr>
        <w:rPr>
          <w:lang w:val="en-US"/>
        </w:rPr>
      </w:pPr>
      <w:r w:rsidRPr="00C472E6">
        <w:rPr>
          <w:noProof/>
          <w:lang w:val="en-US"/>
        </w:rPr>
        <w:drawing>
          <wp:inline distT="0" distB="0" distL="0" distR="0" wp14:anchorId="52240C45" wp14:editId="4BF78915">
            <wp:extent cx="2838846" cy="1514686"/>
            <wp:effectExtent l="0" t="0" r="0" b="9525"/>
            <wp:docPr id="189874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48135" name=""/>
                    <pic:cNvPicPr/>
                  </pic:nvPicPr>
                  <pic:blipFill>
                    <a:blip r:embed="rId62"/>
                    <a:stretch>
                      <a:fillRect/>
                    </a:stretch>
                  </pic:blipFill>
                  <pic:spPr>
                    <a:xfrm>
                      <a:off x="0" y="0"/>
                      <a:ext cx="2838846" cy="1514686"/>
                    </a:xfrm>
                    <a:prstGeom prst="rect">
                      <a:avLst/>
                    </a:prstGeom>
                  </pic:spPr>
                </pic:pic>
              </a:graphicData>
            </a:graphic>
          </wp:inline>
        </w:drawing>
      </w:r>
    </w:p>
    <w:p w14:paraId="764AEA92" w14:textId="1E06FA9E" w:rsidR="00C472E6" w:rsidRDefault="00C472E6" w:rsidP="00E70203">
      <w:pPr>
        <w:pStyle w:val="ListParagraph"/>
        <w:numPr>
          <w:ilvl w:val="0"/>
          <w:numId w:val="60"/>
        </w:numPr>
        <w:rPr>
          <w:lang w:val="en-US"/>
        </w:rPr>
      </w:pPr>
      <w:r>
        <w:rPr>
          <w:lang w:val="en-US"/>
        </w:rPr>
        <w:t>Even Parity</w:t>
      </w:r>
      <w:r w:rsidR="00E935B5">
        <w:rPr>
          <w:lang w:val="en-US"/>
        </w:rPr>
        <w:t>: set parity bit so there is (in total) an even number of 1’s</w:t>
      </w:r>
    </w:p>
    <w:p w14:paraId="1F4C9A8E" w14:textId="36B5FE12" w:rsidR="00E935B5" w:rsidRDefault="00E935B5" w:rsidP="00483923">
      <w:pPr>
        <w:spacing w:after="0"/>
        <w:rPr>
          <w:lang w:val="en-US"/>
        </w:rPr>
      </w:pPr>
      <w:r>
        <w:rPr>
          <w:lang w:val="en-US"/>
        </w:rPr>
        <w:t>Two-dimensional bit parity:</w:t>
      </w:r>
    </w:p>
    <w:p w14:paraId="064A720E" w14:textId="2F7109F6" w:rsidR="00B45481" w:rsidRDefault="00B45481" w:rsidP="00E70203">
      <w:pPr>
        <w:pStyle w:val="ListParagraph"/>
        <w:numPr>
          <w:ilvl w:val="0"/>
          <w:numId w:val="61"/>
        </w:numPr>
        <w:spacing w:after="0"/>
        <w:rPr>
          <w:lang w:val="en-US"/>
        </w:rPr>
      </w:pPr>
      <w:r>
        <w:rPr>
          <w:lang w:val="en-US"/>
        </w:rPr>
        <w:t>Detect and correct single bit errors</w:t>
      </w:r>
    </w:p>
    <w:p w14:paraId="7E12D2AE" w14:textId="7CDD98FF" w:rsidR="00483923" w:rsidRPr="00B45481" w:rsidRDefault="00483923" w:rsidP="00E70203">
      <w:pPr>
        <w:pStyle w:val="ListParagraph"/>
        <w:numPr>
          <w:ilvl w:val="0"/>
          <w:numId w:val="61"/>
        </w:numPr>
        <w:rPr>
          <w:lang w:val="en-US"/>
        </w:rPr>
      </w:pPr>
      <w:r w:rsidRPr="00483923">
        <w:rPr>
          <w:noProof/>
          <w:lang w:val="en-US"/>
        </w:rPr>
        <w:drawing>
          <wp:inline distT="0" distB="0" distL="0" distR="0" wp14:anchorId="5C4368FE" wp14:editId="54AF7E71">
            <wp:extent cx="3151337" cy="1972235"/>
            <wp:effectExtent l="0" t="0" r="0" b="9525"/>
            <wp:docPr id="183133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35080" name=""/>
                    <pic:cNvPicPr/>
                  </pic:nvPicPr>
                  <pic:blipFill>
                    <a:blip r:embed="rId63"/>
                    <a:stretch>
                      <a:fillRect/>
                    </a:stretch>
                  </pic:blipFill>
                  <pic:spPr>
                    <a:xfrm>
                      <a:off x="0" y="0"/>
                      <a:ext cx="3180751" cy="1990643"/>
                    </a:xfrm>
                    <a:prstGeom prst="rect">
                      <a:avLst/>
                    </a:prstGeom>
                  </pic:spPr>
                </pic:pic>
              </a:graphicData>
            </a:graphic>
          </wp:inline>
        </w:drawing>
      </w:r>
    </w:p>
    <w:p w14:paraId="10D151FA" w14:textId="0D37F4D5" w:rsidR="00E935B5" w:rsidRDefault="000D3296" w:rsidP="00D31423">
      <w:pPr>
        <w:pStyle w:val="Heading3"/>
        <w:rPr>
          <w:lang w:val="en-US"/>
        </w:rPr>
      </w:pPr>
      <w:bookmarkStart w:id="77" w:name="_Toc186720353"/>
      <w:r>
        <w:rPr>
          <w:lang w:val="en-US"/>
        </w:rPr>
        <w:lastRenderedPageBreak/>
        <w:t>Internet checksum</w:t>
      </w:r>
      <w:bookmarkEnd w:id="77"/>
    </w:p>
    <w:p w14:paraId="0229EDAD" w14:textId="7B5406F5" w:rsidR="00D31423" w:rsidRDefault="00D31423" w:rsidP="00D31423">
      <w:pPr>
        <w:rPr>
          <w:lang w:val="en-US"/>
        </w:rPr>
      </w:pPr>
      <w:r>
        <w:rPr>
          <w:lang w:val="en-US"/>
        </w:rPr>
        <w:t>Goal: detect errors (i.e, flipped bits) in transmitted seg</w:t>
      </w:r>
      <w:r w:rsidR="00DA0777">
        <w:rPr>
          <w:lang w:val="en-US"/>
        </w:rPr>
        <w:t>ment</w:t>
      </w:r>
    </w:p>
    <w:p w14:paraId="33AF5FB2" w14:textId="4BE1F33A" w:rsidR="00DA0777" w:rsidRDefault="00DA0777" w:rsidP="000F08C2">
      <w:pPr>
        <w:spacing w:after="0"/>
        <w:rPr>
          <w:lang w:val="en-US"/>
        </w:rPr>
      </w:pPr>
      <w:r>
        <w:rPr>
          <w:lang w:val="en-US"/>
        </w:rPr>
        <w:t>Sender:</w:t>
      </w:r>
    </w:p>
    <w:p w14:paraId="59A362E8" w14:textId="71633FBC" w:rsidR="00DA0777" w:rsidRDefault="00DA0777" w:rsidP="00E70203">
      <w:pPr>
        <w:pStyle w:val="ListParagraph"/>
        <w:numPr>
          <w:ilvl w:val="0"/>
          <w:numId w:val="62"/>
        </w:numPr>
        <w:spacing w:after="0"/>
        <w:rPr>
          <w:lang w:val="en-US"/>
        </w:rPr>
      </w:pPr>
      <w:r>
        <w:rPr>
          <w:lang w:val="en-US"/>
        </w:rPr>
        <w:t>Treat contents of UDP segment (including UDP header fields and IP addres</w:t>
      </w:r>
      <w:r w:rsidR="00215C83">
        <w:rPr>
          <w:lang w:val="en-US"/>
        </w:rPr>
        <w:t>ses) as sequence of 16-bit integers</w:t>
      </w:r>
    </w:p>
    <w:p w14:paraId="603AF3A2" w14:textId="4127E4A8" w:rsidR="00215C83" w:rsidRDefault="00215C83" w:rsidP="00E70203">
      <w:pPr>
        <w:pStyle w:val="ListParagraph"/>
        <w:numPr>
          <w:ilvl w:val="0"/>
          <w:numId w:val="62"/>
        </w:numPr>
        <w:rPr>
          <w:lang w:val="en-US"/>
        </w:rPr>
      </w:pPr>
      <w:r>
        <w:rPr>
          <w:lang w:val="en-US"/>
        </w:rPr>
        <w:t>Checksum: addition (one’s complement sum) of segement content</w:t>
      </w:r>
    </w:p>
    <w:p w14:paraId="521E6A7D" w14:textId="3CD2B362" w:rsidR="00215C83" w:rsidRDefault="000F08C2" w:rsidP="00E70203">
      <w:pPr>
        <w:pStyle w:val="ListParagraph"/>
        <w:numPr>
          <w:ilvl w:val="0"/>
          <w:numId w:val="62"/>
        </w:numPr>
        <w:rPr>
          <w:lang w:val="en-US"/>
        </w:rPr>
      </w:pPr>
      <w:r>
        <w:rPr>
          <w:lang w:val="en-US"/>
        </w:rPr>
        <w:t>Checksum value put into UDP checksum field</w:t>
      </w:r>
    </w:p>
    <w:p w14:paraId="5C5137ED" w14:textId="6029948F" w:rsidR="000F08C2" w:rsidRDefault="000F08C2" w:rsidP="000F08C2">
      <w:pPr>
        <w:rPr>
          <w:lang w:val="en-US"/>
        </w:rPr>
      </w:pPr>
      <w:r>
        <w:rPr>
          <w:lang w:val="en-US"/>
        </w:rPr>
        <w:t>Receiver:</w:t>
      </w:r>
    </w:p>
    <w:p w14:paraId="2CA78F55" w14:textId="0B954B62" w:rsidR="000F08C2" w:rsidRDefault="000F08C2" w:rsidP="00E70203">
      <w:pPr>
        <w:pStyle w:val="ListParagraph"/>
        <w:numPr>
          <w:ilvl w:val="0"/>
          <w:numId w:val="63"/>
        </w:numPr>
        <w:rPr>
          <w:lang w:val="en-US"/>
        </w:rPr>
      </w:pPr>
      <w:r>
        <w:rPr>
          <w:lang w:val="en-US"/>
        </w:rPr>
        <w:t>Compute checksum of received segment</w:t>
      </w:r>
    </w:p>
    <w:p w14:paraId="4D736699" w14:textId="4D605BDE" w:rsidR="000F08C2" w:rsidRDefault="000F08C2" w:rsidP="00E70203">
      <w:pPr>
        <w:pStyle w:val="ListParagraph"/>
        <w:numPr>
          <w:ilvl w:val="0"/>
          <w:numId w:val="63"/>
        </w:numPr>
        <w:rPr>
          <w:lang w:val="en-US"/>
        </w:rPr>
      </w:pPr>
      <w:r>
        <w:rPr>
          <w:lang w:val="en-US"/>
        </w:rPr>
        <w:t>Check if computed checksum equals checksum field value:</w:t>
      </w:r>
    </w:p>
    <w:p w14:paraId="1ED14790" w14:textId="59DE1156" w:rsidR="000F08C2" w:rsidRDefault="000F08C2" w:rsidP="00E70203">
      <w:pPr>
        <w:pStyle w:val="ListParagraph"/>
        <w:numPr>
          <w:ilvl w:val="1"/>
          <w:numId w:val="63"/>
        </w:numPr>
        <w:rPr>
          <w:lang w:val="en-US"/>
        </w:rPr>
      </w:pPr>
      <w:r>
        <w:rPr>
          <w:lang w:val="en-US"/>
        </w:rPr>
        <w:t>Not equal – error detected</w:t>
      </w:r>
    </w:p>
    <w:p w14:paraId="78BE7E03" w14:textId="5206DF50" w:rsidR="000F08C2" w:rsidRDefault="000F08C2" w:rsidP="00E70203">
      <w:pPr>
        <w:pStyle w:val="ListParagraph"/>
        <w:numPr>
          <w:ilvl w:val="1"/>
          <w:numId w:val="63"/>
        </w:numPr>
        <w:rPr>
          <w:lang w:val="en-US"/>
        </w:rPr>
      </w:pPr>
      <w:r>
        <w:rPr>
          <w:lang w:val="en-US"/>
        </w:rPr>
        <w:t>Equal – no error detected</w:t>
      </w:r>
      <w:r w:rsidR="00D53E53">
        <w:rPr>
          <w:lang w:val="en-US"/>
        </w:rPr>
        <w:t xml:space="preserve"> (there can still be errors</w:t>
      </w:r>
      <w:r w:rsidR="002D71C3">
        <w:rPr>
          <w:lang w:val="en-US"/>
        </w:rPr>
        <w:t>)</w:t>
      </w:r>
    </w:p>
    <w:p w14:paraId="7E829EC4" w14:textId="3DB59577" w:rsidR="002D71C3" w:rsidRDefault="002D71C3" w:rsidP="002D71C3">
      <w:pPr>
        <w:pStyle w:val="Heading3"/>
        <w:rPr>
          <w:lang w:val="en-US"/>
        </w:rPr>
      </w:pPr>
      <w:bookmarkStart w:id="78" w:name="_Toc186720354"/>
      <w:r>
        <w:rPr>
          <w:lang w:val="en-US"/>
        </w:rPr>
        <w:t>Cyclic Redundancy Check (CRC)</w:t>
      </w:r>
      <w:bookmarkEnd w:id="78"/>
    </w:p>
    <w:p w14:paraId="0240DBBB" w14:textId="7ED4C469" w:rsidR="00153DDB" w:rsidRPr="00153DDB" w:rsidRDefault="004E3522" w:rsidP="00153DDB">
      <w:pPr>
        <w:rPr>
          <w:lang w:val="en-US"/>
        </w:rPr>
      </w:pPr>
      <w:r>
        <w:rPr>
          <w:lang w:val="en-US"/>
        </w:rPr>
        <w:t xml:space="preserve">This is a more powerful error-detection coding. </w:t>
      </w:r>
      <w:r w:rsidR="00A078E7">
        <w:rPr>
          <w:lang w:val="en-US"/>
        </w:rPr>
        <w:t>It is widely used in practice</w:t>
      </w:r>
      <w:r w:rsidR="007C0736">
        <w:rPr>
          <w:lang w:val="en-US"/>
        </w:rPr>
        <w:t xml:space="preserve">, for example in ethernet and 802.11 WiFi. </w:t>
      </w:r>
      <w:r w:rsidR="00BF412B" w:rsidRPr="00BF412B">
        <w:rPr>
          <w:lang w:val="en-US"/>
        </w:rPr>
        <w:t>Blocks of data entering these systems get a short check value attached, based on the remainder of a polynomial division of their contents. On retrieval, the calculation is repeated and, in the event the check values do not match, corrective action can be taken against data corruption.</w:t>
      </w:r>
    </w:p>
    <w:p w14:paraId="6E6ADD12" w14:textId="16F0FAA5" w:rsidR="009C2691" w:rsidRDefault="009C2691" w:rsidP="002F33F5">
      <w:pPr>
        <w:pStyle w:val="Heading2"/>
        <w:rPr>
          <w:lang w:val="en-US"/>
        </w:rPr>
      </w:pPr>
      <w:bookmarkStart w:id="79" w:name="_Toc186720355"/>
      <w:r>
        <w:rPr>
          <w:lang w:val="en-US"/>
        </w:rPr>
        <w:t>Multiple Access Protocols</w:t>
      </w:r>
      <w:bookmarkEnd w:id="79"/>
    </w:p>
    <w:p w14:paraId="1EE3B01E" w14:textId="765E4FAB" w:rsidR="008833F1" w:rsidRDefault="008833F1" w:rsidP="008833F1">
      <w:pPr>
        <w:spacing w:after="0"/>
        <w:rPr>
          <w:lang w:val="en-US"/>
        </w:rPr>
      </w:pPr>
      <w:r>
        <w:rPr>
          <w:lang w:val="en-US"/>
        </w:rPr>
        <w:t>There are two types of “links”:</w:t>
      </w:r>
    </w:p>
    <w:p w14:paraId="360F5F97" w14:textId="1BD6E269" w:rsidR="008833F1" w:rsidRDefault="008833F1" w:rsidP="00E70203">
      <w:pPr>
        <w:pStyle w:val="ListParagraph"/>
        <w:numPr>
          <w:ilvl w:val="0"/>
          <w:numId w:val="64"/>
        </w:numPr>
        <w:spacing w:after="0"/>
        <w:rPr>
          <w:lang w:val="en-US"/>
        </w:rPr>
      </w:pPr>
      <w:r>
        <w:rPr>
          <w:lang w:val="en-US"/>
        </w:rPr>
        <w:t>Point-to-point</w:t>
      </w:r>
    </w:p>
    <w:p w14:paraId="2BC3CC7F" w14:textId="54A4E9E1" w:rsidR="008833F1" w:rsidRDefault="008833F1" w:rsidP="00E70203">
      <w:pPr>
        <w:pStyle w:val="ListParagraph"/>
        <w:numPr>
          <w:ilvl w:val="1"/>
          <w:numId w:val="64"/>
        </w:numPr>
        <w:spacing w:after="0"/>
        <w:rPr>
          <w:lang w:val="en-US"/>
        </w:rPr>
      </w:pPr>
      <w:r>
        <w:rPr>
          <w:lang w:val="en-US"/>
        </w:rPr>
        <w:t>Point-to-point link between ethernet switch, host</w:t>
      </w:r>
    </w:p>
    <w:p w14:paraId="2E28290A" w14:textId="4522DFFE" w:rsidR="00680E3E" w:rsidRDefault="00680E3E" w:rsidP="00E70203">
      <w:pPr>
        <w:pStyle w:val="ListParagraph"/>
        <w:numPr>
          <w:ilvl w:val="1"/>
          <w:numId w:val="64"/>
        </w:numPr>
        <w:spacing w:after="0"/>
        <w:rPr>
          <w:lang w:val="en-US"/>
        </w:rPr>
      </w:pPr>
      <w:r>
        <w:rPr>
          <w:lang w:val="en-US"/>
        </w:rPr>
        <w:t>PPP for dial-up access</w:t>
      </w:r>
    </w:p>
    <w:p w14:paraId="4FAC0615" w14:textId="689B1C28" w:rsidR="008833F1" w:rsidRDefault="00680E3E" w:rsidP="00E70203">
      <w:pPr>
        <w:pStyle w:val="ListParagraph"/>
        <w:numPr>
          <w:ilvl w:val="0"/>
          <w:numId w:val="64"/>
        </w:numPr>
        <w:rPr>
          <w:lang w:val="en-US"/>
        </w:rPr>
      </w:pPr>
      <w:r>
        <w:rPr>
          <w:lang w:val="en-US"/>
        </w:rPr>
        <w:t>B</w:t>
      </w:r>
      <w:r w:rsidR="008833F1">
        <w:rPr>
          <w:lang w:val="en-US"/>
        </w:rPr>
        <w:t>roadcast</w:t>
      </w:r>
      <w:r>
        <w:rPr>
          <w:lang w:val="en-US"/>
        </w:rPr>
        <w:t xml:space="preserve"> (shared wire or medium)</w:t>
      </w:r>
    </w:p>
    <w:p w14:paraId="71C954CB" w14:textId="04E4634E" w:rsidR="00680E3E" w:rsidRDefault="00680E3E" w:rsidP="00E70203">
      <w:pPr>
        <w:pStyle w:val="ListParagraph"/>
        <w:numPr>
          <w:ilvl w:val="1"/>
          <w:numId w:val="64"/>
        </w:numPr>
        <w:rPr>
          <w:lang w:val="en-US"/>
        </w:rPr>
      </w:pPr>
      <w:r>
        <w:rPr>
          <w:lang w:val="en-US"/>
        </w:rPr>
        <w:t>Old-fashioned ethernet</w:t>
      </w:r>
    </w:p>
    <w:p w14:paraId="658133F2" w14:textId="419CA5C1" w:rsidR="00680E3E" w:rsidRDefault="00680E3E" w:rsidP="00E70203">
      <w:pPr>
        <w:pStyle w:val="ListParagraph"/>
        <w:numPr>
          <w:ilvl w:val="1"/>
          <w:numId w:val="64"/>
        </w:numPr>
        <w:rPr>
          <w:lang w:val="en-US"/>
        </w:rPr>
      </w:pPr>
      <w:r>
        <w:rPr>
          <w:lang w:val="en-US"/>
        </w:rPr>
        <w:t>Upstream HFC in cable-based access network</w:t>
      </w:r>
    </w:p>
    <w:p w14:paraId="7364698C" w14:textId="62110246" w:rsidR="00680E3E" w:rsidRDefault="00A835DA" w:rsidP="00E70203">
      <w:pPr>
        <w:pStyle w:val="ListParagraph"/>
        <w:numPr>
          <w:ilvl w:val="1"/>
          <w:numId w:val="64"/>
        </w:numPr>
        <w:rPr>
          <w:lang w:val="en-US"/>
        </w:rPr>
      </w:pPr>
      <w:r>
        <w:rPr>
          <w:lang w:val="en-US"/>
        </w:rPr>
        <w:t>802.11 wireless LAN, 4G/4G. satellite</w:t>
      </w:r>
    </w:p>
    <w:p w14:paraId="2E4EC01D" w14:textId="6461F77A" w:rsidR="009D03DC" w:rsidRPr="009D03DC" w:rsidRDefault="00B863B5" w:rsidP="009D03DC">
      <w:pPr>
        <w:spacing w:after="0"/>
        <w:rPr>
          <w:lang w:val="en-US"/>
        </w:rPr>
      </w:pPr>
      <w:r>
        <w:rPr>
          <w:lang w:val="en-US"/>
        </w:rPr>
        <w:t xml:space="preserve">Multiple access </w:t>
      </w:r>
      <w:r w:rsidR="00114FA9">
        <w:rPr>
          <w:lang w:val="en-US"/>
        </w:rPr>
        <w:t xml:space="preserve">protocols are </w:t>
      </w:r>
      <w:r w:rsidR="00572882">
        <w:rPr>
          <w:lang w:val="en-US"/>
        </w:rPr>
        <w:t>essentially a distributed algorithms that determines how nodes share a channel, i.e they determine when node</w:t>
      </w:r>
      <w:r w:rsidR="009C7970">
        <w:rPr>
          <w:lang w:val="en-US"/>
        </w:rPr>
        <w:t>s can transmit. The communication about channel sharing also utilizes said channel</w:t>
      </w:r>
      <w:r w:rsidR="0002172E">
        <w:rPr>
          <w:lang w:val="en-US"/>
        </w:rPr>
        <w:t>. This stems from single shared broadcast channels</w:t>
      </w:r>
      <w:r w:rsidR="0032012E">
        <w:rPr>
          <w:lang w:val="en-US"/>
        </w:rPr>
        <w:t xml:space="preserve"> since two or more simultaneous transmissions by nodes can lead to interference</w:t>
      </w:r>
      <w:r w:rsidR="00111D79">
        <w:rPr>
          <w:lang w:val="en-US"/>
        </w:rPr>
        <w:t>. We call it a collision if a node receives two or more signals at the same time.</w:t>
      </w:r>
      <w:r w:rsidR="009D03DC">
        <w:rPr>
          <w:lang w:val="en-US"/>
        </w:rPr>
        <w:t xml:space="preserve"> </w:t>
      </w:r>
      <w:r w:rsidR="009D03DC" w:rsidRPr="009D03DC">
        <w:rPr>
          <w:lang w:val="en-US"/>
        </w:rPr>
        <w:t>In Wi-Fi there is no collision detection, only collision avoidance. Collision detection is very difficult, because even thought there might have been a high transmitting signal, it can end in a weak received signal due to fading or interruptions through a hidden node. Proper multiple access management is crucial for maintaining data flow and network congestion. There are multiple techniques to make multiple access in Wi-Fi possible:</w:t>
      </w:r>
    </w:p>
    <w:p w14:paraId="1E2CF479" w14:textId="77777777" w:rsidR="009D03DC" w:rsidRPr="009D03DC" w:rsidRDefault="009D03DC" w:rsidP="009D03DC">
      <w:pPr>
        <w:pStyle w:val="ListParagraph"/>
        <w:numPr>
          <w:ilvl w:val="0"/>
          <w:numId w:val="32"/>
        </w:numPr>
        <w:spacing w:after="0" w:line="259" w:lineRule="auto"/>
        <w:jc w:val="left"/>
        <w:rPr>
          <w:lang w:val="en-US"/>
        </w:rPr>
      </w:pPr>
      <w:r w:rsidRPr="009D03DC">
        <w:rPr>
          <w:lang w:val="en-US"/>
        </w:rPr>
        <w:t>CSMA/CA: Carrier Sense Multiple Access with Collision Avoidance</w:t>
      </w:r>
    </w:p>
    <w:p w14:paraId="3DAB9AED" w14:textId="77777777" w:rsidR="009D03DC" w:rsidRPr="00AA2855" w:rsidRDefault="009D03DC" w:rsidP="009D03DC">
      <w:pPr>
        <w:pStyle w:val="ListParagraph"/>
        <w:numPr>
          <w:ilvl w:val="0"/>
          <w:numId w:val="32"/>
        </w:numPr>
        <w:spacing w:after="0" w:line="259" w:lineRule="auto"/>
        <w:jc w:val="left"/>
      </w:pPr>
      <w:r w:rsidRPr="00AA2855">
        <w:t>TDMA: Time Division Multiple Access</w:t>
      </w:r>
    </w:p>
    <w:p w14:paraId="7B634F2F" w14:textId="77777777" w:rsidR="009D03DC" w:rsidRPr="00AA2855" w:rsidRDefault="009D03DC" w:rsidP="009D03DC">
      <w:pPr>
        <w:pStyle w:val="ListParagraph"/>
        <w:numPr>
          <w:ilvl w:val="0"/>
          <w:numId w:val="32"/>
        </w:numPr>
        <w:spacing w:after="0" w:line="259" w:lineRule="auto"/>
        <w:jc w:val="left"/>
      </w:pPr>
      <w:r w:rsidRPr="00AA2855">
        <w:t xml:space="preserve">FDMA: Frequency Division Multiple Access </w:t>
      </w:r>
    </w:p>
    <w:p w14:paraId="757CFA1F" w14:textId="2BE1BD27" w:rsidR="00B863B5" w:rsidRDefault="00B863B5" w:rsidP="00B863B5">
      <w:pPr>
        <w:rPr>
          <w:lang w:val="en-US"/>
        </w:rPr>
      </w:pPr>
    </w:p>
    <w:p w14:paraId="30F9AD44" w14:textId="50AEFCB2" w:rsidR="007436C8" w:rsidRDefault="007436C8" w:rsidP="00314610">
      <w:pPr>
        <w:pStyle w:val="Heading3"/>
        <w:rPr>
          <w:lang w:val="en-US"/>
        </w:rPr>
      </w:pPr>
      <w:bookmarkStart w:id="80" w:name="_Toc186720356"/>
      <w:r>
        <w:rPr>
          <w:lang w:val="en-US"/>
        </w:rPr>
        <w:t>Multiple Access Control – Klassen</w:t>
      </w:r>
      <w:bookmarkEnd w:id="80"/>
    </w:p>
    <w:p w14:paraId="38CA679A" w14:textId="361EF908" w:rsidR="00314610" w:rsidRDefault="00314610" w:rsidP="00E70203">
      <w:pPr>
        <w:pStyle w:val="ListParagraph"/>
        <w:numPr>
          <w:ilvl w:val="0"/>
          <w:numId w:val="65"/>
        </w:numPr>
        <w:rPr>
          <w:lang w:val="en-US"/>
        </w:rPr>
      </w:pPr>
      <w:r w:rsidRPr="00314610">
        <w:rPr>
          <w:lang w:val="en-US"/>
        </w:rPr>
        <w:t>Channel partitioning</w:t>
      </w:r>
    </w:p>
    <w:p w14:paraId="25D14F43" w14:textId="4C7397D6" w:rsidR="00314610" w:rsidRDefault="00314610" w:rsidP="00E70203">
      <w:pPr>
        <w:pStyle w:val="ListParagraph"/>
        <w:numPr>
          <w:ilvl w:val="1"/>
          <w:numId w:val="65"/>
        </w:numPr>
        <w:rPr>
          <w:lang w:val="en-US"/>
        </w:rPr>
      </w:pPr>
      <w:r>
        <w:rPr>
          <w:lang w:val="en-US"/>
        </w:rPr>
        <w:t>Divide channel into smaller pieces</w:t>
      </w:r>
      <w:r w:rsidR="000B61CC">
        <w:rPr>
          <w:lang w:val="en-US"/>
        </w:rPr>
        <w:t>(time slots, frequency, code)</w:t>
      </w:r>
    </w:p>
    <w:p w14:paraId="2D92BCC8" w14:textId="1D83C8F9" w:rsidR="000B61CC" w:rsidRDefault="000B61CC" w:rsidP="00E70203">
      <w:pPr>
        <w:pStyle w:val="ListParagraph"/>
        <w:numPr>
          <w:ilvl w:val="1"/>
          <w:numId w:val="65"/>
        </w:numPr>
        <w:rPr>
          <w:lang w:val="en-US"/>
        </w:rPr>
      </w:pPr>
      <w:r>
        <w:rPr>
          <w:lang w:val="en-US"/>
        </w:rPr>
        <w:t>Allocate piece to node for exclusive use</w:t>
      </w:r>
    </w:p>
    <w:p w14:paraId="42DF67F2" w14:textId="4987BB50" w:rsidR="007919F7" w:rsidRDefault="007919F7" w:rsidP="00E70203">
      <w:pPr>
        <w:pStyle w:val="ListParagraph"/>
        <w:numPr>
          <w:ilvl w:val="1"/>
          <w:numId w:val="65"/>
        </w:numPr>
        <w:rPr>
          <w:lang w:val="en-US"/>
        </w:rPr>
      </w:pPr>
      <w:r>
        <w:rPr>
          <w:lang w:val="en-US"/>
        </w:rPr>
        <w:t>Choice of protocol depends on network traffic, channel conditions and the need for real-time data delivery</w:t>
      </w:r>
    </w:p>
    <w:p w14:paraId="2DFF8544" w14:textId="5E6248EC" w:rsidR="005C373B" w:rsidRDefault="005C373B" w:rsidP="00E70203">
      <w:pPr>
        <w:pStyle w:val="ListParagraph"/>
        <w:numPr>
          <w:ilvl w:val="1"/>
          <w:numId w:val="65"/>
        </w:numPr>
        <w:rPr>
          <w:lang w:val="en-US"/>
        </w:rPr>
      </w:pPr>
      <w:r>
        <w:rPr>
          <w:lang w:val="en-US"/>
        </w:rPr>
        <w:t>Essential for maintaining order and efficiency in shared communication systems such as WiFi</w:t>
      </w:r>
    </w:p>
    <w:p w14:paraId="091A39F0" w14:textId="1B354189" w:rsidR="005C373B" w:rsidRDefault="005C373B" w:rsidP="00E70203">
      <w:pPr>
        <w:pStyle w:val="ListParagraph"/>
        <w:numPr>
          <w:ilvl w:val="1"/>
          <w:numId w:val="65"/>
        </w:numPr>
        <w:rPr>
          <w:lang w:val="en-US"/>
        </w:rPr>
      </w:pPr>
      <w:r>
        <w:rPr>
          <w:lang w:val="en-US"/>
        </w:rPr>
        <w:t>Share channel efficiently and fairly at high load</w:t>
      </w:r>
    </w:p>
    <w:p w14:paraId="144CDCD1" w14:textId="32FA2F27" w:rsidR="005C373B" w:rsidRDefault="005C373B" w:rsidP="00E70203">
      <w:pPr>
        <w:pStyle w:val="ListParagraph"/>
        <w:numPr>
          <w:ilvl w:val="1"/>
          <w:numId w:val="65"/>
        </w:numPr>
        <w:rPr>
          <w:lang w:val="en-US"/>
        </w:rPr>
      </w:pPr>
      <w:r>
        <w:rPr>
          <w:lang w:val="en-US"/>
        </w:rPr>
        <w:t>Inefficient at low load: delay in channel access, 1/N bandwi</w:t>
      </w:r>
      <w:r w:rsidR="0029074D">
        <w:rPr>
          <w:lang w:val="en-US"/>
        </w:rPr>
        <w:t>dth allocated even if only 1 active node</w:t>
      </w:r>
    </w:p>
    <w:p w14:paraId="02716808" w14:textId="4DBD43E9" w:rsidR="0029074D" w:rsidRPr="00314610" w:rsidRDefault="0029074D" w:rsidP="00E70203">
      <w:pPr>
        <w:pStyle w:val="ListParagraph"/>
        <w:numPr>
          <w:ilvl w:val="1"/>
          <w:numId w:val="65"/>
        </w:numPr>
        <w:rPr>
          <w:lang w:val="en-US"/>
        </w:rPr>
      </w:pPr>
      <w:r>
        <w:rPr>
          <w:lang w:val="en-US"/>
        </w:rPr>
        <w:t>E.g TDMA, FDMA, CDMA</w:t>
      </w:r>
    </w:p>
    <w:p w14:paraId="288E49EC" w14:textId="77F57E2F" w:rsidR="00314610" w:rsidRDefault="00314610" w:rsidP="00E70203">
      <w:pPr>
        <w:pStyle w:val="ListParagraph"/>
        <w:numPr>
          <w:ilvl w:val="0"/>
          <w:numId w:val="65"/>
        </w:numPr>
        <w:rPr>
          <w:lang w:val="en-US"/>
        </w:rPr>
      </w:pPr>
      <w:r w:rsidRPr="00314610">
        <w:rPr>
          <w:lang w:val="en-US"/>
        </w:rPr>
        <w:t>Random access</w:t>
      </w:r>
      <w:r w:rsidR="0033577B">
        <w:rPr>
          <w:lang w:val="en-US"/>
        </w:rPr>
        <w:t xml:space="preserve"> </w:t>
      </w:r>
      <w:r w:rsidR="0062639E">
        <w:rPr>
          <w:lang w:val="en-US"/>
        </w:rPr>
        <w:t>(how to detect and recover from collisions)</w:t>
      </w:r>
    </w:p>
    <w:p w14:paraId="1C62EE28" w14:textId="59F97E00" w:rsidR="000B61CC" w:rsidRDefault="000B61CC" w:rsidP="00E70203">
      <w:pPr>
        <w:pStyle w:val="ListParagraph"/>
        <w:numPr>
          <w:ilvl w:val="1"/>
          <w:numId w:val="65"/>
        </w:numPr>
        <w:rPr>
          <w:lang w:val="en-US"/>
        </w:rPr>
      </w:pPr>
      <w:r>
        <w:rPr>
          <w:lang w:val="en-US"/>
        </w:rPr>
        <w:t>Channel not divided, allow collisions</w:t>
      </w:r>
    </w:p>
    <w:p w14:paraId="33BAC174" w14:textId="5524548A" w:rsidR="000B61CC" w:rsidRDefault="000B61CC" w:rsidP="00E70203">
      <w:pPr>
        <w:pStyle w:val="ListParagraph"/>
        <w:numPr>
          <w:ilvl w:val="1"/>
          <w:numId w:val="65"/>
        </w:numPr>
        <w:rPr>
          <w:lang w:val="en-US"/>
        </w:rPr>
      </w:pPr>
      <w:r>
        <w:rPr>
          <w:lang w:val="en-US"/>
        </w:rPr>
        <w:t>Recover from collisions</w:t>
      </w:r>
    </w:p>
    <w:p w14:paraId="4F8BB5FA" w14:textId="5BCC37FF" w:rsidR="008A2343" w:rsidRDefault="008A2343" w:rsidP="00E70203">
      <w:pPr>
        <w:pStyle w:val="ListParagraph"/>
        <w:numPr>
          <w:ilvl w:val="1"/>
          <w:numId w:val="65"/>
        </w:numPr>
        <w:rPr>
          <w:lang w:val="en-US"/>
        </w:rPr>
      </w:pPr>
      <w:r>
        <w:rPr>
          <w:lang w:val="en-US"/>
        </w:rPr>
        <w:t>Efficient at low load: single node can fully utilize channel</w:t>
      </w:r>
    </w:p>
    <w:p w14:paraId="71A21D21" w14:textId="15089297" w:rsidR="008A2343" w:rsidRDefault="008A2343" w:rsidP="00E70203">
      <w:pPr>
        <w:pStyle w:val="ListParagraph"/>
        <w:numPr>
          <w:ilvl w:val="1"/>
          <w:numId w:val="65"/>
        </w:numPr>
        <w:rPr>
          <w:lang w:val="en-US"/>
        </w:rPr>
      </w:pPr>
      <w:r>
        <w:rPr>
          <w:lang w:val="en-US"/>
        </w:rPr>
        <w:t>High load: collision overhead</w:t>
      </w:r>
    </w:p>
    <w:p w14:paraId="33753716" w14:textId="29F021A7" w:rsidR="00425FE3" w:rsidRPr="00314610" w:rsidRDefault="00425FE3" w:rsidP="00E70203">
      <w:pPr>
        <w:pStyle w:val="ListParagraph"/>
        <w:numPr>
          <w:ilvl w:val="1"/>
          <w:numId w:val="65"/>
        </w:numPr>
        <w:rPr>
          <w:lang w:val="en-US"/>
        </w:rPr>
      </w:pPr>
      <w:r>
        <w:rPr>
          <w:lang w:val="en-US"/>
        </w:rPr>
        <w:t>E.g ALOHA, CSMA</w:t>
      </w:r>
      <w:r w:rsidR="000F6E70">
        <w:rPr>
          <w:lang w:val="en-US"/>
        </w:rPr>
        <w:t xml:space="preserve">, </w:t>
      </w:r>
      <w:r w:rsidR="0033577B">
        <w:rPr>
          <w:lang w:val="en-US"/>
        </w:rPr>
        <w:t>CSMA/CD, CSMA/CA</w:t>
      </w:r>
    </w:p>
    <w:p w14:paraId="47EA0B08" w14:textId="30428050" w:rsidR="00314610" w:rsidRDefault="00314610" w:rsidP="00E70203">
      <w:pPr>
        <w:pStyle w:val="ListParagraph"/>
        <w:numPr>
          <w:ilvl w:val="0"/>
          <w:numId w:val="65"/>
        </w:numPr>
        <w:rPr>
          <w:lang w:val="en-US"/>
        </w:rPr>
      </w:pPr>
      <w:r w:rsidRPr="00314610">
        <w:rPr>
          <w:lang w:val="en-US"/>
        </w:rPr>
        <w:t>“taking turns”</w:t>
      </w:r>
      <w:r w:rsidR="00413753">
        <w:rPr>
          <w:lang w:val="en-US"/>
        </w:rPr>
        <w:t xml:space="preserve"> (controlled access)</w:t>
      </w:r>
    </w:p>
    <w:p w14:paraId="3726B6C2" w14:textId="41358BBD" w:rsidR="008A34C8" w:rsidRDefault="000B61CC" w:rsidP="00E70203">
      <w:pPr>
        <w:pStyle w:val="ListParagraph"/>
        <w:numPr>
          <w:ilvl w:val="1"/>
          <w:numId w:val="65"/>
        </w:numPr>
        <w:rPr>
          <w:lang w:val="en-US"/>
        </w:rPr>
      </w:pPr>
      <w:r>
        <w:rPr>
          <w:lang w:val="en-US"/>
        </w:rPr>
        <w:t>Nodes take turns, but nodes with more to send can take longer turns</w:t>
      </w:r>
    </w:p>
    <w:p w14:paraId="04D32459" w14:textId="32C294A0" w:rsidR="008A34C8" w:rsidRDefault="008A34C8" w:rsidP="00084FD6">
      <w:pPr>
        <w:pStyle w:val="Heading3"/>
        <w:rPr>
          <w:lang w:val="en-US"/>
        </w:rPr>
      </w:pPr>
      <w:bookmarkStart w:id="81" w:name="_Toc186720357"/>
      <w:r>
        <w:rPr>
          <w:lang w:val="en-US"/>
        </w:rPr>
        <w:t>CSMA (carrier sense multiple access)</w:t>
      </w:r>
      <w:bookmarkEnd w:id="81"/>
    </w:p>
    <w:p w14:paraId="1CB75636" w14:textId="12C2C1DE" w:rsidR="00356396" w:rsidRDefault="00356396" w:rsidP="0043408A">
      <w:pPr>
        <w:spacing w:after="0"/>
        <w:rPr>
          <w:lang w:val="en-US"/>
        </w:rPr>
      </w:pPr>
      <w:r>
        <w:rPr>
          <w:lang w:val="en-US"/>
        </w:rPr>
        <w:t>Simple CSMA: listen before transmit:</w:t>
      </w:r>
    </w:p>
    <w:p w14:paraId="50939771" w14:textId="335C1D3E" w:rsidR="00356396" w:rsidRDefault="00356396" w:rsidP="00E70203">
      <w:pPr>
        <w:pStyle w:val="ListParagraph"/>
        <w:numPr>
          <w:ilvl w:val="0"/>
          <w:numId w:val="66"/>
        </w:numPr>
        <w:spacing w:after="0"/>
        <w:rPr>
          <w:lang w:val="en-US"/>
        </w:rPr>
      </w:pPr>
      <w:r>
        <w:rPr>
          <w:lang w:val="en-US"/>
        </w:rPr>
        <w:t>If channel sensed idle: transmit entire frame</w:t>
      </w:r>
    </w:p>
    <w:p w14:paraId="2FEC807B" w14:textId="01BA405B" w:rsidR="00356396" w:rsidRDefault="00356396" w:rsidP="00E70203">
      <w:pPr>
        <w:pStyle w:val="ListParagraph"/>
        <w:numPr>
          <w:ilvl w:val="0"/>
          <w:numId w:val="66"/>
        </w:numPr>
        <w:rPr>
          <w:lang w:val="en-US"/>
        </w:rPr>
      </w:pPr>
      <w:r>
        <w:rPr>
          <w:lang w:val="en-US"/>
        </w:rPr>
        <w:t>If channel sensed busy: defer transmission</w:t>
      </w:r>
    </w:p>
    <w:p w14:paraId="7685F360" w14:textId="665F09D3" w:rsidR="00356396" w:rsidRDefault="0043408A" w:rsidP="00143DD7">
      <w:pPr>
        <w:spacing w:after="0"/>
        <w:rPr>
          <w:lang w:val="en-US"/>
        </w:rPr>
      </w:pPr>
      <w:r>
        <w:rPr>
          <w:lang w:val="en-US"/>
        </w:rPr>
        <w:t>Collisions can still occur with carrier sensing:</w:t>
      </w:r>
    </w:p>
    <w:p w14:paraId="4E244249" w14:textId="495D1286" w:rsidR="00143DD7" w:rsidRDefault="002D4BD7" w:rsidP="00E70203">
      <w:pPr>
        <w:pStyle w:val="ListParagraph"/>
        <w:numPr>
          <w:ilvl w:val="0"/>
          <w:numId w:val="67"/>
        </w:numPr>
        <w:spacing w:after="0"/>
        <w:rPr>
          <w:lang w:val="en-US"/>
        </w:rPr>
      </w:pPr>
      <w:r>
        <w:rPr>
          <w:lang w:val="en-US"/>
        </w:rPr>
        <w:t>Propagation delay means, two nodes may not hear each other’s just-started transmission</w:t>
      </w:r>
    </w:p>
    <w:p w14:paraId="156CB326" w14:textId="77777777" w:rsidR="004A4AD4" w:rsidRPr="004A4AD4" w:rsidRDefault="004A4AD4" w:rsidP="004A4AD4">
      <w:pPr>
        <w:pStyle w:val="ListParagraph"/>
        <w:spacing w:after="0"/>
        <w:rPr>
          <w:lang w:val="en-US"/>
        </w:rPr>
      </w:pPr>
    </w:p>
    <w:p w14:paraId="4BC0E1CA" w14:textId="2D299927" w:rsidR="009F3ACC" w:rsidRDefault="009F3ACC" w:rsidP="00143DD7">
      <w:pPr>
        <w:spacing w:after="0"/>
        <w:rPr>
          <w:lang w:val="en-US"/>
        </w:rPr>
      </w:pPr>
      <w:r>
        <w:rPr>
          <w:lang w:val="en-US"/>
        </w:rPr>
        <w:t>Collision: entire packet transmission time wasted</w:t>
      </w:r>
    </w:p>
    <w:p w14:paraId="12DB9311" w14:textId="44AFB964" w:rsidR="00143DD7" w:rsidRDefault="00143DD7" w:rsidP="00E70203">
      <w:pPr>
        <w:pStyle w:val="ListParagraph"/>
        <w:numPr>
          <w:ilvl w:val="0"/>
          <w:numId w:val="67"/>
        </w:numPr>
        <w:spacing w:after="0"/>
        <w:rPr>
          <w:lang w:val="en-US"/>
        </w:rPr>
      </w:pPr>
      <w:r>
        <w:rPr>
          <w:lang w:val="en-US"/>
        </w:rPr>
        <w:t>Distance &amp; propagation delay play role in determining collision probability</w:t>
      </w:r>
    </w:p>
    <w:p w14:paraId="5AD26DBA" w14:textId="796F7C55" w:rsidR="00143DD7" w:rsidRDefault="00143DD7" w:rsidP="00143DD7">
      <w:pPr>
        <w:pStyle w:val="Heading4"/>
        <w:rPr>
          <w:lang w:val="en-US"/>
        </w:rPr>
      </w:pPr>
      <w:r>
        <w:rPr>
          <w:lang w:val="en-US"/>
        </w:rPr>
        <w:t>CSMA/CD</w:t>
      </w:r>
    </w:p>
    <w:p w14:paraId="1AE3B955" w14:textId="42B84428" w:rsidR="00143DD7" w:rsidRDefault="00D22152" w:rsidP="00776D30">
      <w:pPr>
        <w:spacing w:after="0"/>
        <w:rPr>
          <w:lang w:val="en-US"/>
        </w:rPr>
      </w:pPr>
      <w:r>
        <w:rPr>
          <w:lang w:val="en-US"/>
        </w:rPr>
        <w:t>CSMA with collision detection</w:t>
      </w:r>
    </w:p>
    <w:p w14:paraId="64527C4A" w14:textId="139A12BE" w:rsidR="00D22152" w:rsidRDefault="00D22152" w:rsidP="00E70203">
      <w:pPr>
        <w:pStyle w:val="ListParagraph"/>
        <w:numPr>
          <w:ilvl w:val="0"/>
          <w:numId w:val="67"/>
        </w:numPr>
        <w:spacing w:after="0"/>
        <w:rPr>
          <w:lang w:val="en-US"/>
        </w:rPr>
      </w:pPr>
      <w:r>
        <w:rPr>
          <w:lang w:val="en-US"/>
        </w:rPr>
        <w:t>Collisions detected within short time</w:t>
      </w:r>
      <w:r w:rsidR="00FA1E00">
        <w:rPr>
          <w:lang w:val="en-US"/>
        </w:rPr>
        <w:t xml:space="preserve">, which reduces </w:t>
      </w:r>
      <w:r w:rsidR="00776D30">
        <w:rPr>
          <w:lang w:val="en-US"/>
        </w:rPr>
        <w:t>the amount of time wasted</w:t>
      </w:r>
    </w:p>
    <w:p w14:paraId="1F0256B4" w14:textId="014EDFC7" w:rsidR="00D22152" w:rsidRDefault="00D22152" w:rsidP="00E70203">
      <w:pPr>
        <w:pStyle w:val="ListParagraph"/>
        <w:numPr>
          <w:ilvl w:val="0"/>
          <w:numId w:val="67"/>
        </w:numPr>
        <w:rPr>
          <w:lang w:val="en-US"/>
        </w:rPr>
      </w:pPr>
      <w:r>
        <w:rPr>
          <w:lang w:val="en-US"/>
        </w:rPr>
        <w:t>Colliding transmissions aborted, reducing channel wastage</w:t>
      </w:r>
    </w:p>
    <w:p w14:paraId="6D634E4C" w14:textId="72EC2A04" w:rsidR="00D22152" w:rsidRDefault="00D22152" w:rsidP="00E70203">
      <w:pPr>
        <w:pStyle w:val="ListParagraph"/>
        <w:numPr>
          <w:ilvl w:val="0"/>
          <w:numId w:val="67"/>
        </w:numPr>
        <w:rPr>
          <w:lang w:val="en-US"/>
        </w:rPr>
      </w:pPr>
      <w:r>
        <w:rPr>
          <w:lang w:val="en-US"/>
        </w:rPr>
        <w:t>Collision detection easy in wired, difficult with wireless</w:t>
      </w:r>
    </w:p>
    <w:p w14:paraId="4FA6CDFE" w14:textId="138CF59B" w:rsidR="00B7229E" w:rsidRDefault="00B7229E" w:rsidP="00B7229E">
      <w:pPr>
        <w:rPr>
          <w:lang w:val="en-US"/>
        </w:rPr>
      </w:pPr>
      <w:r>
        <w:rPr>
          <w:lang w:val="en-US"/>
        </w:rPr>
        <w:t>Example:</w:t>
      </w:r>
    </w:p>
    <w:p w14:paraId="01696CE7" w14:textId="727C1583" w:rsidR="00B7229E" w:rsidRDefault="00B7229E" w:rsidP="00E70203">
      <w:pPr>
        <w:pStyle w:val="ListParagraph"/>
        <w:numPr>
          <w:ilvl w:val="0"/>
          <w:numId w:val="68"/>
        </w:numPr>
        <w:rPr>
          <w:lang w:val="en-US"/>
        </w:rPr>
      </w:pPr>
      <w:r>
        <w:rPr>
          <w:lang w:val="en-US"/>
        </w:rPr>
        <w:t>NIC receives datagram from network layer, creates frame</w:t>
      </w:r>
    </w:p>
    <w:p w14:paraId="752A3653" w14:textId="45EC2697" w:rsidR="00B7229E" w:rsidRDefault="00B7229E" w:rsidP="00E70203">
      <w:pPr>
        <w:pStyle w:val="ListParagraph"/>
        <w:numPr>
          <w:ilvl w:val="0"/>
          <w:numId w:val="68"/>
        </w:numPr>
        <w:rPr>
          <w:lang w:val="en-US"/>
        </w:rPr>
      </w:pPr>
      <w:r>
        <w:rPr>
          <w:lang w:val="en-US"/>
        </w:rPr>
        <w:t>NIC senses channel:</w:t>
      </w:r>
    </w:p>
    <w:p w14:paraId="27E32D3E" w14:textId="1D6F7014" w:rsidR="008F0EAA" w:rsidRDefault="008F0EAA" w:rsidP="00E70203">
      <w:pPr>
        <w:pStyle w:val="ListParagraph"/>
        <w:numPr>
          <w:ilvl w:val="1"/>
          <w:numId w:val="68"/>
        </w:numPr>
        <w:rPr>
          <w:lang w:val="en-US"/>
        </w:rPr>
      </w:pPr>
      <w:r>
        <w:rPr>
          <w:lang w:val="en-US"/>
        </w:rPr>
        <w:lastRenderedPageBreak/>
        <w:t>If idle: start frame transmission</w:t>
      </w:r>
    </w:p>
    <w:p w14:paraId="36276851" w14:textId="048438A1" w:rsidR="008F0EAA" w:rsidRDefault="008F0EAA" w:rsidP="00E70203">
      <w:pPr>
        <w:pStyle w:val="ListParagraph"/>
        <w:numPr>
          <w:ilvl w:val="1"/>
          <w:numId w:val="68"/>
        </w:numPr>
        <w:rPr>
          <w:lang w:val="en-US"/>
        </w:rPr>
      </w:pPr>
      <w:r>
        <w:rPr>
          <w:lang w:val="en-US"/>
        </w:rPr>
        <w:t>If busy: wait until channel idle, then transmit</w:t>
      </w:r>
    </w:p>
    <w:p w14:paraId="559B6F72" w14:textId="3C56F447" w:rsidR="00B7229E" w:rsidRDefault="00B7229E" w:rsidP="00E70203">
      <w:pPr>
        <w:pStyle w:val="ListParagraph"/>
        <w:numPr>
          <w:ilvl w:val="0"/>
          <w:numId w:val="68"/>
        </w:numPr>
        <w:rPr>
          <w:lang w:val="en-US"/>
        </w:rPr>
      </w:pPr>
      <w:r>
        <w:rPr>
          <w:lang w:val="en-US"/>
        </w:rPr>
        <w:t>I</w:t>
      </w:r>
      <w:r w:rsidR="00961556">
        <w:rPr>
          <w:lang w:val="en-US"/>
        </w:rPr>
        <w:t>f</w:t>
      </w:r>
      <w:r>
        <w:rPr>
          <w:lang w:val="en-US"/>
        </w:rPr>
        <w:t xml:space="preserve"> NIC trans</w:t>
      </w:r>
      <w:r w:rsidR="008F0EAA">
        <w:rPr>
          <w:lang w:val="en-US"/>
        </w:rPr>
        <w:t>mits entire frame without collision, NIC is done with frame</w:t>
      </w:r>
    </w:p>
    <w:p w14:paraId="0B21327F" w14:textId="2EC46C99" w:rsidR="00961556" w:rsidRDefault="00961556" w:rsidP="00E70203">
      <w:pPr>
        <w:pStyle w:val="ListParagraph"/>
        <w:numPr>
          <w:ilvl w:val="0"/>
          <w:numId w:val="68"/>
        </w:numPr>
        <w:rPr>
          <w:lang w:val="en-US"/>
        </w:rPr>
      </w:pPr>
      <w:r>
        <w:rPr>
          <w:lang w:val="en-US"/>
        </w:rPr>
        <w:t>If NIC detects another transmission while sending: abort, send jam signal</w:t>
      </w:r>
    </w:p>
    <w:p w14:paraId="2BE2D0EB" w14:textId="0C78766A" w:rsidR="00CD02D0" w:rsidRDefault="00CD02D0" w:rsidP="00E70203">
      <w:pPr>
        <w:pStyle w:val="ListParagraph"/>
        <w:numPr>
          <w:ilvl w:val="0"/>
          <w:numId w:val="68"/>
        </w:numPr>
        <w:rPr>
          <w:lang w:val="en-US"/>
        </w:rPr>
      </w:pPr>
      <w:r>
        <w:rPr>
          <w:lang w:val="en-US"/>
        </w:rPr>
        <w:t>After aborting NIC enters binary (exponential) backoff:</w:t>
      </w:r>
    </w:p>
    <w:p w14:paraId="778D85E4" w14:textId="35210A85" w:rsidR="00CD02D0" w:rsidRDefault="00CD02D0" w:rsidP="00E70203">
      <w:pPr>
        <w:pStyle w:val="ListParagraph"/>
        <w:numPr>
          <w:ilvl w:val="1"/>
          <w:numId w:val="68"/>
        </w:numPr>
        <w:rPr>
          <w:lang w:val="en-US"/>
        </w:rPr>
      </w:pPr>
      <w:r>
        <w:rPr>
          <w:lang w:val="en-US"/>
        </w:rPr>
        <w:t>After mth collision, NIC chooses K at random from {0,1,2..,2</w:t>
      </w:r>
      <w:r w:rsidR="0049283C">
        <w:rPr>
          <w:lang w:val="en-US"/>
        </w:rPr>
        <w:t>^m-1}. NIC waits K*512 bit times, returns to step 2</w:t>
      </w:r>
    </w:p>
    <w:p w14:paraId="656E6D28" w14:textId="2D5FE70F" w:rsidR="0049283C" w:rsidRDefault="0049283C" w:rsidP="00E70203">
      <w:pPr>
        <w:pStyle w:val="ListParagraph"/>
        <w:numPr>
          <w:ilvl w:val="1"/>
          <w:numId w:val="68"/>
        </w:numPr>
        <w:rPr>
          <w:lang w:val="en-US"/>
        </w:rPr>
      </w:pPr>
      <w:r>
        <w:rPr>
          <w:lang w:val="en-US"/>
        </w:rPr>
        <w:t>More collisions: longer backoff interval</w:t>
      </w:r>
    </w:p>
    <w:p w14:paraId="46B1C5CB" w14:textId="6F669C72" w:rsidR="00AE743B" w:rsidRDefault="00AE743B" w:rsidP="00AE743B">
      <w:pPr>
        <w:pStyle w:val="Heading4"/>
        <w:rPr>
          <w:lang w:val="en-US"/>
        </w:rPr>
      </w:pPr>
      <w:r>
        <w:rPr>
          <w:lang w:val="en-US"/>
        </w:rPr>
        <w:t>CSMA/CA</w:t>
      </w:r>
    </w:p>
    <w:p w14:paraId="6A73D6B6" w14:textId="6A652F51" w:rsidR="00DB45CD" w:rsidRPr="00DB45CD" w:rsidRDefault="00DB45CD" w:rsidP="00DB45CD">
      <w:pPr>
        <w:rPr>
          <w:lang w:val="en-US"/>
        </w:rPr>
      </w:pPr>
      <w:r>
        <w:rPr>
          <w:lang w:val="en-US"/>
        </w:rPr>
        <w:t>Wireless doesn’t have collision detection</w:t>
      </w:r>
      <w:r w:rsidR="001056D2">
        <w:rPr>
          <w:lang w:val="en-US"/>
        </w:rPr>
        <w:t xml:space="preserve">. This is due to the hidden node problem </w:t>
      </w:r>
      <w:r w:rsidR="00ED0B5C">
        <w:rPr>
          <w:lang w:val="en-US"/>
        </w:rPr>
        <w:t>and further it is difficult to sense collision. 802.11 has high transmitting signal and weak recei</w:t>
      </w:r>
      <w:r w:rsidR="0015353A">
        <w:rPr>
          <w:lang w:val="en-US"/>
        </w:rPr>
        <w:t>ved signal due to fading.</w:t>
      </w:r>
    </w:p>
    <w:p w14:paraId="0B361438" w14:textId="77777777" w:rsidR="0098230C" w:rsidRPr="00D75B49" w:rsidRDefault="0098230C" w:rsidP="0098230C">
      <w:pPr>
        <w:spacing w:after="0"/>
        <w:rPr>
          <w:lang w:val="en-US"/>
        </w:rPr>
      </w:pPr>
      <w:r w:rsidRPr="00D75B49">
        <w:rPr>
          <w:lang w:val="en-US"/>
        </w:rPr>
        <w:t xml:space="preserve">Carrier-sense multiple access with collision avoidance is a network protocol used in wireless communication to minimize data collisions. The device assembles a frame. Before transmitting the frame, a device checks the channel to ensure it is idle. If the channel is busy, it waits for a random backoff (algorithm) before trying again.  If the channel is idle, the device sends a RTS: Request-to-Send. If the channel is clear, the device will receive a CTS: Clear-to-Send and can start transmitting the application data. If no CTS is received, the device will have to backoff for a random time again. </w:t>
      </w:r>
    </w:p>
    <w:p w14:paraId="6F99B566" w14:textId="708B51AE" w:rsidR="00AE743B" w:rsidRDefault="00D75B49" w:rsidP="00AE743B">
      <w:pPr>
        <w:rPr>
          <w:lang w:val="en-US"/>
        </w:rPr>
      </w:pPr>
      <w:r w:rsidRPr="00AA2855">
        <w:rPr>
          <w:noProof/>
        </w:rPr>
        <w:drawing>
          <wp:inline distT="0" distB="0" distL="0" distR="0" wp14:anchorId="2BC96A16" wp14:editId="68F79ACB">
            <wp:extent cx="3431969" cy="4038932"/>
            <wp:effectExtent l="0" t="0" r="0" b="0"/>
            <wp:docPr id="94369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90091" name=""/>
                    <pic:cNvPicPr/>
                  </pic:nvPicPr>
                  <pic:blipFill>
                    <a:blip r:embed="rId64"/>
                    <a:stretch>
                      <a:fillRect/>
                    </a:stretch>
                  </pic:blipFill>
                  <pic:spPr>
                    <a:xfrm>
                      <a:off x="0" y="0"/>
                      <a:ext cx="3444281" cy="4053421"/>
                    </a:xfrm>
                    <a:prstGeom prst="rect">
                      <a:avLst/>
                    </a:prstGeom>
                  </pic:spPr>
                </pic:pic>
              </a:graphicData>
            </a:graphic>
          </wp:inline>
        </w:drawing>
      </w:r>
    </w:p>
    <w:p w14:paraId="5099F74A" w14:textId="244222C7" w:rsidR="00026AF3" w:rsidRDefault="00026AF3" w:rsidP="00026AF3">
      <w:pPr>
        <w:pStyle w:val="Heading5"/>
        <w:rPr>
          <w:lang w:val="en-US"/>
        </w:rPr>
      </w:pPr>
      <w:r>
        <w:rPr>
          <w:lang w:val="en-US"/>
        </w:rPr>
        <w:t>Hidden Node</w:t>
      </w:r>
    </w:p>
    <w:p w14:paraId="24226A8E" w14:textId="6D85BD04" w:rsidR="00026AF3" w:rsidRDefault="0088579A" w:rsidP="00E70203">
      <w:pPr>
        <w:pStyle w:val="ListParagraph"/>
        <w:numPr>
          <w:ilvl w:val="0"/>
          <w:numId w:val="77"/>
        </w:numPr>
        <w:rPr>
          <w:lang w:val="en-US"/>
        </w:rPr>
      </w:pPr>
      <w:r>
        <w:rPr>
          <w:lang w:val="en-US"/>
        </w:rPr>
        <w:t>B, A hear each other</w:t>
      </w:r>
      <w:r w:rsidR="00AB3DCC">
        <w:rPr>
          <w:lang w:val="en-US"/>
        </w:rPr>
        <w:t>,</w:t>
      </w:r>
    </w:p>
    <w:p w14:paraId="69057E07" w14:textId="3EB122F6" w:rsidR="0088579A" w:rsidRDefault="0088579A" w:rsidP="00E70203">
      <w:pPr>
        <w:pStyle w:val="ListParagraph"/>
        <w:numPr>
          <w:ilvl w:val="0"/>
          <w:numId w:val="77"/>
        </w:numPr>
        <w:rPr>
          <w:lang w:val="en-US"/>
        </w:rPr>
      </w:pPr>
      <w:r>
        <w:rPr>
          <w:lang w:val="en-US"/>
        </w:rPr>
        <w:t>B, C hear each other</w:t>
      </w:r>
      <w:r w:rsidR="00AB3DCC">
        <w:rPr>
          <w:lang w:val="en-US"/>
        </w:rPr>
        <w:t>,</w:t>
      </w:r>
    </w:p>
    <w:p w14:paraId="78664AB7" w14:textId="6916431C" w:rsidR="001556B8" w:rsidRDefault="001556B8" w:rsidP="00E70203">
      <w:pPr>
        <w:pStyle w:val="ListParagraph"/>
        <w:numPr>
          <w:ilvl w:val="0"/>
          <w:numId w:val="77"/>
        </w:numPr>
        <w:rPr>
          <w:lang w:val="en-US"/>
        </w:rPr>
      </w:pPr>
      <w:r>
        <w:rPr>
          <w:lang w:val="en-US"/>
        </w:rPr>
        <w:t>A, C can not hear each other means A, C unaware of their interference at B</w:t>
      </w:r>
      <w:r w:rsidR="00AB3DCC">
        <w:rPr>
          <w:lang w:val="en-US"/>
        </w:rPr>
        <w:t>.</w:t>
      </w:r>
    </w:p>
    <w:p w14:paraId="4A49D792" w14:textId="588C8B17" w:rsidR="005104ED" w:rsidRPr="005104ED" w:rsidRDefault="005104ED" w:rsidP="005104ED">
      <w:pPr>
        <w:ind w:left="360"/>
        <w:rPr>
          <w:lang w:val="en-US"/>
        </w:rPr>
      </w:pPr>
      <w:r w:rsidRPr="005104ED">
        <w:rPr>
          <w:noProof/>
          <w:lang w:val="en-US"/>
        </w:rPr>
        <w:lastRenderedPageBreak/>
        <w:drawing>
          <wp:inline distT="0" distB="0" distL="0" distR="0" wp14:anchorId="22C0E92B" wp14:editId="192EA59B">
            <wp:extent cx="3765176" cy="2274794"/>
            <wp:effectExtent l="0" t="0" r="6985" b="0"/>
            <wp:docPr id="38263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34542" name=""/>
                    <pic:cNvPicPr/>
                  </pic:nvPicPr>
                  <pic:blipFill>
                    <a:blip r:embed="rId65"/>
                    <a:stretch>
                      <a:fillRect/>
                    </a:stretch>
                  </pic:blipFill>
                  <pic:spPr>
                    <a:xfrm>
                      <a:off x="0" y="0"/>
                      <a:ext cx="3786454" cy="2287649"/>
                    </a:xfrm>
                    <a:prstGeom prst="rect">
                      <a:avLst/>
                    </a:prstGeom>
                  </pic:spPr>
                </pic:pic>
              </a:graphicData>
            </a:graphic>
          </wp:inline>
        </w:drawing>
      </w:r>
    </w:p>
    <w:p w14:paraId="69A17D1C" w14:textId="60B57A4A" w:rsidR="00AB3DCC" w:rsidRDefault="00AB3DCC" w:rsidP="00AB3DCC">
      <w:pPr>
        <w:ind w:left="360"/>
        <w:rPr>
          <w:lang w:val="en-US"/>
        </w:rPr>
      </w:pPr>
      <w:r>
        <w:rPr>
          <w:lang w:val="en-US"/>
        </w:rPr>
        <w:t>Attenuation can also cause hidden nodes:</w:t>
      </w:r>
    </w:p>
    <w:p w14:paraId="721A6D15" w14:textId="5F548D6C" w:rsidR="00AB3DCC" w:rsidRPr="00AB3DCC" w:rsidRDefault="00706A1B" w:rsidP="00AB3DCC">
      <w:pPr>
        <w:ind w:left="360"/>
        <w:rPr>
          <w:lang w:val="en-US"/>
        </w:rPr>
      </w:pPr>
      <w:r w:rsidRPr="00706A1B">
        <w:rPr>
          <w:noProof/>
          <w:lang w:val="en-US"/>
        </w:rPr>
        <w:drawing>
          <wp:inline distT="0" distB="0" distL="0" distR="0" wp14:anchorId="49C26178" wp14:editId="41220E63">
            <wp:extent cx="3810532" cy="2562583"/>
            <wp:effectExtent l="0" t="0" r="0" b="9525"/>
            <wp:docPr id="74681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19841" name=""/>
                    <pic:cNvPicPr/>
                  </pic:nvPicPr>
                  <pic:blipFill>
                    <a:blip r:embed="rId66"/>
                    <a:stretch>
                      <a:fillRect/>
                    </a:stretch>
                  </pic:blipFill>
                  <pic:spPr>
                    <a:xfrm>
                      <a:off x="0" y="0"/>
                      <a:ext cx="3810532" cy="2562583"/>
                    </a:xfrm>
                    <a:prstGeom prst="rect">
                      <a:avLst/>
                    </a:prstGeom>
                  </pic:spPr>
                </pic:pic>
              </a:graphicData>
            </a:graphic>
          </wp:inline>
        </w:drawing>
      </w:r>
    </w:p>
    <w:p w14:paraId="44F67B98" w14:textId="77C3E07E" w:rsidR="002A0F01" w:rsidRDefault="002A0F01" w:rsidP="002A0F01">
      <w:pPr>
        <w:pStyle w:val="Heading3"/>
        <w:rPr>
          <w:lang w:val="en-US"/>
        </w:rPr>
      </w:pPr>
      <w:bookmarkStart w:id="82" w:name="_Toc186720358"/>
      <w:r>
        <w:rPr>
          <w:lang w:val="en-US"/>
        </w:rPr>
        <w:t>TDMA – Time division multiple access</w:t>
      </w:r>
      <w:bookmarkEnd w:id="82"/>
    </w:p>
    <w:p w14:paraId="776EB8F2" w14:textId="755CAFE3" w:rsidR="002A0F01" w:rsidRDefault="002A0F01" w:rsidP="00E70203">
      <w:pPr>
        <w:pStyle w:val="ListParagraph"/>
        <w:numPr>
          <w:ilvl w:val="0"/>
          <w:numId w:val="69"/>
        </w:numPr>
        <w:rPr>
          <w:lang w:val="en-US"/>
        </w:rPr>
      </w:pPr>
      <w:r>
        <w:rPr>
          <w:lang w:val="en-US"/>
        </w:rPr>
        <w:t>Access to channel in rounds</w:t>
      </w:r>
    </w:p>
    <w:p w14:paraId="17C5E426" w14:textId="2A864225" w:rsidR="002A0F01" w:rsidRDefault="002A0F01" w:rsidP="00E70203">
      <w:pPr>
        <w:pStyle w:val="ListParagraph"/>
        <w:numPr>
          <w:ilvl w:val="0"/>
          <w:numId w:val="69"/>
        </w:numPr>
        <w:rPr>
          <w:lang w:val="en-US"/>
        </w:rPr>
      </w:pPr>
      <w:r>
        <w:rPr>
          <w:lang w:val="en-US"/>
        </w:rPr>
        <w:t>Each station gets fixed length (packet transmission time) slot in each round</w:t>
      </w:r>
    </w:p>
    <w:p w14:paraId="0F332958" w14:textId="407D7630" w:rsidR="000D0A19" w:rsidRDefault="000D0A19" w:rsidP="00E70203">
      <w:pPr>
        <w:pStyle w:val="ListParagraph"/>
        <w:numPr>
          <w:ilvl w:val="0"/>
          <w:numId w:val="69"/>
        </w:numPr>
        <w:rPr>
          <w:lang w:val="en-US"/>
        </w:rPr>
      </w:pPr>
      <w:r>
        <w:rPr>
          <w:lang w:val="en-US"/>
        </w:rPr>
        <w:t>Unused slots go idle</w:t>
      </w:r>
    </w:p>
    <w:p w14:paraId="348D7DE7" w14:textId="4DFBC677" w:rsidR="000D0A19" w:rsidRDefault="000D0A19" w:rsidP="00E70203">
      <w:pPr>
        <w:pStyle w:val="ListParagraph"/>
        <w:numPr>
          <w:ilvl w:val="0"/>
          <w:numId w:val="69"/>
        </w:numPr>
        <w:rPr>
          <w:lang w:val="en-US"/>
        </w:rPr>
      </w:pPr>
      <w:r>
        <w:rPr>
          <w:lang w:val="en-US"/>
        </w:rPr>
        <w:t xml:space="preserve">Example: 6-Station LAN, </w:t>
      </w:r>
      <w:r w:rsidR="00D20AE6">
        <w:rPr>
          <w:lang w:val="en-US"/>
        </w:rPr>
        <w:t>1,3,4 have packets to send, slots 2,5,6 idle</w:t>
      </w:r>
    </w:p>
    <w:p w14:paraId="656F3556" w14:textId="10A910EF" w:rsidR="000D5E36" w:rsidRPr="000D5E36" w:rsidRDefault="000D5E36" w:rsidP="000D5E36">
      <w:pPr>
        <w:ind w:left="360"/>
        <w:rPr>
          <w:lang w:val="en-US"/>
        </w:rPr>
      </w:pPr>
      <w:r w:rsidRPr="000D5E36">
        <w:rPr>
          <w:noProof/>
          <w:lang w:val="en-US"/>
        </w:rPr>
        <w:drawing>
          <wp:inline distT="0" distB="0" distL="0" distR="0" wp14:anchorId="40FB4E62" wp14:editId="28ECA66A">
            <wp:extent cx="5760085" cy="899795"/>
            <wp:effectExtent l="0" t="0" r="0" b="0"/>
            <wp:docPr id="180518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87149" name=""/>
                    <pic:cNvPicPr/>
                  </pic:nvPicPr>
                  <pic:blipFill>
                    <a:blip r:embed="rId67"/>
                    <a:stretch>
                      <a:fillRect/>
                    </a:stretch>
                  </pic:blipFill>
                  <pic:spPr>
                    <a:xfrm>
                      <a:off x="0" y="0"/>
                      <a:ext cx="5760085" cy="899795"/>
                    </a:xfrm>
                    <a:prstGeom prst="rect">
                      <a:avLst/>
                    </a:prstGeom>
                  </pic:spPr>
                </pic:pic>
              </a:graphicData>
            </a:graphic>
          </wp:inline>
        </w:drawing>
      </w:r>
    </w:p>
    <w:p w14:paraId="468DC99F" w14:textId="1DEE1D09" w:rsidR="002A0F01" w:rsidRDefault="002A0F01" w:rsidP="002A0F01">
      <w:pPr>
        <w:pStyle w:val="Heading3"/>
        <w:rPr>
          <w:lang w:val="en-US"/>
        </w:rPr>
      </w:pPr>
      <w:bookmarkStart w:id="83" w:name="_Toc186720359"/>
      <w:r>
        <w:rPr>
          <w:lang w:val="en-US"/>
        </w:rPr>
        <w:t>FDMA</w:t>
      </w:r>
      <w:r w:rsidR="000D5E36">
        <w:rPr>
          <w:lang w:val="en-US"/>
        </w:rPr>
        <w:t xml:space="preserve"> – frequency division multiple access</w:t>
      </w:r>
      <w:bookmarkEnd w:id="83"/>
    </w:p>
    <w:p w14:paraId="730216B6" w14:textId="58E15C8C" w:rsidR="000D5E36" w:rsidRDefault="003C7B03" w:rsidP="00E70203">
      <w:pPr>
        <w:pStyle w:val="ListParagraph"/>
        <w:numPr>
          <w:ilvl w:val="0"/>
          <w:numId w:val="70"/>
        </w:numPr>
        <w:rPr>
          <w:lang w:val="en-US"/>
        </w:rPr>
      </w:pPr>
      <w:r>
        <w:rPr>
          <w:lang w:val="en-US"/>
        </w:rPr>
        <w:t>Channel spectrum divided into frequency bands</w:t>
      </w:r>
    </w:p>
    <w:p w14:paraId="48D84F6F" w14:textId="3F0AB08D" w:rsidR="003C7B03" w:rsidRDefault="003C7B03" w:rsidP="00E70203">
      <w:pPr>
        <w:pStyle w:val="ListParagraph"/>
        <w:numPr>
          <w:ilvl w:val="0"/>
          <w:numId w:val="70"/>
        </w:numPr>
        <w:rPr>
          <w:lang w:val="en-US"/>
        </w:rPr>
      </w:pPr>
      <w:r>
        <w:rPr>
          <w:lang w:val="en-US"/>
        </w:rPr>
        <w:t>Each station assigned fixed frequency band</w:t>
      </w:r>
    </w:p>
    <w:p w14:paraId="31E15A4F" w14:textId="5E885861" w:rsidR="003C7B03" w:rsidRDefault="003C7B03" w:rsidP="00E70203">
      <w:pPr>
        <w:pStyle w:val="ListParagraph"/>
        <w:numPr>
          <w:ilvl w:val="0"/>
          <w:numId w:val="70"/>
        </w:numPr>
        <w:rPr>
          <w:lang w:val="en-US"/>
        </w:rPr>
      </w:pPr>
      <w:r>
        <w:rPr>
          <w:lang w:val="en-US"/>
        </w:rPr>
        <w:t>Unused transmission time in frequency bands go idle</w:t>
      </w:r>
    </w:p>
    <w:p w14:paraId="13152DC3" w14:textId="1E4F4900" w:rsidR="003C7B03" w:rsidRDefault="003C7B03" w:rsidP="00E70203">
      <w:pPr>
        <w:pStyle w:val="ListParagraph"/>
        <w:numPr>
          <w:ilvl w:val="0"/>
          <w:numId w:val="70"/>
        </w:numPr>
        <w:rPr>
          <w:lang w:val="en-US"/>
        </w:rPr>
      </w:pPr>
      <w:r>
        <w:rPr>
          <w:lang w:val="en-US"/>
        </w:rPr>
        <w:t xml:space="preserve">Example: </w:t>
      </w:r>
      <w:r w:rsidR="00A2361B">
        <w:rPr>
          <w:lang w:val="en-US"/>
        </w:rPr>
        <w:t>6-Station LAN, 1,3,4 have packets to send, frequency bands 2,5,6 idle</w:t>
      </w:r>
    </w:p>
    <w:p w14:paraId="54B51CB9" w14:textId="1AB75AC5" w:rsidR="00992C81" w:rsidRDefault="00992C81" w:rsidP="00992C81">
      <w:pPr>
        <w:rPr>
          <w:lang w:val="en-US"/>
        </w:rPr>
      </w:pPr>
      <w:r w:rsidRPr="00992C81">
        <w:rPr>
          <w:noProof/>
          <w:lang w:val="en-US"/>
        </w:rPr>
        <w:lastRenderedPageBreak/>
        <w:drawing>
          <wp:inline distT="0" distB="0" distL="0" distR="0" wp14:anchorId="0721FE87" wp14:editId="5B0B2432">
            <wp:extent cx="5760085" cy="1794510"/>
            <wp:effectExtent l="0" t="0" r="0" b="0"/>
            <wp:docPr id="179380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01234" name=""/>
                    <pic:cNvPicPr/>
                  </pic:nvPicPr>
                  <pic:blipFill>
                    <a:blip r:embed="rId68"/>
                    <a:stretch>
                      <a:fillRect/>
                    </a:stretch>
                  </pic:blipFill>
                  <pic:spPr>
                    <a:xfrm>
                      <a:off x="0" y="0"/>
                      <a:ext cx="5773030" cy="1798543"/>
                    </a:xfrm>
                    <a:prstGeom prst="rect">
                      <a:avLst/>
                    </a:prstGeom>
                  </pic:spPr>
                </pic:pic>
              </a:graphicData>
            </a:graphic>
          </wp:inline>
        </w:drawing>
      </w:r>
    </w:p>
    <w:p w14:paraId="5893FBE3" w14:textId="2DD33159" w:rsidR="0062639E" w:rsidRDefault="0062639E" w:rsidP="005728E3">
      <w:pPr>
        <w:pStyle w:val="Heading3"/>
        <w:rPr>
          <w:lang w:val="en-US"/>
        </w:rPr>
      </w:pPr>
      <w:bookmarkStart w:id="84" w:name="_Toc186720360"/>
      <w:r>
        <w:rPr>
          <w:lang w:val="en-US"/>
        </w:rPr>
        <w:t>Slotted ALOHA</w:t>
      </w:r>
      <w:bookmarkEnd w:id="84"/>
    </w:p>
    <w:p w14:paraId="13E63737" w14:textId="7532AA1F" w:rsidR="005728E3" w:rsidRDefault="005728E3" w:rsidP="00791F31">
      <w:pPr>
        <w:spacing w:after="0"/>
        <w:rPr>
          <w:lang w:val="en-US"/>
        </w:rPr>
      </w:pPr>
      <w:r>
        <w:rPr>
          <w:lang w:val="en-US"/>
        </w:rPr>
        <w:t>Assumptions:</w:t>
      </w:r>
    </w:p>
    <w:p w14:paraId="4F2A0A9A" w14:textId="36A01A8D" w:rsidR="005728E3" w:rsidRDefault="005728E3" w:rsidP="00E70203">
      <w:pPr>
        <w:pStyle w:val="ListParagraph"/>
        <w:numPr>
          <w:ilvl w:val="0"/>
          <w:numId w:val="71"/>
        </w:numPr>
        <w:spacing w:after="0"/>
        <w:rPr>
          <w:lang w:val="en-US"/>
        </w:rPr>
      </w:pPr>
      <w:r>
        <w:rPr>
          <w:lang w:val="en-US"/>
        </w:rPr>
        <w:t>All frames same size</w:t>
      </w:r>
    </w:p>
    <w:p w14:paraId="7E817121" w14:textId="5E177604" w:rsidR="005728E3" w:rsidRDefault="005728E3" w:rsidP="00E70203">
      <w:pPr>
        <w:pStyle w:val="ListParagraph"/>
        <w:numPr>
          <w:ilvl w:val="0"/>
          <w:numId w:val="71"/>
        </w:numPr>
        <w:rPr>
          <w:lang w:val="en-US"/>
        </w:rPr>
      </w:pPr>
      <w:r>
        <w:rPr>
          <w:lang w:val="en-US"/>
        </w:rPr>
        <w:t>Time divided into equal size slots (time to transmit 1 frame)</w:t>
      </w:r>
    </w:p>
    <w:p w14:paraId="2EF7897B" w14:textId="39FD89D9" w:rsidR="005728E3" w:rsidRDefault="005728E3" w:rsidP="00E70203">
      <w:pPr>
        <w:pStyle w:val="ListParagraph"/>
        <w:numPr>
          <w:ilvl w:val="0"/>
          <w:numId w:val="71"/>
        </w:numPr>
        <w:rPr>
          <w:lang w:val="en-US"/>
        </w:rPr>
      </w:pPr>
      <w:r>
        <w:rPr>
          <w:lang w:val="en-US"/>
        </w:rPr>
        <w:t>Nodes start to transmit only slot beginning</w:t>
      </w:r>
    </w:p>
    <w:p w14:paraId="221942B0" w14:textId="49F5EB64" w:rsidR="005728E3" w:rsidRDefault="005728E3" w:rsidP="00E70203">
      <w:pPr>
        <w:pStyle w:val="ListParagraph"/>
        <w:numPr>
          <w:ilvl w:val="0"/>
          <w:numId w:val="71"/>
        </w:numPr>
        <w:rPr>
          <w:lang w:val="en-US"/>
        </w:rPr>
      </w:pPr>
      <w:r>
        <w:rPr>
          <w:lang w:val="en-US"/>
        </w:rPr>
        <w:t>Nodes are synchronized</w:t>
      </w:r>
    </w:p>
    <w:p w14:paraId="0CECF443" w14:textId="6ED85AE7" w:rsidR="005728E3" w:rsidRDefault="005728E3" w:rsidP="00E70203">
      <w:pPr>
        <w:pStyle w:val="ListParagraph"/>
        <w:numPr>
          <w:ilvl w:val="0"/>
          <w:numId w:val="71"/>
        </w:numPr>
        <w:rPr>
          <w:lang w:val="en-US"/>
        </w:rPr>
      </w:pPr>
      <w:r>
        <w:rPr>
          <w:lang w:val="en-US"/>
        </w:rPr>
        <w:t>If 2 or more nodes transmit in slot, all nodes detect collisions</w:t>
      </w:r>
    </w:p>
    <w:p w14:paraId="35F5D040" w14:textId="0B4DDB1B" w:rsidR="00DA6F14" w:rsidRDefault="00DA6F14" w:rsidP="00791F31">
      <w:pPr>
        <w:spacing w:after="0"/>
        <w:rPr>
          <w:lang w:val="en-US"/>
        </w:rPr>
      </w:pPr>
      <w:r>
        <w:rPr>
          <w:lang w:val="en-US"/>
        </w:rPr>
        <w:t>Operation:</w:t>
      </w:r>
    </w:p>
    <w:p w14:paraId="68F75290" w14:textId="2AFCDEBB" w:rsidR="00DA6F14" w:rsidRDefault="00DA6F14" w:rsidP="00E70203">
      <w:pPr>
        <w:pStyle w:val="ListParagraph"/>
        <w:numPr>
          <w:ilvl w:val="0"/>
          <w:numId w:val="72"/>
        </w:numPr>
        <w:spacing w:after="0"/>
        <w:rPr>
          <w:lang w:val="en-US"/>
        </w:rPr>
      </w:pPr>
      <w:r>
        <w:rPr>
          <w:lang w:val="en-US"/>
        </w:rPr>
        <w:t>When node obtains fresh frame, transmits in next slot</w:t>
      </w:r>
    </w:p>
    <w:p w14:paraId="53816C21" w14:textId="63BF1632" w:rsidR="00A25A81" w:rsidRDefault="00A25A81" w:rsidP="00E70203">
      <w:pPr>
        <w:pStyle w:val="ListParagraph"/>
        <w:numPr>
          <w:ilvl w:val="1"/>
          <w:numId w:val="72"/>
        </w:numPr>
        <w:rPr>
          <w:lang w:val="en-US"/>
        </w:rPr>
      </w:pPr>
      <w:r>
        <w:rPr>
          <w:lang w:val="en-US"/>
        </w:rPr>
        <w:t>If no collision: node can send new frame in next slot</w:t>
      </w:r>
    </w:p>
    <w:p w14:paraId="755F21E3" w14:textId="102532BD" w:rsidR="00A25A81" w:rsidRDefault="00A25A81" w:rsidP="00E70203">
      <w:pPr>
        <w:pStyle w:val="ListParagraph"/>
        <w:numPr>
          <w:ilvl w:val="1"/>
          <w:numId w:val="72"/>
        </w:numPr>
        <w:rPr>
          <w:lang w:val="en-US"/>
        </w:rPr>
      </w:pPr>
      <w:r>
        <w:rPr>
          <w:lang w:val="en-US"/>
        </w:rPr>
        <w:t>If collision: node retransmits frame in each subsequent slot with probability p until success</w:t>
      </w:r>
    </w:p>
    <w:p w14:paraId="6092DD41" w14:textId="6B541315" w:rsidR="00CF7865" w:rsidRDefault="00CF7865" w:rsidP="00CF7865">
      <w:pPr>
        <w:rPr>
          <w:lang w:val="en-US"/>
        </w:rPr>
      </w:pPr>
      <w:r w:rsidRPr="00CF7865">
        <w:rPr>
          <w:noProof/>
          <w:lang w:val="en-US"/>
        </w:rPr>
        <w:drawing>
          <wp:inline distT="0" distB="0" distL="0" distR="0" wp14:anchorId="75B4058B" wp14:editId="54DACF71">
            <wp:extent cx="5208494" cy="1402176"/>
            <wp:effectExtent l="0" t="0" r="0" b="7620"/>
            <wp:docPr id="116446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63757" name=""/>
                    <pic:cNvPicPr/>
                  </pic:nvPicPr>
                  <pic:blipFill>
                    <a:blip r:embed="rId69"/>
                    <a:stretch>
                      <a:fillRect/>
                    </a:stretch>
                  </pic:blipFill>
                  <pic:spPr>
                    <a:xfrm>
                      <a:off x="0" y="0"/>
                      <a:ext cx="5223985" cy="1406346"/>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CF7865" w14:paraId="4DEACE6C" w14:textId="77777777" w:rsidTr="00775C81">
        <w:tc>
          <w:tcPr>
            <w:tcW w:w="4530" w:type="dxa"/>
          </w:tcPr>
          <w:p w14:paraId="5A8CAC44" w14:textId="77777777" w:rsidR="00775C81" w:rsidRPr="00775C81" w:rsidRDefault="00775C81" w:rsidP="00775C81">
            <w:pPr>
              <w:rPr>
                <w:lang w:val="en-US"/>
              </w:rPr>
            </w:pPr>
            <w:r w:rsidRPr="00775C81">
              <w:rPr>
                <w:lang w:val="en-US"/>
              </w:rPr>
              <w:t>Pros:</w:t>
            </w:r>
          </w:p>
          <w:p w14:paraId="61B98A36" w14:textId="77777777" w:rsidR="00775C81" w:rsidRPr="00775C81" w:rsidRDefault="00775C81" w:rsidP="00E70203">
            <w:pPr>
              <w:pStyle w:val="ListParagraph"/>
              <w:numPr>
                <w:ilvl w:val="0"/>
                <w:numId w:val="72"/>
              </w:numPr>
              <w:rPr>
                <w:lang w:val="en-US"/>
              </w:rPr>
            </w:pPr>
            <w:r w:rsidRPr="00775C81">
              <w:rPr>
                <w:lang w:val="en-US"/>
              </w:rPr>
              <w:t>single active node can continuously transmit at full rate of channel</w:t>
            </w:r>
          </w:p>
          <w:p w14:paraId="25F82DD5" w14:textId="77777777" w:rsidR="00775C81" w:rsidRPr="00775C81" w:rsidRDefault="00775C81" w:rsidP="00E70203">
            <w:pPr>
              <w:pStyle w:val="ListParagraph"/>
              <w:numPr>
                <w:ilvl w:val="0"/>
                <w:numId w:val="72"/>
              </w:numPr>
              <w:rPr>
                <w:lang w:val="en-US"/>
              </w:rPr>
            </w:pPr>
            <w:r w:rsidRPr="00775C81">
              <w:rPr>
                <w:lang w:val="en-US"/>
              </w:rPr>
              <w:t>highly decentralized: only slots in nodes need to be in sync</w:t>
            </w:r>
          </w:p>
          <w:p w14:paraId="258D4684" w14:textId="3D0313A7" w:rsidR="00CF7865" w:rsidRPr="00775C81" w:rsidRDefault="00775C81" w:rsidP="00E70203">
            <w:pPr>
              <w:pStyle w:val="ListParagraph"/>
              <w:numPr>
                <w:ilvl w:val="0"/>
                <w:numId w:val="72"/>
              </w:numPr>
              <w:rPr>
                <w:lang w:val="en-US"/>
              </w:rPr>
            </w:pPr>
            <w:r w:rsidRPr="00775C81">
              <w:rPr>
                <w:lang w:val="en-US"/>
              </w:rPr>
              <w:t>simple</w:t>
            </w:r>
          </w:p>
        </w:tc>
        <w:tc>
          <w:tcPr>
            <w:tcW w:w="4531" w:type="dxa"/>
          </w:tcPr>
          <w:p w14:paraId="747F7AA1" w14:textId="4A9A3279" w:rsidR="00775C81" w:rsidRPr="00775C81" w:rsidRDefault="00775C81" w:rsidP="00775C81">
            <w:pPr>
              <w:rPr>
                <w:lang w:val="en-US"/>
              </w:rPr>
            </w:pPr>
            <w:r w:rsidRPr="00775C81">
              <w:rPr>
                <w:lang w:val="en-US"/>
              </w:rPr>
              <w:t>Cons:</w:t>
            </w:r>
          </w:p>
          <w:p w14:paraId="59905F48" w14:textId="0289D0A4" w:rsidR="00775C81" w:rsidRPr="00775C81" w:rsidRDefault="00775C81" w:rsidP="00E70203">
            <w:pPr>
              <w:pStyle w:val="ListParagraph"/>
              <w:numPr>
                <w:ilvl w:val="0"/>
                <w:numId w:val="73"/>
              </w:numPr>
              <w:rPr>
                <w:lang w:val="en-US"/>
              </w:rPr>
            </w:pPr>
            <w:r w:rsidRPr="00775C81">
              <w:rPr>
                <w:lang w:val="en-US"/>
              </w:rPr>
              <w:t>collisions, wasting slots</w:t>
            </w:r>
          </w:p>
          <w:p w14:paraId="12A44379" w14:textId="77777777" w:rsidR="00775C81" w:rsidRPr="00775C81" w:rsidRDefault="00775C81" w:rsidP="00E70203">
            <w:pPr>
              <w:pStyle w:val="ListParagraph"/>
              <w:numPr>
                <w:ilvl w:val="0"/>
                <w:numId w:val="73"/>
              </w:numPr>
              <w:rPr>
                <w:lang w:val="en-US"/>
              </w:rPr>
            </w:pPr>
            <w:r w:rsidRPr="00775C81">
              <w:rPr>
                <w:lang w:val="en-US"/>
              </w:rPr>
              <w:t>idle slots</w:t>
            </w:r>
          </w:p>
          <w:p w14:paraId="42BD252A" w14:textId="3C1B754D" w:rsidR="00775C81" w:rsidRPr="00775C81" w:rsidRDefault="00775C81" w:rsidP="00E70203">
            <w:pPr>
              <w:pStyle w:val="ListParagraph"/>
              <w:numPr>
                <w:ilvl w:val="0"/>
                <w:numId w:val="73"/>
              </w:numPr>
              <w:rPr>
                <w:lang w:val="en-US"/>
              </w:rPr>
            </w:pPr>
            <w:r w:rsidRPr="00775C81">
              <w:rPr>
                <w:lang w:val="en-US"/>
              </w:rPr>
              <w:t>nodes may be able to detect collision in less than time to transmit packet</w:t>
            </w:r>
          </w:p>
          <w:p w14:paraId="37D6FE69" w14:textId="4ECE46E5" w:rsidR="00CF7865" w:rsidRPr="00775C81" w:rsidRDefault="00775C81" w:rsidP="00E70203">
            <w:pPr>
              <w:pStyle w:val="ListParagraph"/>
              <w:numPr>
                <w:ilvl w:val="0"/>
                <w:numId w:val="73"/>
              </w:numPr>
              <w:rPr>
                <w:lang w:val="en-US"/>
              </w:rPr>
            </w:pPr>
            <w:r w:rsidRPr="00775C81">
              <w:rPr>
                <w:lang w:val="en-US"/>
              </w:rPr>
              <w:t>clock synchronization</w:t>
            </w:r>
          </w:p>
        </w:tc>
      </w:tr>
    </w:tbl>
    <w:p w14:paraId="6668EC1F" w14:textId="5E079C2E" w:rsidR="00976CFD" w:rsidRDefault="00976CFD" w:rsidP="00976CFD">
      <w:pPr>
        <w:rPr>
          <w:lang w:val="en-US"/>
        </w:rPr>
      </w:pPr>
      <w:r>
        <w:rPr>
          <w:lang w:val="en-US"/>
        </w:rPr>
        <w:t>Efficiency= 37%</w:t>
      </w:r>
    </w:p>
    <w:p w14:paraId="3F574EDA" w14:textId="61D29347" w:rsidR="006D3B04" w:rsidRDefault="006D3B04" w:rsidP="006D3B04">
      <w:pPr>
        <w:pStyle w:val="Heading3"/>
        <w:rPr>
          <w:lang w:val="en-US"/>
        </w:rPr>
      </w:pPr>
      <w:bookmarkStart w:id="85" w:name="_Toc186720361"/>
      <w:r>
        <w:rPr>
          <w:lang w:val="en-US"/>
        </w:rPr>
        <w:t>Pure ALOHA</w:t>
      </w:r>
      <w:r w:rsidR="00684D35">
        <w:rPr>
          <w:lang w:val="en-US"/>
        </w:rPr>
        <w:t xml:space="preserve"> (unslotted)</w:t>
      </w:r>
      <w:bookmarkEnd w:id="85"/>
    </w:p>
    <w:p w14:paraId="7A4D568F" w14:textId="1FCAB553" w:rsidR="00684D35" w:rsidRDefault="003E0F06" w:rsidP="00E70203">
      <w:pPr>
        <w:pStyle w:val="ListParagraph"/>
        <w:numPr>
          <w:ilvl w:val="0"/>
          <w:numId w:val="74"/>
        </w:numPr>
        <w:rPr>
          <w:lang w:val="en-US"/>
        </w:rPr>
      </w:pPr>
      <w:r w:rsidRPr="003E0F06">
        <w:rPr>
          <w:lang w:val="en-US"/>
        </w:rPr>
        <w:t>Simpler, no synchronization</w:t>
      </w:r>
    </w:p>
    <w:p w14:paraId="64F4CCAF" w14:textId="174033B2" w:rsidR="00DC22AB" w:rsidRDefault="00DC22AB" w:rsidP="00E70203">
      <w:pPr>
        <w:pStyle w:val="ListParagraph"/>
        <w:numPr>
          <w:ilvl w:val="1"/>
          <w:numId w:val="74"/>
        </w:numPr>
        <w:rPr>
          <w:lang w:val="en-US"/>
        </w:rPr>
      </w:pPr>
      <w:r>
        <w:rPr>
          <w:lang w:val="en-US"/>
        </w:rPr>
        <w:t>When frame first arrives: transmit immedia</w:t>
      </w:r>
      <w:r w:rsidR="00780AB1">
        <w:rPr>
          <w:lang w:val="en-US"/>
        </w:rPr>
        <w:t>tely</w:t>
      </w:r>
    </w:p>
    <w:p w14:paraId="5A37D9FE" w14:textId="6CEA5B27" w:rsidR="003E0F06" w:rsidRDefault="003E0F06" w:rsidP="00E70203">
      <w:pPr>
        <w:pStyle w:val="ListParagraph"/>
        <w:numPr>
          <w:ilvl w:val="0"/>
          <w:numId w:val="74"/>
        </w:numPr>
        <w:rPr>
          <w:lang w:val="en-US"/>
        </w:rPr>
      </w:pPr>
      <w:r>
        <w:rPr>
          <w:lang w:val="en-US"/>
        </w:rPr>
        <w:t>Collision probably increases with no synchronization</w:t>
      </w:r>
    </w:p>
    <w:p w14:paraId="4EF650D2" w14:textId="5B9DB11E" w:rsidR="00FE363A" w:rsidRDefault="00FE363A" w:rsidP="00E70203">
      <w:pPr>
        <w:pStyle w:val="ListParagraph"/>
        <w:numPr>
          <w:ilvl w:val="1"/>
          <w:numId w:val="74"/>
        </w:numPr>
        <w:rPr>
          <w:lang w:val="en-US"/>
        </w:rPr>
      </w:pPr>
      <w:r>
        <w:rPr>
          <w:lang w:val="en-US"/>
        </w:rPr>
        <w:lastRenderedPageBreak/>
        <w:t xml:space="preserve">Frame sent at t_0 collides with other frames sent in </w:t>
      </w:r>
      <w:r w:rsidR="00DC22AB">
        <w:rPr>
          <w:lang w:val="en-US"/>
        </w:rPr>
        <w:t>[t_0-1, t_0+1]</w:t>
      </w:r>
    </w:p>
    <w:p w14:paraId="061391B8" w14:textId="1150FC67" w:rsidR="00780AB1" w:rsidRDefault="00361EE3" w:rsidP="00E70203">
      <w:pPr>
        <w:pStyle w:val="ListParagraph"/>
        <w:numPr>
          <w:ilvl w:val="1"/>
          <w:numId w:val="74"/>
        </w:numPr>
        <w:rPr>
          <w:lang w:val="en-US"/>
        </w:rPr>
      </w:pPr>
      <w:r w:rsidRPr="00361EE3">
        <w:rPr>
          <w:noProof/>
          <w:lang w:val="en-US"/>
        </w:rPr>
        <w:drawing>
          <wp:inline distT="0" distB="0" distL="0" distR="0" wp14:anchorId="145FCE4A" wp14:editId="0ACFD971">
            <wp:extent cx="4440156" cy="1161557"/>
            <wp:effectExtent l="0" t="0" r="0" b="635"/>
            <wp:docPr id="691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907" name=""/>
                    <pic:cNvPicPr/>
                  </pic:nvPicPr>
                  <pic:blipFill>
                    <a:blip r:embed="rId70"/>
                    <a:stretch>
                      <a:fillRect/>
                    </a:stretch>
                  </pic:blipFill>
                  <pic:spPr>
                    <a:xfrm>
                      <a:off x="0" y="0"/>
                      <a:ext cx="4473489" cy="1170277"/>
                    </a:xfrm>
                    <a:prstGeom prst="rect">
                      <a:avLst/>
                    </a:prstGeom>
                  </pic:spPr>
                </pic:pic>
              </a:graphicData>
            </a:graphic>
          </wp:inline>
        </w:drawing>
      </w:r>
    </w:p>
    <w:p w14:paraId="311553E4" w14:textId="3B814FE4" w:rsidR="00361EE3" w:rsidRPr="003E0F06" w:rsidRDefault="00361EE3" w:rsidP="00E70203">
      <w:pPr>
        <w:pStyle w:val="ListParagraph"/>
        <w:numPr>
          <w:ilvl w:val="0"/>
          <w:numId w:val="74"/>
        </w:numPr>
        <w:rPr>
          <w:lang w:val="en-US"/>
        </w:rPr>
      </w:pPr>
      <w:r>
        <w:rPr>
          <w:lang w:val="en-US"/>
        </w:rPr>
        <w:t>Pure aloha efficiency: 18%</w:t>
      </w:r>
    </w:p>
    <w:p w14:paraId="17A7697C" w14:textId="6AE2A1B6" w:rsidR="003E0F06" w:rsidRDefault="00230FFD" w:rsidP="00CA6965">
      <w:pPr>
        <w:pStyle w:val="Heading4"/>
        <w:rPr>
          <w:lang w:val="en-US"/>
        </w:rPr>
      </w:pPr>
      <w:r w:rsidRPr="00230FFD">
        <w:rPr>
          <w:noProof/>
          <w:lang w:val="en-US"/>
        </w:rPr>
        <w:drawing>
          <wp:anchor distT="0" distB="0" distL="114300" distR="114300" simplePos="0" relativeHeight="251658255" behindDoc="0" locked="0" layoutInCell="1" allowOverlap="1" wp14:anchorId="79C14CD0" wp14:editId="41E75892">
            <wp:simplePos x="0" y="0"/>
            <wp:positionH relativeFrom="column">
              <wp:posOffset>3534597</wp:posOffset>
            </wp:positionH>
            <wp:positionV relativeFrom="paragraph">
              <wp:posOffset>5155</wp:posOffset>
            </wp:positionV>
            <wp:extent cx="2310765" cy="1927225"/>
            <wp:effectExtent l="0" t="0" r="0" b="0"/>
            <wp:wrapSquare wrapText="bothSides"/>
            <wp:docPr id="19252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7280" name=""/>
                    <pic:cNvPicPr/>
                  </pic:nvPicPr>
                  <pic:blipFill>
                    <a:blip r:embed="rId71">
                      <a:extLst>
                        <a:ext uri="{28A0092B-C50C-407E-A947-70E740481C1C}">
                          <a14:useLocalDpi xmlns:a14="http://schemas.microsoft.com/office/drawing/2010/main" val="0"/>
                        </a:ext>
                      </a:extLst>
                    </a:blip>
                    <a:stretch>
                      <a:fillRect/>
                    </a:stretch>
                  </pic:blipFill>
                  <pic:spPr>
                    <a:xfrm>
                      <a:off x="0" y="0"/>
                      <a:ext cx="2310765" cy="1927225"/>
                    </a:xfrm>
                    <a:prstGeom prst="rect">
                      <a:avLst/>
                    </a:prstGeom>
                  </pic:spPr>
                </pic:pic>
              </a:graphicData>
            </a:graphic>
            <wp14:sizeRelH relativeFrom="margin">
              <wp14:pctWidth>0</wp14:pctWidth>
            </wp14:sizeRelH>
            <wp14:sizeRelV relativeFrom="margin">
              <wp14:pctHeight>0</wp14:pctHeight>
            </wp14:sizeRelV>
          </wp:anchor>
        </w:drawing>
      </w:r>
      <w:r w:rsidR="00CA6965">
        <w:rPr>
          <w:lang w:val="en-US"/>
        </w:rPr>
        <w:t>Take turns MAC protocols</w:t>
      </w:r>
    </w:p>
    <w:p w14:paraId="5476EB2C" w14:textId="0618387A" w:rsidR="0003527F" w:rsidRPr="00B347E0" w:rsidRDefault="0003527F" w:rsidP="00B347E0">
      <w:pPr>
        <w:spacing w:after="0"/>
        <w:rPr>
          <w:b/>
          <w:bCs/>
          <w:lang w:val="en-US"/>
        </w:rPr>
      </w:pPr>
      <w:r w:rsidRPr="00B347E0">
        <w:rPr>
          <w:b/>
          <w:bCs/>
          <w:lang w:val="en-US"/>
        </w:rPr>
        <w:t>Polling:</w:t>
      </w:r>
    </w:p>
    <w:p w14:paraId="642F3216" w14:textId="2A8191F9" w:rsidR="0003527F" w:rsidRDefault="0003527F" w:rsidP="00E70203">
      <w:pPr>
        <w:pStyle w:val="ListParagraph"/>
        <w:numPr>
          <w:ilvl w:val="0"/>
          <w:numId w:val="75"/>
        </w:numPr>
        <w:spacing w:after="0"/>
        <w:rPr>
          <w:lang w:val="en-US"/>
        </w:rPr>
      </w:pPr>
      <w:r>
        <w:rPr>
          <w:lang w:val="en-US"/>
        </w:rPr>
        <w:t>Master node invites other nodes to transmit in turn</w:t>
      </w:r>
    </w:p>
    <w:p w14:paraId="52C9326B" w14:textId="0FABE313" w:rsidR="0003527F" w:rsidRDefault="00B347E0" w:rsidP="00E70203">
      <w:pPr>
        <w:pStyle w:val="ListParagraph"/>
        <w:numPr>
          <w:ilvl w:val="0"/>
          <w:numId w:val="75"/>
        </w:numPr>
        <w:rPr>
          <w:lang w:val="en-US"/>
        </w:rPr>
      </w:pPr>
      <w:r>
        <w:rPr>
          <w:lang w:val="en-US"/>
        </w:rPr>
        <w:t>Typically used with dumb devices</w:t>
      </w:r>
    </w:p>
    <w:p w14:paraId="7D04EFC8" w14:textId="21D4C5E3" w:rsidR="00B347E0" w:rsidRDefault="00B347E0" w:rsidP="00E70203">
      <w:pPr>
        <w:pStyle w:val="ListParagraph"/>
        <w:numPr>
          <w:ilvl w:val="0"/>
          <w:numId w:val="75"/>
        </w:numPr>
        <w:rPr>
          <w:lang w:val="en-US"/>
        </w:rPr>
      </w:pPr>
      <w:r>
        <w:rPr>
          <w:lang w:val="en-US"/>
        </w:rPr>
        <w:t>Concerns:</w:t>
      </w:r>
    </w:p>
    <w:p w14:paraId="1CA018E7" w14:textId="68223387" w:rsidR="00B347E0" w:rsidRDefault="00B347E0" w:rsidP="00E70203">
      <w:pPr>
        <w:pStyle w:val="ListParagraph"/>
        <w:numPr>
          <w:ilvl w:val="1"/>
          <w:numId w:val="75"/>
        </w:numPr>
        <w:rPr>
          <w:lang w:val="en-US"/>
        </w:rPr>
      </w:pPr>
      <w:r>
        <w:rPr>
          <w:lang w:val="en-US"/>
        </w:rPr>
        <w:t>Polling overhead</w:t>
      </w:r>
    </w:p>
    <w:p w14:paraId="1D29DE2E" w14:textId="4F2D4F7A" w:rsidR="00B347E0" w:rsidRDefault="00B347E0" w:rsidP="00E70203">
      <w:pPr>
        <w:pStyle w:val="ListParagraph"/>
        <w:numPr>
          <w:ilvl w:val="1"/>
          <w:numId w:val="75"/>
        </w:numPr>
        <w:rPr>
          <w:lang w:val="en-US"/>
        </w:rPr>
      </w:pPr>
      <w:r>
        <w:rPr>
          <w:lang w:val="en-US"/>
        </w:rPr>
        <w:t>Latency</w:t>
      </w:r>
    </w:p>
    <w:p w14:paraId="50DFD1E2" w14:textId="7D7D63AF" w:rsidR="00B347E0" w:rsidRPr="0003527F" w:rsidRDefault="00B347E0" w:rsidP="00E70203">
      <w:pPr>
        <w:pStyle w:val="ListParagraph"/>
        <w:numPr>
          <w:ilvl w:val="1"/>
          <w:numId w:val="75"/>
        </w:numPr>
        <w:rPr>
          <w:lang w:val="en-US"/>
        </w:rPr>
      </w:pPr>
      <w:r>
        <w:rPr>
          <w:lang w:val="en-US"/>
        </w:rPr>
        <w:t>Single point of failure (master)</w:t>
      </w:r>
      <w:r w:rsidR="00230FFD" w:rsidRPr="00230FFD">
        <w:rPr>
          <w:noProof/>
          <w:lang w:val="en-US"/>
        </w:rPr>
        <w:t xml:space="preserve"> </w:t>
      </w:r>
    </w:p>
    <w:p w14:paraId="111CE01E" w14:textId="7811BF85" w:rsidR="007250D4" w:rsidRPr="00230FFD" w:rsidRDefault="00484704" w:rsidP="00230FFD">
      <w:pPr>
        <w:spacing w:after="0"/>
        <w:rPr>
          <w:b/>
          <w:bCs/>
          <w:lang w:val="en-US"/>
        </w:rPr>
      </w:pPr>
      <w:r w:rsidRPr="00484704">
        <w:rPr>
          <w:noProof/>
          <w:lang w:val="en-US"/>
        </w:rPr>
        <w:drawing>
          <wp:anchor distT="0" distB="0" distL="114300" distR="114300" simplePos="0" relativeHeight="251658256" behindDoc="0" locked="0" layoutInCell="1" allowOverlap="1" wp14:anchorId="20A851B6" wp14:editId="63FD6042">
            <wp:simplePos x="0" y="0"/>
            <wp:positionH relativeFrom="column">
              <wp:posOffset>4056529</wp:posOffset>
            </wp:positionH>
            <wp:positionV relativeFrom="paragraph">
              <wp:posOffset>0</wp:posOffset>
            </wp:positionV>
            <wp:extent cx="1901825" cy="2287270"/>
            <wp:effectExtent l="0" t="0" r="3175" b="0"/>
            <wp:wrapSquare wrapText="bothSides"/>
            <wp:docPr id="40629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96903" name=""/>
                    <pic:cNvPicPr/>
                  </pic:nvPicPr>
                  <pic:blipFill>
                    <a:blip r:embed="rId72">
                      <a:extLst>
                        <a:ext uri="{28A0092B-C50C-407E-A947-70E740481C1C}">
                          <a14:useLocalDpi xmlns:a14="http://schemas.microsoft.com/office/drawing/2010/main" val="0"/>
                        </a:ext>
                      </a:extLst>
                    </a:blip>
                    <a:stretch>
                      <a:fillRect/>
                    </a:stretch>
                  </pic:blipFill>
                  <pic:spPr>
                    <a:xfrm>
                      <a:off x="0" y="0"/>
                      <a:ext cx="1901825" cy="2287270"/>
                    </a:xfrm>
                    <a:prstGeom prst="rect">
                      <a:avLst/>
                    </a:prstGeom>
                  </pic:spPr>
                </pic:pic>
              </a:graphicData>
            </a:graphic>
            <wp14:sizeRelH relativeFrom="margin">
              <wp14:pctWidth>0</wp14:pctWidth>
            </wp14:sizeRelH>
            <wp14:sizeRelV relativeFrom="margin">
              <wp14:pctHeight>0</wp14:pctHeight>
            </wp14:sizeRelV>
          </wp:anchor>
        </w:drawing>
      </w:r>
      <w:r w:rsidR="00230FFD" w:rsidRPr="00230FFD">
        <w:rPr>
          <w:b/>
          <w:bCs/>
          <w:lang w:val="en-US"/>
        </w:rPr>
        <w:t>Token passing:</w:t>
      </w:r>
    </w:p>
    <w:p w14:paraId="6DF845B6" w14:textId="3806B40F" w:rsidR="00230FFD" w:rsidRDefault="00230FFD" w:rsidP="00E70203">
      <w:pPr>
        <w:pStyle w:val="ListParagraph"/>
        <w:numPr>
          <w:ilvl w:val="0"/>
          <w:numId w:val="76"/>
        </w:numPr>
        <w:spacing w:after="0"/>
        <w:rPr>
          <w:lang w:val="en-US"/>
        </w:rPr>
      </w:pPr>
      <w:r>
        <w:rPr>
          <w:lang w:val="en-US"/>
        </w:rPr>
        <w:t>Control token passed from one node to next sequentially</w:t>
      </w:r>
    </w:p>
    <w:p w14:paraId="28BBB14D" w14:textId="6CC6A8B5" w:rsidR="00230FFD" w:rsidRDefault="00230FFD" w:rsidP="00E70203">
      <w:pPr>
        <w:pStyle w:val="ListParagraph"/>
        <w:numPr>
          <w:ilvl w:val="0"/>
          <w:numId w:val="76"/>
        </w:numPr>
        <w:rPr>
          <w:lang w:val="en-US"/>
        </w:rPr>
      </w:pPr>
      <w:r>
        <w:rPr>
          <w:lang w:val="en-US"/>
        </w:rPr>
        <w:t>Token message</w:t>
      </w:r>
    </w:p>
    <w:p w14:paraId="2AEDE662" w14:textId="23D4E98C" w:rsidR="00230FFD" w:rsidRDefault="00230FFD" w:rsidP="00E70203">
      <w:pPr>
        <w:pStyle w:val="ListParagraph"/>
        <w:numPr>
          <w:ilvl w:val="0"/>
          <w:numId w:val="76"/>
        </w:numPr>
        <w:rPr>
          <w:lang w:val="en-US"/>
        </w:rPr>
      </w:pPr>
      <w:r>
        <w:rPr>
          <w:lang w:val="en-US"/>
        </w:rPr>
        <w:t xml:space="preserve">Concerns: </w:t>
      </w:r>
    </w:p>
    <w:p w14:paraId="671F4ABD" w14:textId="1ECB1FA3" w:rsidR="00230FFD" w:rsidRDefault="00230FFD" w:rsidP="00E70203">
      <w:pPr>
        <w:pStyle w:val="ListParagraph"/>
        <w:numPr>
          <w:ilvl w:val="1"/>
          <w:numId w:val="76"/>
        </w:numPr>
        <w:rPr>
          <w:lang w:val="en-US"/>
        </w:rPr>
      </w:pPr>
      <w:r>
        <w:rPr>
          <w:lang w:val="en-US"/>
        </w:rPr>
        <w:t>Token overhead</w:t>
      </w:r>
    </w:p>
    <w:p w14:paraId="3786CC5E" w14:textId="01318950" w:rsidR="00230FFD" w:rsidRDefault="00230FFD" w:rsidP="00E70203">
      <w:pPr>
        <w:pStyle w:val="ListParagraph"/>
        <w:numPr>
          <w:ilvl w:val="1"/>
          <w:numId w:val="76"/>
        </w:numPr>
        <w:rPr>
          <w:lang w:val="en-US"/>
        </w:rPr>
      </w:pPr>
      <w:r>
        <w:rPr>
          <w:lang w:val="en-US"/>
        </w:rPr>
        <w:t>Latency</w:t>
      </w:r>
    </w:p>
    <w:p w14:paraId="7223822E" w14:textId="705FE12F" w:rsidR="00230FFD" w:rsidRDefault="00230FFD" w:rsidP="00E70203">
      <w:pPr>
        <w:pStyle w:val="ListParagraph"/>
        <w:numPr>
          <w:ilvl w:val="1"/>
          <w:numId w:val="76"/>
        </w:numPr>
        <w:rPr>
          <w:lang w:val="en-US"/>
        </w:rPr>
      </w:pPr>
      <w:r>
        <w:rPr>
          <w:lang w:val="en-US"/>
        </w:rPr>
        <w:t>Single point of failure (token)</w:t>
      </w:r>
    </w:p>
    <w:p w14:paraId="5C1E109E" w14:textId="77777777" w:rsidR="003A1F51" w:rsidRPr="003A1F51" w:rsidRDefault="003A1F51" w:rsidP="003A1F51">
      <w:pPr>
        <w:rPr>
          <w:lang w:val="en-US"/>
        </w:rPr>
      </w:pPr>
    </w:p>
    <w:p w14:paraId="5890389B" w14:textId="77777777" w:rsidR="00367B2B" w:rsidRPr="00367B2B" w:rsidRDefault="00367B2B" w:rsidP="00367B2B">
      <w:pPr>
        <w:rPr>
          <w:lang w:val="en-US"/>
        </w:rPr>
      </w:pPr>
    </w:p>
    <w:p w14:paraId="53A79170" w14:textId="77777777" w:rsidR="00346B55" w:rsidRDefault="00346B55" w:rsidP="00346B55">
      <w:pPr>
        <w:pStyle w:val="Heading1"/>
        <w:rPr>
          <w:lang w:val="en-US"/>
        </w:rPr>
      </w:pPr>
      <w:bookmarkStart w:id="86" w:name="_Toc186720362"/>
      <w:r w:rsidRPr="00346B55">
        <w:rPr>
          <w:lang w:val="en-US"/>
        </w:rPr>
        <w:t>Spanning Tree Protocol</w:t>
      </w:r>
      <w:bookmarkEnd w:id="86"/>
    </w:p>
    <w:p w14:paraId="180FAF7D" w14:textId="5A178F7D" w:rsidR="004A31E8" w:rsidRDefault="004A31E8" w:rsidP="004A31E8">
      <w:pPr>
        <w:pStyle w:val="Heading2"/>
        <w:rPr>
          <w:lang w:val="en-US"/>
        </w:rPr>
      </w:pPr>
      <w:bookmarkStart w:id="87" w:name="_Toc186720363"/>
      <w:r>
        <w:rPr>
          <w:lang w:val="en-US"/>
        </w:rPr>
        <w:t>Usage</w:t>
      </w:r>
      <w:bookmarkEnd w:id="87"/>
    </w:p>
    <w:p w14:paraId="20F0A401" w14:textId="77777777" w:rsidR="00C86970" w:rsidRPr="00C86970" w:rsidRDefault="00C86970" w:rsidP="00C86970">
      <w:pPr>
        <w:spacing w:after="0"/>
        <w:rPr>
          <w:lang w:val="en-US"/>
        </w:rPr>
      </w:pPr>
      <w:r w:rsidRPr="00C86970">
        <w:rPr>
          <w:lang w:val="en-US"/>
        </w:rPr>
        <w:t>The Spanning Tree Protocol (STP) is a network protocol that prevents loops in Ethernet networks by dynamically disabling redundant paths. It ensures a single active path between switches by designating roles for switch ports (e.g., root, designated, or blocked) based on the lowest-cost path to the root bridge. This creates a loop-free topology, improving network stability and preventing broadcast storms.</w:t>
      </w:r>
    </w:p>
    <w:p w14:paraId="4AD0751B" w14:textId="77777777" w:rsidR="00C86970" w:rsidRPr="00C86970" w:rsidRDefault="00C86970" w:rsidP="00C86970">
      <w:pPr>
        <w:spacing w:after="0"/>
        <w:rPr>
          <w:lang w:val="en-US"/>
        </w:rPr>
      </w:pPr>
    </w:p>
    <w:p w14:paraId="34DD34B6" w14:textId="22DFB0D0" w:rsidR="00FA32FE" w:rsidRDefault="00C86970" w:rsidP="00DC4247">
      <w:pPr>
        <w:spacing w:after="0"/>
        <w:rPr>
          <w:lang w:val="en-US"/>
        </w:rPr>
      </w:pPr>
      <w:r w:rsidRPr="00C86970">
        <w:rPr>
          <w:lang w:val="en-US"/>
        </w:rPr>
        <w:t>The protocol dynamically reconfigures the network in response to changes, such as link failures, by reactivating redundant paths as needed. Despite its effectiveness, STP has limitations: its convergence time — the time it takes to adapt to changes in the network — can be slow, leading to temporary disruptions. Additionally, its default configuration may not always optimize traffic flow, potentially leading to inefficiencies in complex topologies.</w:t>
      </w:r>
    </w:p>
    <w:p w14:paraId="5413DF85" w14:textId="77777777" w:rsidR="00DC4247" w:rsidRDefault="00DC4247" w:rsidP="00DC4247">
      <w:pPr>
        <w:spacing w:after="0"/>
        <w:rPr>
          <w:lang w:val="en-US"/>
        </w:rPr>
      </w:pPr>
    </w:p>
    <w:p w14:paraId="2F2745AD" w14:textId="0964566E" w:rsidR="00DC4247" w:rsidRPr="00DC4247" w:rsidRDefault="00DC4247" w:rsidP="00DC4247">
      <w:pPr>
        <w:spacing w:after="0"/>
      </w:pPr>
      <w:r w:rsidRPr="00DC4247">
        <w:rPr>
          <w:lang w:val="en-US"/>
        </w:rPr>
        <w:t xml:space="preserve">Bridging </w:t>
      </w:r>
      <w:r w:rsidRPr="00DC4247">
        <w:rPr>
          <w:b/>
          <w:bCs/>
          <w:lang w:val="en-US"/>
        </w:rPr>
        <w:t>loops</w:t>
      </w:r>
      <w:r w:rsidRPr="00DC4247">
        <w:rPr>
          <w:lang w:val="en-US"/>
        </w:rPr>
        <w:t xml:space="preserve"> occur any time there is a redundant path and when the topology is connected back to itself. Ethernet does not have any builtin protection and it cannot prevent frames from continuously circulating when a loop is present. </w:t>
      </w:r>
      <w:r w:rsidRPr="002F2BA6">
        <w:t>The Spanning Tree Protocol is active by default.</w:t>
      </w:r>
    </w:p>
    <w:p w14:paraId="57408C50" w14:textId="21505785" w:rsidR="00BE00AD" w:rsidRDefault="00BE00AD" w:rsidP="004A31E8">
      <w:pPr>
        <w:pStyle w:val="Heading2"/>
        <w:rPr>
          <w:lang w:val="en-US"/>
        </w:rPr>
      </w:pPr>
      <w:bookmarkStart w:id="88" w:name="_Toc186720364"/>
      <w:r>
        <w:rPr>
          <w:lang w:val="en-US"/>
        </w:rPr>
        <w:t>BPDU</w:t>
      </w:r>
      <w:bookmarkEnd w:id="88"/>
    </w:p>
    <w:p w14:paraId="5077171C" w14:textId="77777777" w:rsidR="002346A9" w:rsidRPr="002346A9" w:rsidRDefault="002346A9" w:rsidP="002346A9">
      <w:pPr>
        <w:spacing w:after="0"/>
        <w:rPr>
          <w:lang w:val="en-US"/>
        </w:rPr>
      </w:pPr>
      <w:r w:rsidRPr="002346A9">
        <w:rPr>
          <w:lang w:val="en-US"/>
        </w:rPr>
        <w:t>STP uses messages called bridge protocol data units (BPDU): Two types of BPDUs:</w:t>
      </w:r>
    </w:p>
    <w:p w14:paraId="03BE76C0" w14:textId="77777777" w:rsidR="002346A9" w:rsidRPr="002346A9" w:rsidRDefault="002346A9" w:rsidP="00D60CF8">
      <w:pPr>
        <w:pStyle w:val="ListParagraph"/>
        <w:numPr>
          <w:ilvl w:val="0"/>
          <w:numId w:val="32"/>
        </w:numPr>
        <w:spacing w:after="0" w:line="259" w:lineRule="auto"/>
        <w:jc w:val="left"/>
        <w:rPr>
          <w:lang w:val="en-US"/>
        </w:rPr>
      </w:pPr>
      <w:r w:rsidRPr="002346A9">
        <w:rPr>
          <w:lang w:val="en-US"/>
        </w:rPr>
        <w:t xml:space="preserve">Hello or configuration BPDU sent by the root bridge </w:t>
      </w:r>
    </w:p>
    <w:p w14:paraId="342D7F3D" w14:textId="3B7DF0E4" w:rsidR="002346A9" w:rsidRPr="002346A9" w:rsidRDefault="002346A9" w:rsidP="00D60CF8">
      <w:pPr>
        <w:pStyle w:val="ListParagraph"/>
        <w:numPr>
          <w:ilvl w:val="0"/>
          <w:numId w:val="32"/>
        </w:numPr>
        <w:spacing w:after="0" w:line="259" w:lineRule="auto"/>
        <w:jc w:val="left"/>
      </w:pPr>
      <w:r w:rsidRPr="002346A9">
        <w:rPr>
          <w:lang w:val="en-US"/>
        </w:rPr>
        <w:t xml:space="preserve">Topology Change Notification (TCN) BPDU used to announce changes in the network topology.  </w:t>
      </w:r>
      <w:r w:rsidRPr="002F2BA6">
        <w:t>A switch sends a TCN back to the root</w:t>
      </w:r>
    </w:p>
    <w:p w14:paraId="41A010AD" w14:textId="276E8DBE" w:rsidR="007202C4" w:rsidRDefault="004A31E8" w:rsidP="004A31E8">
      <w:pPr>
        <w:pStyle w:val="Heading2"/>
        <w:rPr>
          <w:lang w:val="en-US"/>
        </w:rPr>
      </w:pPr>
      <w:bookmarkStart w:id="89" w:name="_Toc186720365"/>
      <w:r>
        <w:rPr>
          <w:lang w:val="en-US"/>
        </w:rPr>
        <w:t>Port states</w:t>
      </w:r>
      <w:bookmarkEnd w:id="89"/>
    </w:p>
    <w:p w14:paraId="7A903412" w14:textId="77777777" w:rsidR="00014DB5" w:rsidRPr="00014DB5" w:rsidRDefault="00014DB5" w:rsidP="00014DB5">
      <w:pPr>
        <w:spacing w:after="0"/>
        <w:rPr>
          <w:lang w:val="en-US"/>
        </w:rPr>
      </w:pPr>
      <w:r w:rsidRPr="00014DB5">
        <w:rPr>
          <w:b/>
          <w:lang w:val="en-US"/>
        </w:rPr>
        <w:t>Blocking</w:t>
      </w:r>
      <w:r w:rsidRPr="00014DB5">
        <w:rPr>
          <w:lang w:val="en-US"/>
        </w:rPr>
        <w:t xml:space="preserve">: The block port receives but not transmits BPDUs It does not transmit or forward data frames </w:t>
      </w:r>
    </w:p>
    <w:p w14:paraId="092A8031" w14:textId="77777777" w:rsidR="00014DB5" w:rsidRPr="00014DB5" w:rsidRDefault="00014DB5" w:rsidP="00014DB5">
      <w:pPr>
        <w:spacing w:after="0"/>
        <w:rPr>
          <w:lang w:val="en-US"/>
        </w:rPr>
      </w:pPr>
      <w:r w:rsidRPr="00014DB5">
        <w:rPr>
          <w:b/>
          <w:lang w:val="en-US"/>
        </w:rPr>
        <w:t>Listening</w:t>
      </w:r>
      <w:r w:rsidRPr="00014DB5">
        <w:rPr>
          <w:lang w:val="en-US"/>
        </w:rPr>
        <w:t xml:space="preserve">: The port receives and processes BPDUs but does not forward data frames Port starts sending BPDUs </w:t>
      </w:r>
    </w:p>
    <w:p w14:paraId="3E848FC6" w14:textId="77777777" w:rsidR="00014DB5" w:rsidRPr="00014DB5" w:rsidRDefault="00014DB5" w:rsidP="00014DB5">
      <w:pPr>
        <w:spacing w:after="0"/>
        <w:rPr>
          <w:lang w:val="en-US"/>
        </w:rPr>
      </w:pPr>
      <w:r w:rsidRPr="00014DB5">
        <w:rPr>
          <w:b/>
          <w:lang w:val="en-US"/>
        </w:rPr>
        <w:t>Learning</w:t>
      </w:r>
      <w:r w:rsidRPr="00014DB5">
        <w:rPr>
          <w:lang w:val="en-US"/>
        </w:rPr>
        <w:t xml:space="preserve">: This state is similar to listening except that the port is MAC learning </w:t>
      </w:r>
    </w:p>
    <w:p w14:paraId="30E27430" w14:textId="15B69EC8" w:rsidR="00014DB5" w:rsidRPr="00014DB5" w:rsidRDefault="00014DB5" w:rsidP="00014DB5">
      <w:pPr>
        <w:spacing w:after="0"/>
        <w:rPr>
          <w:lang w:val="en-US"/>
        </w:rPr>
      </w:pPr>
      <w:r w:rsidRPr="00014DB5">
        <w:rPr>
          <w:b/>
          <w:lang w:val="en-US"/>
        </w:rPr>
        <w:t>Forwarding</w:t>
      </w:r>
      <w:r w:rsidRPr="00014DB5">
        <w:rPr>
          <w:lang w:val="en-US"/>
        </w:rPr>
        <w:t xml:space="preserve">: </w:t>
      </w:r>
      <w:r w:rsidR="004F6F4E" w:rsidRPr="004F6F4E">
        <w:rPr>
          <w:lang w:val="en-US"/>
        </w:rPr>
        <w:t xml:space="preserve">It starts forwarding frames across the network segments. </w:t>
      </w:r>
      <w:r w:rsidR="004F6F4E">
        <w:t>The port also continues to receive and process BPDUs</w:t>
      </w:r>
    </w:p>
    <w:p w14:paraId="4060595B" w14:textId="21B96AD9" w:rsidR="00367668" w:rsidRDefault="001D210E" w:rsidP="007202C4">
      <w:pPr>
        <w:pStyle w:val="Heading2"/>
        <w:rPr>
          <w:lang w:val="en-US"/>
        </w:rPr>
      </w:pPr>
      <w:bookmarkStart w:id="90" w:name="_Toc186720366"/>
      <w:r w:rsidRPr="007202C4">
        <w:rPr>
          <w:lang w:val="en-US"/>
        </w:rPr>
        <w:t>Process</w:t>
      </w:r>
      <w:r w:rsidR="007202C4">
        <w:rPr>
          <w:lang w:val="en-US"/>
        </w:rPr>
        <w:t xml:space="preserve"> (how to solve practical)</w:t>
      </w:r>
      <w:bookmarkEnd w:id="90"/>
    </w:p>
    <w:p w14:paraId="51E6D4D4" w14:textId="77777777" w:rsidR="007202C4" w:rsidRDefault="007202C4" w:rsidP="007202C4">
      <w:pPr>
        <w:spacing w:after="0"/>
        <w:rPr>
          <w:lang w:val="en-US"/>
        </w:rPr>
      </w:pPr>
      <w:r>
        <w:rPr>
          <w:lang w:val="en-US"/>
        </w:rPr>
        <w:t>Root Bridge:</w:t>
      </w:r>
    </w:p>
    <w:p w14:paraId="1F7F9B10" w14:textId="77777777" w:rsidR="007202C4" w:rsidRDefault="007202C4" w:rsidP="00D60CF8">
      <w:pPr>
        <w:pStyle w:val="ListParagraph"/>
        <w:numPr>
          <w:ilvl w:val="0"/>
          <w:numId w:val="29"/>
        </w:numPr>
        <w:spacing w:after="0"/>
        <w:rPr>
          <w:lang w:val="en-US"/>
        </w:rPr>
      </w:pPr>
      <w:r>
        <w:rPr>
          <w:lang w:val="en-US"/>
        </w:rPr>
        <w:t>Is the only switch that sends BPDUs</w:t>
      </w:r>
    </w:p>
    <w:p w14:paraId="7D6C8AAD" w14:textId="77777777" w:rsidR="007202C4" w:rsidRDefault="007202C4" w:rsidP="00D60CF8">
      <w:pPr>
        <w:pStyle w:val="ListParagraph"/>
        <w:numPr>
          <w:ilvl w:val="0"/>
          <w:numId w:val="29"/>
        </w:numPr>
        <w:rPr>
          <w:lang w:val="en-US"/>
        </w:rPr>
      </w:pPr>
      <w:r>
        <w:rPr>
          <w:lang w:val="en-US"/>
        </w:rPr>
        <w:t>Controls STP timers</w:t>
      </w:r>
    </w:p>
    <w:p w14:paraId="48111532" w14:textId="77777777" w:rsidR="007202C4" w:rsidRDefault="007202C4" w:rsidP="00D60CF8">
      <w:pPr>
        <w:pStyle w:val="ListParagraph"/>
        <w:numPr>
          <w:ilvl w:val="0"/>
          <w:numId w:val="29"/>
        </w:numPr>
        <w:rPr>
          <w:lang w:val="en-US"/>
        </w:rPr>
      </w:pPr>
      <w:r>
        <w:rPr>
          <w:lang w:val="en-US"/>
        </w:rPr>
        <w:t>Informs L2 of topology changes</w:t>
      </w:r>
    </w:p>
    <w:p w14:paraId="5266ECDD" w14:textId="77777777" w:rsidR="007202C4" w:rsidRDefault="007202C4" w:rsidP="007202C4">
      <w:pPr>
        <w:spacing w:after="0"/>
        <w:rPr>
          <w:lang w:val="en-US"/>
        </w:rPr>
      </w:pPr>
      <w:r>
        <w:rPr>
          <w:lang w:val="en-US"/>
        </w:rPr>
        <w:t>Root Port:</w:t>
      </w:r>
    </w:p>
    <w:p w14:paraId="5199C1FC" w14:textId="77777777" w:rsidR="007202C4" w:rsidRPr="003F39CE" w:rsidRDefault="007202C4" w:rsidP="00D60CF8">
      <w:pPr>
        <w:pStyle w:val="ListParagraph"/>
        <w:numPr>
          <w:ilvl w:val="0"/>
          <w:numId w:val="31"/>
        </w:numPr>
        <w:spacing w:after="0"/>
        <w:rPr>
          <w:lang w:val="en-US"/>
        </w:rPr>
      </w:pPr>
      <w:r>
        <w:rPr>
          <w:lang w:val="en-US"/>
        </w:rPr>
        <w:t>The ports are in the forwarding state</w:t>
      </w:r>
    </w:p>
    <w:p w14:paraId="12B3C960" w14:textId="77777777" w:rsidR="007202C4" w:rsidRDefault="007202C4" w:rsidP="007202C4">
      <w:pPr>
        <w:spacing w:after="0"/>
        <w:rPr>
          <w:lang w:val="en-US"/>
        </w:rPr>
      </w:pPr>
      <w:r>
        <w:rPr>
          <w:lang w:val="en-US"/>
        </w:rPr>
        <w:t>Designated port:</w:t>
      </w:r>
    </w:p>
    <w:p w14:paraId="16411FC6" w14:textId="77777777" w:rsidR="007202C4" w:rsidRPr="00326FD2" w:rsidRDefault="007202C4" w:rsidP="00D60CF8">
      <w:pPr>
        <w:pStyle w:val="ListParagraph"/>
        <w:numPr>
          <w:ilvl w:val="0"/>
          <w:numId w:val="31"/>
        </w:numPr>
        <w:spacing w:after="0"/>
        <w:rPr>
          <w:lang w:val="en-US"/>
        </w:rPr>
      </w:pPr>
      <w:r>
        <w:rPr>
          <w:lang w:val="en-US"/>
        </w:rPr>
        <w:t>The ports are in the forward state</w:t>
      </w:r>
    </w:p>
    <w:p w14:paraId="5B6CB5BC" w14:textId="77777777" w:rsidR="007202C4" w:rsidRDefault="007202C4" w:rsidP="007202C4">
      <w:pPr>
        <w:spacing w:after="0"/>
        <w:rPr>
          <w:lang w:val="en-US"/>
        </w:rPr>
      </w:pPr>
      <w:r>
        <w:rPr>
          <w:lang w:val="en-US"/>
        </w:rPr>
        <w:t>Nondesignated (blocking) port):</w:t>
      </w:r>
    </w:p>
    <w:p w14:paraId="7B7851CB" w14:textId="450AD7E0" w:rsidR="007202C4" w:rsidRDefault="007202C4" w:rsidP="00D60CF8">
      <w:pPr>
        <w:pStyle w:val="ListParagraph"/>
        <w:numPr>
          <w:ilvl w:val="0"/>
          <w:numId w:val="31"/>
        </w:numPr>
        <w:spacing w:after="0"/>
        <w:rPr>
          <w:lang w:val="en-US"/>
        </w:rPr>
      </w:pPr>
      <w:r>
        <w:rPr>
          <w:lang w:val="en-US"/>
        </w:rPr>
        <w:t>The ports are in the blocking state</w:t>
      </w:r>
    </w:p>
    <w:p w14:paraId="7EDAF499" w14:textId="77777777" w:rsidR="002E67A9" w:rsidRPr="002E67A9" w:rsidRDefault="002E67A9" w:rsidP="002E67A9">
      <w:pPr>
        <w:pStyle w:val="ListParagraph"/>
        <w:spacing w:after="0"/>
        <w:rPr>
          <w:lang w:val="en-US"/>
        </w:rPr>
      </w:pPr>
    </w:p>
    <w:p w14:paraId="54C8D771" w14:textId="038B4A47" w:rsidR="002D1951" w:rsidRPr="007202C4" w:rsidRDefault="002D1951" w:rsidP="007202C4">
      <w:pPr>
        <w:rPr>
          <w:lang w:val="en-US"/>
        </w:rPr>
      </w:pPr>
      <w:r>
        <w:rPr>
          <w:lang w:val="en-US"/>
        </w:rPr>
        <w:t>How to select:</w:t>
      </w:r>
    </w:p>
    <w:p w14:paraId="05F6C4E2" w14:textId="3355727C" w:rsidR="001D210E" w:rsidRDefault="001D210E" w:rsidP="00D60CF8">
      <w:pPr>
        <w:pStyle w:val="ListParagraph"/>
        <w:numPr>
          <w:ilvl w:val="0"/>
          <w:numId w:val="30"/>
        </w:numPr>
        <w:spacing w:after="0"/>
        <w:rPr>
          <w:lang w:val="en-US"/>
        </w:rPr>
      </w:pPr>
      <w:r>
        <w:rPr>
          <w:lang w:val="en-US"/>
        </w:rPr>
        <w:t>Elect Root Bridge</w:t>
      </w:r>
      <w:r w:rsidR="00050627">
        <w:rPr>
          <w:lang w:val="en-US"/>
        </w:rPr>
        <w:t xml:space="preserve"> (one per network)</w:t>
      </w:r>
    </w:p>
    <w:p w14:paraId="04BF6DFD" w14:textId="211F0539" w:rsidR="007D0828" w:rsidRDefault="007D0828" w:rsidP="00D60CF8">
      <w:pPr>
        <w:pStyle w:val="ListParagraph"/>
        <w:numPr>
          <w:ilvl w:val="1"/>
          <w:numId w:val="30"/>
        </w:numPr>
        <w:spacing w:after="0"/>
        <w:rPr>
          <w:lang w:val="en-US"/>
        </w:rPr>
      </w:pPr>
      <w:r>
        <w:rPr>
          <w:lang w:val="en-US"/>
        </w:rPr>
        <w:t>All bridges exchange BPDUs with each other</w:t>
      </w:r>
    </w:p>
    <w:p w14:paraId="3EEB2EA4" w14:textId="54FF35D4" w:rsidR="007D0828" w:rsidRDefault="007D0828" w:rsidP="00D60CF8">
      <w:pPr>
        <w:pStyle w:val="ListParagraph"/>
        <w:numPr>
          <w:ilvl w:val="1"/>
          <w:numId w:val="30"/>
        </w:numPr>
        <w:spacing w:after="0"/>
        <w:rPr>
          <w:lang w:val="en-US"/>
        </w:rPr>
      </w:pPr>
      <w:r>
        <w:rPr>
          <w:lang w:val="en-US"/>
        </w:rPr>
        <w:t>The bridge priority value is viewed and compared</w:t>
      </w:r>
    </w:p>
    <w:p w14:paraId="4F46B8F7" w14:textId="0CB97BAB" w:rsidR="007D0828" w:rsidRDefault="00DE785E" w:rsidP="00D60CF8">
      <w:pPr>
        <w:pStyle w:val="ListParagraph"/>
        <w:numPr>
          <w:ilvl w:val="1"/>
          <w:numId w:val="30"/>
        </w:numPr>
        <w:spacing w:after="0"/>
        <w:rPr>
          <w:lang w:val="en-US"/>
        </w:rPr>
      </w:pPr>
      <w:r>
        <w:rPr>
          <w:lang w:val="en-US"/>
        </w:rPr>
        <w:t>If one bridge has a numerically lower bridge priority than all the others, the election process stops and that bridge is elected the spanning</w:t>
      </w:r>
      <w:r w:rsidR="007C2574">
        <w:rPr>
          <w:lang w:val="en-US"/>
        </w:rPr>
        <w:t>-tree root bridge</w:t>
      </w:r>
    </w:p>
    <w:p w14:paraId="26A57846" w14:textId="0932F7C1" w:rsidR="000660AA" w:rsidRDefault="000660AA" w:rsidP="00D60CF8">
      <w:pPr>
        <w:pStyle w:val="ListParagraph"/>
        <w:numPr>
          <w:ilvl w:val="1"/>
          <w:numId w:val="30"/>
        </w:numPr>
        <w:spacing w:after="0"/>
        <w:rPr>
          <w:lang w:val="en-US"/>
        </w:rPr>
      </w:pPr>
      <w:r>
        <w:rPr>
          <w:lang w:val="en-US"/>
        </w:rPr>
        <w:t>If all the bridge priority</w:t>
      </w:r>
      <w:r w:rsidR="003F2B30">
        <w:rPr>
          <w:lang w:val="en-US"/>
        </w:rPr>
        <w:t xml:space="preserve"> values are identical, the switches compare each others MAC address</w:t>
      </w:r>
    </w:p>
    <w:p w14:paraId="5957D08B" w14:textId="23DB2C0A" w:rsidR="005E4A81" w:rsidRPr="005E4A81" w:rsidRDefault="00FC49BA" w:rsidP="00D60CF8">
      <w:pPr>
        <w:pStyle w:val="ListParagraph"/>
        <w:numPr>
          <w:ilvl w:val="1"/>
          <w:numId w:val="30"/>
        </w:numPr>
        <w:spacing w:after="0"/>
        <w:rPr>
          <w:lang w:val="en-US"/>
        </w:rPr>
      </w:pPr>
      <w:r>
        <w:rPr>
          <w:lang w:val="en-US"/>
        </w:rPr>
        <w:lastRenderedPageBreak/>
        <w:t>Because each bridge is guaranteed to have unique MAC address, one of them is numer</w:t>
      </w:r>
      <w:r w:rsidR="0000078B">
        <w:rPr>
          <w:lang w:val="en-US"/>
        </w:rPr>
        <w:t>ically lower than all the others, and the bridge is elected the spanning-tree root bridge</w:t>
      </w:r>
    </w:p>
    <w:p w14:paraId="4E55F770" w14:textId="53CA3506" w:rsidR="00F83CB4" w:rsidRDefault="00521CBD" w:rsidP="00D60CF8">
      <w:pPr>
        <w:pStyle w:val="ListParagraph"/>
        <w:numPr>
          <w:ilvl w:val="0"/>
          <w:numId w:val="30"/>
        </w:numPr>
        <w:spacing w:after="0"/>
        <w:rPr>
          <w:lang w:val="en-US"/>
        </w:rPr>
      </w:pPr>
      <w:r>
        <w:rPr>
          <w:lang w:val="en-US"/>
        </w:rPr>
        <w:t>Root Ports and Cost</w:t>
      </w:r>
    </w:p>
    <w:p w14:paraId="2DB91A42" w14:textId="1A55A019" w:rsidR="00B0095A" w:rsidRDefault="00B0095A" w:rsidP="00D60CF8">
      <w:pPr>
        <w:pStyle w:val="ListParagraph"/>
        <w:numPr>
          <w:ilvl w:val="1"/>
          <w:numId w:val="30"/>
        </w:numPr>
        <w:spacing w:after="0"/>
        <w:rPr>
          <w:lang w:val="en-US"/>
        </w:rPr>
      </w:pPr>
      <w:r>
        <w:rPr>
          <w:lang w:val="en-US"/>
        </w:rPr>
        <w:t>In general: the lowest value always wins</w:t>
      </w:r>
      <w:r w:rsidR="007D7C74">
        <w:rPr>
          <w:lang w:val="en-US"/>
        </w:rPr>
        <w:t xml:space="preserve"> and higher bandwidth = lower cost</w:t>
      </w:r>
    </w:p>
    <w:p w14:paraId="1076566B" w14:textId="18C8AAF0" w:rsidR="00050627" w:rsidRDefault="00050627" w:rsidP="00D60CF8">
      <w:pPr>
        <w:pStyle w:val="ListParagraph"/>
        <w:numPr>
          <w:ilvl w:val="1"/>
          <w:numId w:val="30"/>
        </w:numPr>
        <w:spacing w:after="0"/>
        <w:rPr>
          <w:lang w:val="en-US"/>
        </w:rPr>
      </w:pPr>
      <w:r>
        <w:rPr>
          <w:lang w:val="en-US"/>
        </w:rPr>
        <w:t>Each bridge needs one root port</w:t>
      </w:r>
    </w:p>
    <w:p w14:paraId="1950F8E5" w14:textId="79476806" w:rsidR="00521CBD" w:rsidRDefault="002D113C" w:rsidP="00D60CF8">
      <w:pPr>
        <w:pStyle w:val="ListParagraph"/>
        <w:numPr>
          <w:ilvl w:val="1"/>
          <w:numId w:val="30"/>
        </w:numPr>
        <w:spacing w:after="0"/>
        <w:rPr>
          <w:lang w:val="en-US"/>
        </w:rPr>
      </w:pPr>
      <w:r>
        <w:rPr>
          <w:lang w:val="en-US"/>
        </w:rPr>
        <w:t>Each collision domain needs a designated port</w:t>
      </w:r>
    </w:p>
    <w:p w14:paraId="5770DEEB" w14:textId="61E65FE0" w:rsidR="005E4A81" w:rsidRDefault="005E4A81" w:rsidP="00D60CF8">
      <w:pPr>
        <w:pStyle w:val="ListParagraph"/>
        <w:numPr>
          <w:ilvl w:val="1"/>
          <w:numId w:val="30"/>
        </w:numPr>
        <w:spacing w:after="0"/>
        <w:rPr>
          <w:lang w:val="en-US"/>
        </w:rPr>
      </w:pPr>
      <w:r>
        <w:rPr>
          <w:lang w:val="en-US"/>
        </w:rPr>
        <w:t xml:space="preserve">The ports on the root bridge </w:t>
      </w:r>
      <w:r w:rsidR="0043219A">
        <w:rPr>
          <w:lang w:val="en-US"/>
        </w:rPr>
        <w:t>need to be designated ports</w:t>
      </w:r>
    </w:p>
    <w:p w14:paraId="7BC4BBD8" w14:textId="5440D5D1" w:rsidR="009C7EAA" w:rsidRDefault="00775E70" w:rsidP="00D60CF8">
      <w:pPr>
        <w:pStyle w:val="ListParagraph"/>
        <w:numPr>
          <w:ilvl w:val="1"/>
          <w:numId w:val="30"/>
        </w:numPr>
        <w:spacing w:after="0"/>
        <w:rPr>
          <w:lang w:val="en-US"/>
        </w:rPr>
      </w:pPr>
      <w:r>
        <w:rPr>
          <w:lang w:val="en-US"/>
        </w:rPr>
        <w:t xml:space="preserve">All bridges calculate the root path cost </w:t>
      </w:r>
    </w:p>
    <w:p w14:paraId="44809CB3" w14:textId="7C5A90EA" w:rsidR="00F01590" w:rsidRDefault="00F01590" w:rsidP="00D60CF8">
      <w:pPr>
        <w:pStyle w:val="ListParagraph"/>
        <w:numPr>
          <w:ilvl w:val="2"/>
          <w:numId w:val="30"/>
        </w:numPr>
        <w:spacing w:after="0"/>
        <w:rPr>
          <w:lang w:val="en-US"/>
        </w:rPr>
      </w:pPr>
      <w:r>
        <w:rPr>
          <w:lang w:val="en-US"/>
        </w:rPr>
        <w:t xml:space="preserve">Lowest root path cost </w:t>
      </w:r>
      <w:r w:rsidR="007570D6">
        <w:rPr>
          <w:lang w:val="en-US"/>
        </w:rPr>
        <w:t>(sum of connections until root)</w:t>
      </w:r>
    </w:p>
    <w:p w14:paraId="74EE9D80" w14:textId="5AA29CEB" w:rsidR="007570D6" w:rsidRDefault="007570D6" w:rsidP="00D60CF8">
      <w:pPr>
        <w:pStyle w:val="ListParagraph"/>
        <w:numPr>
          <w:ilvl w:val="2"/>
          <w:numId w:val="30"/>
        </w:numPr>
        <w:spacing w:after="0"/>
        <w:rPr>
          <w:lang w:val="en-US"/>
        </w:rPr>
      </w:pPr>
      <w:r>
        <w:rPr>
          <w:lang w:val="en-US"/>
        </w:rPr>
        <w:t>Lowest bridge ID</w:t>
      </w:r>
    </w:p>
    <w:p w14:paraId="399EAA24" w14:textId="704CF206" w:rsidR="007570D6" w:rsidRDefault="007570D6" w:rsidP="00D60CF8">
      <w:pPr>
        <w:pStyle w:val="ListParagraph"/>
        <w:numPr>
          <w:ilvl w:val="2"/>
          <w:numId w:val="30"/>
        </w:numPr>
        <w:spacing w:after="0"/>
        <w:rPr>
          <w:lang w:val="en-US"/>
        </w:rPr>
      </w:pPr>
      <w:r>
        <w:rPr>
          <w:lang w:val="en-US"/>
        </w:rPr>
        <w:t>Lowest port ID</w:t>
      </w:r>
    </w:p>
    <w:p w14:paraId="003460B8" w14:textId="2C9D48F4" w:rsidR="004A0F07" w:rsidRDefault="004A0F07" w:rsidP="00D60CF8">
      <w:pPr>
        <w:pStyle w:val="ListParagraph"/>
        <w:numPr>
          <w:ilvl w:val="1"/>
          <w:numId w:val="30"/>
        </w:numPr>
        <w:spacing w:after="0"/>
        <w:rPr>
          <w:lang w:val="en-US"/>
        </w:rPr>
      </w:pPr>
      <w:r>
        <w:rPr>
          <w:lang w:val="en-US"/>
        </w:rPr>
        <w:t>All ports opposite of the root port are designated ports</w:t>
      </w:r>
    </w:p>
    <w:p w14:paraId="36BF86D0" w14:textId="53724EDD" w:rsidR="00422759" w:rsidRDefault="008B66BF" w:rsidP="00D60CF8">
      <w:pPr>
        <w:pStyle w:val="ListParagraph"/>
        <w:numPr>
          <w:ilvl w:val="1"/>
          <w:numId w:val="30"/>
        </w:numPr>
        <w:spacing w:after="0"/>
        <w:rPr>
          <w:lang w:val="en-US"/>
        </w:rPr>
      </w:pPr>
      <w:r>
        <w:rPr>
          <w:lang w:val="en-US"/>
        </w:rPr>
        <w:t xml:space="preserve">The remaining connections get compared (cost, bridge ID and </w:t>
      </w:r>
      <w:r w:rsidR="008658CD">
        <w:rPr>
          <w:lang w:val="en-US"/>
        </w:rPr>
        <w:t>lowest port)</w:t>
      </w:r>
      <w:r w:rsidR="002E3723">
        <w:rPr>
          <w:lang w:val="en-US"/>
        </w:rPr>
        <w:t xml:space="preserve"> and the loser gets the blocking port</w:t>
      </w:r>
    </w:p>
    <w:p w14:paraId="4E6DBE52" w14:textId="5263E5E2" w:rsidR="00E9342D" w:rsidRDefault="00E9342D" w:rsidP="00D60CF8">
      <w:pPr>
        <w:pStyle w:val="ListParagraph"/>
        <w:numPr>
          <w:ilvl w:val="1"/>
          <w:numId w:val="30"/>
        </w:numPr>
        <w:spacing w:after="0"/>
        <w:rPr>
          <w:lang w:val="en-US"/>
        </w:rPr>
      </w:pPr>
      <w:r>
        <w:rPr>
          <w:lang w:val="en-US"/>
        </w:rPr>
        <w:t>The ports opposite of the blocking port are designated ports (the one with the lower mac)</w:t>
      </w:r>
    </w:p>
    <w:p w14:paraId="6B07B3D9" w14:textId="155998E0" w:rsidR="002E67A9" w:rsidRDefault="002E67A9" w:rsidP="002E67A9">
      <w:pPr>
        <w:pStyle w:val="Heading2"/>
        <w:rPr>
          <w:lang w:val="en-US"/>
        </w:rPr>
      </w:pPr>
      <w:bookmarkStart w:id="91" w:name="_Toc186720367"/>
      <w:r>
        <w:rPr>
          <w:lang w:val="en-US"/>
        </w:rPr>
        <w:t>Timers</w:t>
      </w:r>
      <w:bookmarkEnd w:id="91"/>
    </w:p>
    <w:p w14:paraId="41ADF3FA" w14:textId="77777777" w:rsidR="0035174D" w:rsidRPr="0035174D" w:rsidRDefault="0035174D" w:rsidP="0035174D">
      <w:pPr>
        <w:spacing w:after="0"/>
        <w:rPr>
          <w:lang w:val="en-US"/>
        </w:rPr>
      </w:pPr>
      <w:r w:rsidRPr="0035174D">
        <w:rPr>
          <w:b/>
          <w:lang w:val="en-US"/>
        </w:rPr>
        <w:t>Hello</w:t>
      </w:r>
      <w:r w:rsidRPr="0035174D">
        <w:rPr>
          <w:lang w:val="en-US"/>
        </w:rPr>
        <w:t xml:space="preserve">: This timer controls the rate at which configuration BPDUs are issued from the root switch By default </w:t>
      </w:r>
      <w:r w:rsidRPr="009274EC">
        <w:rPr>
          <w:b/>
          <w:bCs/>
          <w:lang w:val="en-US"/>
        </w:rPr>
        <w:t>2 seconds</w:t>
      </w:r>
      <w:r w:rsidRPr="0035174D">
        <w:rPr>
          <w:lang w:val="en-US"/>
        </w:rPr>
        <w:t xml:space="preserve"> </w:t>
      </w:r>
    </w:p>
    <w:p w14:paraId="4975A020" w14:textId="77777777" w:rsidR="0035174D" w:rsidRPr="0035174D" w:rsidRDefault="0035174D" w:rsidP="0035174D">
      <w:pPr>
        <w:spacing w:after="0"/>
        <w:rPr>
          <w:lang w:val="en-US"/>
        </w:rPr>
      </w:pPr>
      <w:r w:rsidRPr="0035174D">
        <w:rPr>
          <w:b/>
          <w:lang w:val="en-US"/>
        </w:rPr>
        <w:t>Max</w:t>
      </w:r>
      <w:r w:rsidRPr="0035174D">
        <w:rPr>
          <w:lang w:val="en-US"/>
        </w:rPr>
        <w:t xml:space="preserve"> age:  If the age of the last BPDU exceeds the max age timer value (</w:t>
      </w:r>
      <w:r w:rsidRPr="009274EC">
        <w:rPr>
          <w:b/>
          <w:bCs/>
          <w:lang w:val="en-US"/>
        </w:rPr>
        <w:t>20 seconds</w:t>
      </w:r>
      <w:r w:rsidRPr="0035174D">
        <w:rPr>
          <w:lang w:val="en-US"/>
        </w:rPr>
        <w:t xml:space="preserve">) the comparison algorithm will have to be rerun Eventually the receiver would have to find a new path to the root The current age timer is reset every time new information is received via a BPDU </w:t>
      </w:r>
    </w:p>
    <w:p w14:paraId="408CD174" w14:textId="77777777" w:rsidR="0035174D" w:rsidRPr="0035174D" w:rsidRDefault="0035174D" w:rsidP="0035174D">
      <w:pPr>
        <w:spacing w:after="0"/>
        <w:rPr>
          <w:lang w:val="en-US"/>
        </w:rPr>
      </w:pPr>
      <w:r w:rsidRPr="0035174D">
        <w:rPr>
          <w:b/>
          <w:lang w:val="en-US"/>
        </w:rPr>
        <w:t>Forward</w:t>
      </w:r>
      <w:r w:rsidRPr="0035174D">
        <w:rPr>
          <w:lang w:val="en-US"/>
        </w:rPr>
        <w:t xml:space="preserve"> delay: This timer monitors the time spent in each of the transitional port states By default 15 seconds When plugging in a computer and receiving a link light, the ports come up blocking, then listening for </w:t>
      </w:r>
      <w:r w:rsidRPr="009274EC">
        <w:rPr>
          <w:b/>
          <w:bCs/>
          <w:lang w:val="en-US"/>
        </w:rPr>
        <w:t>15 seconds</w:t>
      </w:r>
      <w:r w:rsidRPr="0035174D">
        <w:rPr>
          <w:lang w:val="en-US"/>
        </w:rPr>
        <w:t>, then learning for another 15 seconds, and finally forwarding</w:t>
      </w:r>
    </w:p>
    <w:p w14:paraId="5BE029BC" w14:textId="77777777" w:rsidR="0035174D" w:rsidRDefault="0035174D" w:rsidP="0035174D">
      <w:pPr>
        <w:rPr>
          <w:lang w:val="en-US"/>
        </w:rPr>
      </w:pPr>
    </w:p>
    <w:p w14:paraId="34B06365" w14:textId="77777777" w:rsidR="00217DF1" w:rsidRPr="00217DF1" w:rsidRDefault="00217DF1" w:rsidP="00217DF1">
      <w:r w:rsidRPr="00217DF1">
        <w:t>Ablauf Gerät einstecken: 20s Blocking – 15s Listening – 15s Learning – Kommunikation (insg. 50s bis forwarding)</w:t>
      </w:r>
    </w:p>
    <w:p w14:paraId="6DE1D6FB" w14:textId="77777777" w:rsidR="00217DF1" w:rsidRPr="00217DF1" w:rsidRDefault="00217DF1" w:rsidP="00217DF1">
      <w:r w:rsidRPr="00217DF1">
        <w:t>Ein Switch der nicht root ist, sendet nur BPDUs weiter welche auf dem Root-Port erhalten wurden.</w:t>
      </w:r>
    </w:p>
    <w:p w14:paraId="0C014B5B" w14:textId="77777777" w:rsidR="00217DF1" w:rsidRPr="00217DF1" w:rsidRDefault="00217DF1" w:rsidP="00217DF1">
      <w:r w:rsidRPr="00217DF1">
        <w:t>Wenn Links up/down gehen oder ein neuer Switch eingesteckt wird passiert folgendes:</w:t>
      </w:r>
    </w:p>
    <w:p w14:paraId="28B49264" w14:textId="282B6C4F" w:rsidR="00217DF1" w:rsidRPr="00217DF1" w:rsidRDefault="00217DF1" w:rsidP="00D60CF8">
      <w:pPr>
        <w:pStyle w:val="ListParagraph"/>
        <w:numPr>
          <w:ilvl w:val="0"/>
          <w:numId w:val="33"/>
        </w:numPr>
      </w:pPr>
      <w:r w:rsidRPr="00217DF1">
        <w:t>Betroffener Switch sendet einen Topology Change Notification (TCN) BPDU via RP an die Root Bridge</w:t>
      </w:r>
    </w:p>
    <w:p w14:paraId="3260BFE0" w14:textId="1C520463" w:rsidR="00217DF1" w:rsidRPr="00217DF1" w:rsidRDefault="00217DF1" w:rsidP="00D60CF8">
      <w:pPr>
        <w:pStyle w:val="ListParagraph"/>
        <w:numPr>
          <w:ilvl w:val="0"/>
          <w:numId w:val="33"/>
        </w:numPr>
      </w:pPr>
      <w:r w:rsidRPr="00217DF1">
        <w:t>Root Bridge setzt Topology Change Flag in BPDUs, welche alle Hello Timer an alle Switches gesendet werden</w:t>
      </w:r>
    </w:p>
    <w:p w14:paraId="44ADBB08" w14:textId="2228439F" w:rsidR="00217DF1" w:rsidRPr="00217DF1" w:rsidRDefault="00217DF1" w:rsidP="00D60CF8">
      <w:pPr>
        <w:pStyle w:val="ListParagraph"/>
        <w:numPr>
          <w:ilvl w:val="0"/>
          <w:numId w:val="33"/>
        </w:numPr>
      </w:pPr>
      <w:r w:rsidRPr="00217DF1">
        <w:t>Alle anderen Switches setzen das TTL ihrer Bridge Table von Default 300s auf den Forward Delay Timer</w:t>
      </w:r>
    </w:p>
    <w:p w14:paraId="00CF5B7D" w14:textId="010C85BD" w:rsidR="00217DF1" w:rsidRPr="00217DF1" w:rsidRDefault="00217DF1" w:rsidP="00D60CF8">
      <w:pPr>
        <w:pStyle w:val="ListParagraph"/>
        <w:numPr>
          <w:ilvl w:val="0"/>
          <w:numId w:val="33"/>
        </w:numPr>
        <w:rPr>
          <w:lang w:val="en-US"/>
        </w:rPr>
      </w:pPr>
      <w:r w:rsidRPr="00217DF1">
        <w:rPr>
          <w:lang w:val="en-US"/>
        </w:rPr>
        <w:t>STP-Algorithmus wird ausgeführt</w:t>
      </w:r>
    </w:p>
    <w:p w14:paraId="2BA151FA" w14:textId="0D851466" w:rsidR="002E67A9" w:rsidRDefault="002E67A9" w:rsidP="002E67A9">
      <w:pPr>
        <w:pStyle w:val="Heading2"/>
        <w:rPr>
          <w:lang w:val="en-US"/>
        </w:rPr>
      </w:pPr>
      <w:bookmarkStart w:id="92" w:name="_Toc186720368"/>
      <w:r>
        <w:rPr>
          <w:lang w:val="en-US"/>
        </w:rPr>
        <w:lastRenderedPageBreak/>
        <w:t>Topology Changes</w:t>
      </w:r>
      <w:bookmarkEnd w:id="92"/>
    </w:p>
    <w:p w14:paraId="0DCB382A" w14:textId="77777777" w:rsidR="00F94B9D" w:rsidRDefault="003D6921" w:rsidP="0033598A">
      <w:pPr>
        <w:spacing w:after="0"/>
        <w:rPr>
          <w:lang w:val="en-US"/>
        </w:rPr>
      </w:pPr>
      <w:r w:rsidRPr="003D6921">
        <w:rPr>
          <w:lang w:val="en-US"/>
        </w:rPr>
        <w:t>Direkter Link Failure</w:t>
      </w:r>
      <w:r w:rsidR="00F94B9D">
        <w:rPr>
          <w:lang w:val="en-US"/>
        </w:rPr>
        <w:t xml:space="preserve"> / Topology Change</w:t>
      </w:r>
      <w:r w:rsidRPr="003D6921">
        <w:rPr>
          <w:lang w:val="en-US"/>
        </w:rPr>
        <w:t xml:space="preserve">: </w:t>
      </w:r>
    </w:p>
    <w:p w14:paraId="7CCE046D" w14:textId="2BF35F9E" w:rsidR="003D6921" w:rsidRDefault="003D6921" w:rsidP="00D60CF8">
      <w:pPr>
        <w:pStyle w:val="ListParagraph"/>
        <w:numPr>
          <w:ilvl w:val="0"/>
          <w:numId w:val="31"/>
        </w:numPr>
        <w:spacing w:after="0"/>
        <w:rPr>
          <w:lang w:val="en-US"/>
        </w:rPr>
      </w:pPr>
      <w:r w:rsidRPr="00F94B9D">
        <w:rPr>
          <w:lang w:val="en-US"/>
        </w:rPr>
        <w:t xml:space="preserve">2x Forward Delay Unterbruch (Listening </w:t>
      </w:r>
      <w:r w:rsidR="00737BAE">
        <w:rPr>
          <w:rFonts w:ascii="Wingdings" w:eastAsia="Wingdings" w:hAnsi="Wingdings" w:cs="Wingdings"/>
        </w:rPr>
        <w:t>à</w:t>
      </w:r>
      <w:r w:rsidRPr="00F94B9D">
        <w:rPr>
          <w:lang w:val="en-US"/>
        </w:rPr>
        <w:t xml:space="preserve"> Learning </w:t>
      </w:r>
      <w:r w:rsidR="00737BAE">
        <w:rPr>
          <w:rFonts w:ascii="Wingdings" w:eastAsia="Wingdings" w:hAnsi="Wingdings" w:cs="Wingdings"/>
        </w:rPr>
        <w:t>à</w:t>
      </w:r>
      <w:r w:rsidRPr="00F94B9D">
        <w:rPr>
          <w:lang w:val="en-US"/>
        </w:rPr>
        <w:t xml:space="preserve"> Forwarding)</w:t>
      </w:r>
    </w:p>
    <w:p w14:paraId="61C73156" w14:textId="31BC9074" w:rsidR="003651B6" w:rsidRPr="00F94B9D" w:rsidRDefault="003651B6" w:rsidP="00D60CF8">
      <w:pPr>
        <w:pStyle w:val="ListParagraph"/>
        <w:numPr>
          <w:ilvl w:val="0"/>
          <w:numId w:val="31"/>
        </w:numPr>
        <w:rPr>
          <w:lang w:val="en-US"/>
        </w:rPr>
      </w:pPr>
      <w:r w:rsidRPr="003651B6">
        <w:rPr>
          <w:lang w:val="en-US"/>
        </w:rPr>
        <w:t>The total time that users on Switch lost connectivity is the time that port spent in the Listening and Learning state</w:t>
      </w:r>
    </w:p>
    <w:p w14:paraId="66E81F04" w14:textId="7E0432CF" w:rsidR="00737BAE" w:rsidRDefault="003D6921" w:rsidP="0033598A">
      <w:pPr>
        <w:spacing w:after="0"/>
      </w:pPr>
      <w:r>
        <w:t xml:space="preserve">Indirekter Link Failure </w:t>
      </w:r>
      <w:r w:rsidR="00737BAE">
        <w:t xml:space="preserve">/ Topology Change </w:t>
      </w:r>
      <w:r>
        <w:t xml:space="preserve">(wird von Timers bemerkt): </w:t>
      </w:r>
    </w:p>
    <w:p w14:paraId="068CC888" w14:textId="2692C04D" w:rsidR="003D6921" w:rsidRDefault="003D6921" w:rsidP="00D60CF8">
      <w:pPr>
        <w:pStyle w:val="ListParagraph"/>
        <w:numPr>
          <w:ilvl w:val="0"/>
          <w:numId w:val="31"/>
        </w:numPr>
        <w:spacing w:after="0"/>
        <w:rPr>
          <w:lang w:val="en-US"/>
        </w:rPr>
      </w:pPr>
      <w:r w:rsidRPr="00737BAE">
        <w:rPr>
          <w:lang w:val="en-US"/>
        </w:rPr>
        <w:t>Hello + Max age + 2x Forward Delay Unterbruch</w:t>
      </w:r>
    </w:p>
    <w:p w14:paraId="4C8AD476" w14:textId="09996E03" w:rsidR="0033598A" w:rsidRPr="0033598A" w:rsidRDefault="0033598A" w:rsidP="0033598A">
      <w:pPr>
        <w:pStyle w:val="ListParagraph"/>
        <w:numPr>
          <w:ilvl w:val="0"/>
          <w:numId w:val="31"/>
        </w:numPr>
        <w:spacing w:after="0"/>
        <w:rPr>
          <w:lang w:val="en-US"/>
        </w:rPr>
      </w:pPr>
      <w:r w:rsidRPr="0033598A">
        <w:rPr>
          <w:lang w:val="en-US"/>
        </w:rPr>
        <w:t>STP can detect and recover from indirect failures thanks to timer mechanisms.</w:t>
      </w:r>
    </w:p>
    <w:p w14:paraId="7F2410E4" w14:textId="61F5B17E" w:rsidR="003D6921" w:rsidRPr="003D6921" w:rsidRDefault="003D6921" w:rsidP="003D6921">
      <w:r>
        <w:t>PortFast: Kann bei Clientports aktiviert werden, keine TCNs und Port geht direkt in Forwarding State</w:t>
      </w:r>
    </w:p>
    <w:p w14:paraId="322907F5" w14:textId="77777777" w:rsidR="00706298" w:rsidRPr="00344BEA" w:rsidRDefault="00706298">
      <w:pPr>
        <w:spacing w:line="276" w:lineRule="auto"/>
        <w:jc w:val="left"/>
        <w:rPr>
          <w:rFonts w:eastAsiaTheme="majorEastAsia" w:cstheme="majorBidi"/>
          <w:b/>
          <w:bCs/>
          <w:color w:val="auto"/>
          <w:sz w:val="28"/>
          <w:szCs w:val="28"/>
        </w:rPr>
      </w:pPr>
      <w:r w:rsidRPr="00344BEA">
        <w:br w:type="page"/>
      </w:r>
    </w:p>
    <w:p w14:paraId="741C3B36" w14:textId="5B785385" w:rsidR="00E72E83" w:rsidRPr="00346B55" w:rsidRDefault="00346B55" w:rsidP="00346B55">
      <w:pPr>
        <w:pStyle w:val="Heading1"/>
        <w:rPr>
          <w:lang w:val="en-US"/>
        </w:rPr>
      </w:pPr>
      <w:bookmarkStart w:id="93" w:name="_Toc186720369"/>
      <w:r w:rsidRPr="00346B55">
        <w:rPr>
          <w:lang w:val="en-US"/>
        </w:rPr>
        <w:lastRenderedPageBreak/>
        <w:t>OSI Layers and how they work together (a day in the life of a web request)</w:t>
      </w:r>
      <w:bookmarkEnd w:id="93"/>
    </w:p>
    <w:p w14:paraId="0D8FC5E7" w14:textId="320009D0" w:rsidR="0063724F" w:rsidRDefault="00706298" w:rsidP="0063724F">
      <w:pPr>
        <w:rPr>
          <w:lang w:val="en-US"/>
        </w:rPr>
      </w:pPr>
      <w:r w:rsidRPr="00706298">
        <w:rPr>
          <w:noProof/>
          <w:lang w:val="en-US"/>
        </w:rPr>
        <w:drawing>
          <wp:inline distT="0" distB="0" distL="0" distR="0" wp14:anchorId="46853B31" wp14:editId="5058FA74">
            <wp:extent cx="7417672" cy="5093670"/>
            <wp:effectExtent l="0" t="0" r="0" b="0"/>
            <wp:docPr id="104467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70498" name=""/>
                    <pic:cNvPicPr/>
                  </pic:nvPicPr>
                  <pic:blipFill>
                    <a:blip r:embed="rId73"/>
                    <a:stretch>
                      <a:fillRect/>
                    </a:stretch>
                  </pic:blipFill>
                  <pic:spPr>
                    <a:xfrm rot="16200000">
                      <a:off x="0" y="0"/>
                      <a:ext cx="7441604" cy="5110104"/>
                    </a:xfrm>
                    <a:prstGeom prst="rect">
                      <a:avLst/>
                    </a:prstGeom>
                  </pic:spPr>
                </pic:pic>
              </a:graphicData>
            </a:graphic>
          </wp:inline>
        </w:drawing>
      </w:r>
    </w:p>
    <w:p w14:paraId="3D5E535E" w14:textId="32D16EAB" w:rsidR="00DE0D38" w:rsidRPr="0063724F" w:rsidRDefault="00000000" w:rsidP="0063724F">
      <w:pPr>
        <w:rPr>
          <w:lang w:val="en-US"/>
        </w:rPr>
      </w:pPr>
      <w:hyperlink r:id="rId74" w:history="1">
        <w:r w:rsidR="00DE0D38" w:rsidRPr="0021102A">
          <w:rPr>
            <w:rStyle w:val="Hyperlink"/>
            <w:rFonts w:ascii="Segoe UI" w:hAnsi="Segoe UI"/>
            <w:lang w:val="en-US"/>
          </w:rPr>
          <w:t>https://moodle.ost.ch/pluginfile.php/673185/mod_resource/content/1/OSI-Layer_1.2.pdf</w:t>
        </w:r>
      </w:hyperlink>
      <w:r w:rsidR="00DE0D38">
        <w:rPr>
          <w:lang w:val="en-US"/>
        </w:rPr>
        <w:t xml:space="preserve"> </w:t>
      </w:r>
    </w:p>
    <w:p w14:paraId="3C6BC517" w14:textId="77777777" w:rsidR="00706298" w:rsidRDefault="00706298">
      <w:pPr>
        <w:spacing w:line="276" w:lineRule="auto"/>
        <w:jc w:val="left"/>
        <w:rPr>
          <w:rFonts w:eastAsiaTheme="majorEastAsia" w:cstheme="majorBidi"/>
          <w:b/>
          <w:bCs/>
          <w:color w:val="auto"/>
          <w:sz w:val="24"/>
          <w:szCs w:val="26"/>
          <w:lang w:val="en-US"/>
        </w:rPr>
      </w:pPr>
      <w:r>
        <w:rPr>
          <w:lang w:val="en-US"/>
        </w:rPr>
        <w:br w:type="page"/>
      </w:r>
    </w:p>
    <w:p w14:paraId="55C61487" w14:textId="6B231865" w:rsidR="0017229E" w:rsidRDefault="0017229E" w:rsidP="0017229E">
      <w:pPr>
        <w:pStyle w:val="Heading2"/>
        <w:rPr>
          <w:lang w:val="en-US"/>
        </w:rPr>
      </w:pPr>
      <w:bookmarkStart w:id="94" w:name="_Toc186720370"/>
      <w:r>
        <w:rPr>
          <w:lang w:val="en-US"/>
        </w:rPr>
        <w:lastRenderedPageBreak/>
        <w:t>A day in the life of a web request</w:t>
      </w:r>
      <w:bookmarkEnd w:id="94"/>
    </w:p>
    <w:p w14:paraId="5B0021A1" w14:textId="77777777" w:rsidR="000B5071" w:rsidRPr="00AA2855" w:rsidRDefault="000B5071" w:rsidP="00E70203">
      <w:pPr>
        <w:pStyle w:val="ListParagraph"/>
        <w:numPr>
          <w:ilvl w:val="0"/>
          <w:numId w:val="54"/>
        </w:numPr>
        <w:spacing w:after="0" w:line="259" w:lineRule="auto"/>
        <w:ind w:left="360"/>
        <w:jc w:val="left"/>
      </w:pPr>
      <w:r w:rsidRPr="00AA2855">
        <w:rPr>
          <w:noProof/>
        </w:rPr>
        <w:drawing>
          <wp:inline distT="0" distB="0" distL="0" distR="0" wp14:anchorId="3323451A" wp14:editId="6B1ECF02">
            <wp:extent cx="4102873" cy="1612767"/>
            <wp:effectExtent l="0" t="0" r="0" b="6985"/>
            <wp:docPr id="91250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08242" name=""/>
                    <pic:cNvPicPr/>
                  </pic:nvPicPr>
                  <pic:blipFill>
                    <a:blip r:embed="rId75"/>
                    <a:stretch>
                      <a:fillRect/>
                    </a:stretch>
                  </pic:blipFill>
                  <pic:spPr>
                    <a:xfrm>
                      <a:off x="0" y="0"/>
                      <a:ext cx="4107018" cy="1614397"/>
                    </a:xfrm>
                    <a:prstGeom prst="rect">
                      <a:avLst/>
                    </a:prstGeom>
                  </pic:spPr>
                </pic:pic>
              </a:graphicData>
            </a:graphic>
          </wp:inline>
        </w:drawing>
      </w:r>
    </w:p>
    <w:p w14:paraId="2F170903" w14:textId="77777777" w:rsidR="000B5071" w:rsidRPr="00AA2855" w:rsidRDefault="000B5071" w:rsidP="00E70203">
      <w:pPr>
        <w:pStyle w:val="ListParagraph"/>
        <w:numPr>
          <w:ilvl w:val="0"/>
          <w:numId w:val="54"/>
        </w:numPr>
        <w:spacing w:after="0" w:line="259" w:lineRule="auto"/>
        <w:ind w:left="360"/>
        <w:jc w:val="left"/>
      </w:pPr>
      <w:r w:rsidRPr="00AA2855">
        <w:rPr>
          <w:noProof/>
        </w:rPr>
        <w:drawing>
          <wp:inline distT="0" distB="0" distL="0" distR="0" wp14:anchorId="17F87465" wp14:editId="3195F320">
            <wp:extent cx="4031311" cy="2093077"/>
            <wp:effectExtent l="0" t="0" r="7620" b="2540"/>
            <wp:docPr id="114361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15634" name=""/>
                    <pic:cNvPicPr/>
                  </pic:nvPicPr>
                  <pic:blipFill>
                    <a:blip r:embed="rId76"/>
                    <a:stretch>
                      <a:fillRect/>
                    </a:stretch>
                  </pic:blipFill>
                  <pic:spPr>
                    <a:xfrm>
                      <a:off x="0" y="0"/>
                      <a:ext cx="4034762" cy="2094869"/>
                    </a:xfrm>
                    <a:prstGeom prst="rect">
                      <a:avLst/>
                    </a:prstGeom>
                  </pic:spPr>
                </pic:pic>
              </a:graphicData>
            </a:graphic>
          </wp:inline>
        </w:drawing>
      </w:r>
    </w:p>
    <w:p w14:paraId="21C184AB" w14:textId="77777777" w:rsidR="000B5071" w:rsidRPr="00AA2855" w:rsidRDefault="000B5071" w:rsidP="00E70203">
      <w:pPr>
        <w:pStyle w:val="ListParagraph"/>
        <w:numPr>
          <w:ilvl w:val="0"/>
          <w:numId w:val="54"/>
        </w:numPr>
        <w:spacing w:after="0" w:line="259" w:lineRule="auto"/>
        <w:ind w:left="360"/>
        <w:jc w:val="left"/>
      </w:pPr>
      <w:r w:rsidRPr="00AA2855">
        <w:rPr>
          <w:noProof/>
        </w:rPr>
        <w:drawing>
          <wp:inline distT="0" distB="0" distL="0" distR="0" wp14:anchorId="609CE173" wp14:editId="7D81D5E9">
            <wp:extent cx="4389120" cy="2183656"/>
            <wp:effectExtent l="0" t="0" r="0" b="7620"/>
            <wp:docPr id="16993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9315" name=""/>
                    <pic:cNvPicPr/>
                  </pic:nvPicPr>
                  <pic:blipFill>
                    <a:blip r:embed="rId77"/>
                    <a:stretch>
                      <a:fillRect/>
                    </a:stretch>
                  </pic:blipFill>
                  <pic:spPr>
                    <a:xfrm>
                      <a:off x="0" y="0"/>
                      <a:ext cx="4398016" cy="2188082"/>
                    </a:xfrm>
                    <a:prstGeom prst="rect">
                      <a:avLst/>
                    </a:prstGeom>
                  </pic:spPr>
                </pic:pic>
              </a:graphicData>
            </a:graphic>
          </wp:inline>
        </w:drawing>
      </w:r>
    </w:p>
    <w:p w14:paraId="180B6007" w14:textId="77777777" w:rsidR="000B5071" w:rsidRPr="00AA2855" w:rsidRDefault="000B5071" w:rsidP="00E70203">
      <w:pPr>
        <w:pStyle w:val="ListParagraph"/>
        <w:numPr>
          <w:ilvl w:val="0"/>
          <w:numId w:val="54"/>
        </w:numPr>
        <w:spacing w:after="0" w:line="259" w:lineRule="auto"/>
        <w:ind w:left="360"/>
        <w:jc w:val="left"/>
      </w:pPr>
      <w:r w:rsidRPr="00AA2855">
        <w:rPr>
          <w:noProof/>
        </w:rPr>
        <w:drawing>
          <wp:inline distT="0" distB="0" distL="0" distR="0" wp14:anchorId="78F84360" wp14:editId="673DC444">
            <wp:extent cx="4420925" cy="2261574"/>
            <wp:effectExtent l="0" t="0" r="0" b="5715"/>
            <wp:docPr id="97595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51666" name=""/>
                    <pic:cNvPicPr/>
                  </pic:nvPicPr>
                  <pic:blipFill>
                    <a:blip r:embed="rId78"/>
                    <a:stretch>
                      <a:fillRect/>
                    </a:stretch>
                  </pic:blipFill>
                  <pic:spPr>
                    <a:xfrm>
                      <a:off x="0" y="0"/>
                      <a:ext cx="4429631" cy="2266028"/>
                    </a:xfrm>
                    <a:prstGeom prst="rect">
                      <a:avLst/>
                    </a:prstGeom>
                  </pic:spPr>
                </pic:pic>
              </a:graphicData>
            </a:graphic>
          </wp:inline>
        </w:drawing>
      </w:r>
    </w:p>
    <w:p w14:paraId="076FA019" w14:textId="77777777" w:rsidR="000B5071" w:rsidRPr="00AA2855" w:rsidRDefault="000B5071" w:rsidP="00706298">
      <w:pPr>
        <w:spacing w:after="0"/>
      </w:pPr>
    </w:p>
    <w:p w14:paraId="605D915B" w14:textId="77777777" w:rsidR="000B5071" w:rsidRPr="00AA2855" w:rsidRDefault="000B5071" w:rsidP="00706298">
      <w:pPr>
        <w:spacing w:after="0"/>
      </w:pPr>
    </w:p>
    <w:p w14:paraId="009E4BB2" w14:textId="77777777" w:rsidR="000B5071" w:rsidRPr="00AA2855" w:rsidRDefault="000B5071" w:rsidP="00E70203">
      <w:pPr>
        <w:pStyle w:val="ListParagraph"/>
        <w:numPr>
          <w:ilvl w:val="0"/>
          <w:numId w:val="54"/>
        </w:numPr>
        <w:spacing w:after="0" w:line="259" w:lineRule="auto"/>
        <w:ind w:left="360"/>
        <w:jc w:val="left"/>
      </w:pPr>
      <w:r w:rsidRPr="00AA2855">
        <w:rPr>
          <w:noProof/>
        </w:rPr>
        <w:drawing>
          <wp:inline distT="0" distB="0" distL="0" distR="0" wp14:anchorId="479F516D" wp14:editId="46038B94">
            <wp:extent cx="4373217" cy="2099696"/>
            <wp:effectExtent l="0" t="0" r="8890" b="0"/>
            <wp:docPr id="144195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52685" name=""/>
                    <pic:cNvPicPr/>
                  </pic:nvPicPr>
                  <pic:blipFill>
                    <a:blip r:embed="rId79"/>
                    <a:stretch>
                      <a:fillRect/>
                    </a:stretch>
                  </pic:blipFill>
                  <pic:spPr>
                    <a:xfrm>
                      <a:off x="0" y="0"/>
                      <a:ext cx="4379648" cy="2102784"/>
                    </a:xfrm>
                    <a:prstGeom prst="rect">
                      <a:avLst/>
                    </a:prstGeom>
                  </pic:spPr>
                </pic:pic>
              </a:graphicData>
            </a:graphic>
          </wp:inline>
        </w:drawing>
      </w:r>
    </w:p>
    <w:p w14:paraId="53CA93E6" w14:textId="77777777" w:rsidR="000B5071" w:rsidRPr="00AA2855" w:rsidRDefault="000B5071" w:rsidP="00E70203">
      <w:pPr>
        <w:pStyle w:val="ListParagraph"/>
        <w:numPr>
          <w:ilvl w:val="0"/>
          <w:numId w:val="54"/>
        </w:numPr>
        <w:spacing w:after="0" w:line="259" w:lineRule="auto"/>
        <w:ind w:left="360"/>
        <w:jc w:val="left"/>
      </w:pPr>
      <w:r w:rsidRPr="00AA2855">
        <w:rPr>
          <w:noProof/>
        </w:rPr>
        <w:drawing>
          <wp:inline distT="0" distB="0" distL="0" distR="0" wp14:anchorId="110E8376" wp14:editId="74D5FF69">
            <wp:extent cx="4412974" cy="2241484"/>
            <wp:effectExtent l="0" t="0" r="6985" b="6985"/>
            <wp:docPr id="143267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70795" name=""/>
                    <pic:cNvPicPr/>
                  </pic:nvPicPr>
                  <pic:blipFill>
                    <a:blip r:embed="rId80"/>
                    <a:stretch>
                      <a:fillRect/>
                    </a:stretch>
                  </pic:blipFill>
                  <pic:spPr>
                    <a:xfrm>
                      <a:off x="0" y="0"/>
                      <a:ext cx="4417988" cy="2244031"/>
                    </a:xfrm>
                    <a:prstGeom prst="rect">
                      <a:avLst/>
                    </a:prstGeom>
                  </pic:spPr>
                </pic:pic>
              </a:graphicData>
            </a:graphic>
          </wp:inline>
        </w:drawing>
      </w:r>
    </w:p>
    <w:p w14:paraId="1D98CD27" w14:textId="77777777" w:rsidR="000B5071" w:rsidRPr="00AA2855" w:rsidRDefault="000B5071" w:rsidP="00E70203">
      <w:pPr>
        <w:pStyle w:val="ListParagraph"/>
        <w:numPr>
          <w:ilvl w:val="0"/>
          <w:numId w:val="54"/>
        </w:numPr>
        <w:spacing w:after="0" w:line="259" w:lineRule="auto"/>
        <w:ind w:left="360"/>
        <w:jc w:val="left"/>
      </w:pPr>
      <w:r w:rsidRPr="00AA2855">
        <w:rPr>
          <w:noProof/>
        </w:rPr>
        <w:drawing>
          <wp:inline distT="0" distB="0" distL="0" distR="0" wp14:anchorId="50B44C2A" wp14:editId="2FDACC30">
            <wp:extent cx="4452730" cy="2091924"/>
            <wp:effectExtent l="0" t="0" r="5080" b="3810"/>
            <wp:docPr id="179179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93090" name=""/>
                    <pic:cNvPicPr/>
                  </pic:nvPicPr>
                  <pic:blipFill>
                    <a:blip r:embed="rId81"/>
                    <a:stretch>
                      <a:fillRect/>
                    </a:stretch>
                  </pic:blipFill>
                  <pic:spPr>
                    <a:xfrm>
                      <a:off x="0" y="0"/>
                      <a:ext cx="4457811" cy="2094311"/>
                    </a:xfrm>
                    <a:prstGeom prst="rect">
                      <a:avLst/>
                    </a:prstGeom>
                  </pic:spPr>
                </pic:pic>
              </a:graphicData>
            </a:graphic>
          </wp:inline>
        </w:drawing>
      </w:r>
    </w:p>
    <w:p w14:paraId="0A031402" w14:textId="77777777" w:rsidR="000B5071" w:rsidRPr="00AA2855" w:rsidRDefault="000B5071" w:rsidP="00E70203">
      <w:pPr>
        <w:pStyle w:val="ListParagraph"/>
        <w:numPr>
          <w:ilvl w:val="0"/>
          <w:numId w:val="54"/>
        </w:numPr>
        <w:spacing w:after="0" w:line="259" w:lineRule="auto"/>
        <w:jc w:val="left"/>
      </w:pPr>
      <w:r w:rsidRPr="00AA2855">
        <w:rPr>
          <w:noProof/>
        </w:rPr>
        <w:lastRenderedPageBreak/>
        <w:drawing>
          <wp:inline distT="0" distB="0" distL="0" distR="0" wp14:anchorId="77D81A9C" wp14:editId="3881D652">
            <wp:extent cx="4548146" cy="2360117"/>
            <wp:effectExtent l="0" t="0" r="5080" b="2540"/>
            <wp:docPr id="111838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84517" name=""/>
                    <pic:cNvPicPr/>
                  </pic:nvPicPr>
                  <pic:blipFill>
                    <a:blip r:embed="rId82"/>
                    <a:stretch>
                      <a:fillRect/>
                    </a:stretch>
                  </pic:blipFill>
                  <pic:spPr>
                    <a:xfrm>
                      <a:off x="0" y="0"/>
                      <a:ext cx="4549364" cy="2360749"/>
                    </a:xfrm>
                    <a:prstGeom prst="rect">
                      <a:avLst/>
                    </a:prstGeom>
                  </pic:spPr>
                </pic:pic>
              </a:graphicData>
            </a:graphic>
          </wp:inline>
        </w:drawing>
      </w:r>
      <w:r w:rsidRPr="00AA2855">
        <w:br w:type="page"/>
      </w:r>
    </w:p>
    <w:p w14:paraId="6C88E683" w14:textId="5CB7BF27" w:rsidR="000B5071" w:rsidRPr="000B5071" w:rsidRDefault="005255CC" w:rsidP="005255CC">
      <w:pPr>
        <w:pStyle w:val="Heading2"/>
        <w:rPr>
          <w:lang w:val="en-US"/>
        </w:rPr>
      </w:pPr>
      <w:bookmarkStart w:id="95" w:name="_Toc186720371"/>
      <w:r>
        <w:rPr>
          <w:lang w:val="en-US"/>
        </w:rPr>
        <w:lastRenderedPageBreak/>
        <w:t>Encapsulation and decapsulation</w:t>
      </w:r>
      <w:bookmarkEnd w:id="95"/>
    </w:p>
    <w:p w14:paraId="219281B5" w14:textId="06E292D5" w:rsidR="00AC01BF" w:rsidRDefault="00195023" w:rsidP="00AC01BF">
      <w:pPr>
        <w:spacing w:after="0"/>
        <w:rPr>
          <w:lang w:val="en-US"/>
        </w:rPr>
      </w:pPr>
      <w:r w:rsidRPr="00195023">
        <w:rPr>
          <w:b/>
          <w:bCs/>
          <w:lang w:val="en-US"/>
        </w:rPr>
        <w:t>Encapsulation:</w:t>
      </w:r>
      <w:r>
        <w:rPr>
          <w:lang w:val="en-US"/>
        </w:rPr>
        <w:t xml:space="preserve"> </w:t>
      </w:r>
      <w:r w:rsidR="00AC01BF" w:rsidRPr="00AC01BF">
        <w:rPr>
          <w:lang w:val="en-US"/>
        </w:rPr>
        <w:t>The level above, starting at the application layer, does its process and then passes it down to the next level of the model. This process is repeated by each layer until it is sent out as a bit stream.</w:t>
      </w:r>
    </w:p>
    <w:p w14:paraId="33B9BFEC" w14:textId="77777777" w:rsidR="00195023" w:rsidRPr="00B120DC" w:rsidRDefault="00195023" w:rsidP="00AC01BF">
      <w:pPr>
        <w:spacing w:after="0"/>
        <w:rPr>
          <w:b/>
          <w:bCs/>
          <w:lang w:val="en-US"/>
        </w:rPr>
      </w:pPr>
    </w:p>
    <w:p w14:paraId="4F13AB81" w14:textId="59BEAE3B" w:rsidR="00A4283B" w:rsidRPr="00346B55" w:rsidRDefault="00195023" w:rsidP="000665B4">
      <w:pPr>
        <w:spacing w:after="0"/>
        <w:rPr>
          <w:lang w:val="en-US"/>
        </w:rPr>
      </w:pPr>
      <w:r w:rsidRPr="00B120DC">
        <w:rPr>
          <w:b/>
          <w:bCs/>
          <w:lang w:val="en-US"/>
        </w:rPr>
        <w:t>Decapsulation:</w:t>
      </w:r>
      <w:r>
        <w:rPr>
          <w:lang w:val="en-US"/>
        </w:rPr>
        <w:t xml:space="preserve"> </w:t>
      </w:r>
      <w:r w:rsidR="00B120DC" w:rsidRPr="00B120DC">
        <w:rPr>
          <w:lang w:val="en-US"/>
        </w:rPr>
        <w:t>Data is de-encapsulated as it moves up the stack, starting at the physical layer. When a layer completes its process, that layer strips off its header and passes it up to the next level to be processed. This is repeated at each layer until it is a data stream that the application can process the packet and present the user with the requested data.</w:t>
      </w:r>
    </w:p>
    <w:sectPr w:rsidR="00A4283B" w:rsidRPr="00346B55" w:rsidSect="006C31E4">
      <w:headerReference w:type="default" r:id="rId83"/>
      <w:footerReference w:type="default" r:id="rId84"/>
      <w:footerReference w:type="first" r:id="rId85"/>
      <w:pgSz w:w="11906" w:h="16838" w:code="9"/>
      <w:pgMar w:top="1814" w:right="1134" w:bottom="1134" w:left="1701" w:header="680" w:footer="39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4FE2C" w14:textId="77777777" w:rsidR="00EA5D5B" w:rsidRDefault="00EA5D5B" w:rsidP="009C7348">
      <w:pPr>
        <w:spacing w:after="0" w:line="240" w:lineRule="auto"/>
      </w:pPr>
      <w:r>
        <w:separator/>
      </w:r>
    </w:p>
  </w:endnote>
  <w:endnote w:type="continuationSeparator" w:id="0">
    <w:p w14:paraId="09080005" w14:textId="77777777" w:rsidR="00EA5D5B" w:rsidRDefault="00EA5D5B" w:rsidP="009C7348">
      <w:pPr>
        <w:spacing w:after="0" w:line="240" w:lineRule="auto"/>
      </w:pPr>
      <w:r>
        <w:continuationSeparator/>
      </w:r>
    </w:p>
  </w:endnote>
  <w:endnote w:type="continuationNotice" w:id="1">
    <w:p w14:paraId="6E578A47" w14:textId="77777777" w:rsidR="00EA5D5B" w:rsidRDefault="00EA5D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utiger LT Com 45 Light">
    <w:altName w:val="Calibri"/>
    <w:charset w:val="00"/>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02FF4" w14:textId="21546BBF" w:rsidR="007E1193" w:rsidRPr="000B688E" w:rsidRDefault="007E1193" w:rsidP="00A5170F">
    <w:pPr>
      <w:pStyle w:val="Footer"/>
      <w:rPr>
        <w:rFonts w:cs="Segoe UI"/>
      </w:rPr>
    </w:pPr>
    <w:r>
      <w:t>Katharina Tschirky</w:t>
    </w:r>
    <w:r w:rsidRPr="00A5170F">
      <w:ptab w:relativeTo="margin" w:alignment="center" w:leader="none"/>
    </w:r>
    <w:r w:rsidRPr="000B688E">
      <w:rPr>
        <w:rFonts w:cs="Segoe UI"/>
      </w:rPr>
      <w:fldChar w:fldCharType="begin"/>
    </w:r>
    <w:r w:rsidRPr="000B688E">
      <w:rPr>
        <w:rFonts w:cs="Segoe UI"/>
      </w:rPr>
      <w:instrText xml:space="preserve"> DATE   \* MERGEFORMAT </w:instrText>
    </w:r>
    <w:r w:rsidRPr="000B688E">
      <w:rPr>
        <w:rFonts w:cs="Segoe UI"/>
      </w:rPr>
      <w:fldChar w:fldCharType="separate"/>
    </w:r>
    <w:r w:rsidR="007C15FE">
      <w:rPr>
        <w:rFonts w:cs="Segoe UI"/>
        <w:noProof/>
      </w:rPr>
      <w:t>16.01.2025</w:t>
    </w:r>
    <w:r w:rsidRPr="000B688E">
      <w:rPr>
        <w:rFonts w:cs="Segoe UI"/>
        <w:noProof/>
      </w:rPr>
      <w:fldChar w:fldCharType="end"/>
    </w:r>
    <w:r w:rsidRPr="000B688E">
      <w:rPr>
        <w:rFonts w:cs="Segoe UI"/>
      </w:rPr>
      <w:ptab w:relativeTo="margin" w:alignment="right" w:leader="none"/>
    </w:r>
    <w:r w:rsidRPr="000B688E">
      <w:rPr>
        <w:rFonts w:cs="Segoe UI"/>
      </w:rPr>
      <w:t xml:space="preserve">Seite </w:t>
    </w:r>
    <w:r w:rsidRPr="000B688E">
      <w:rPr>
        <w:rFonts w:cs="Segoe UI"/>
      </w:rPr>
      <w:fldChar w:fldCharType="begin"/>
    </w:r>
    <w:r w:rsidRPr="000B688E">
      <w:rPr>
        <w:rFonts w:cs="Segoe UI"/>
      </w:rPr>
      <w:instrText xml:space="preserve"> PAGE  \* Arabic  \* MERGEFORMAT </w:instrText>
    </w:r>
    <w:r w:rsidRPr="000B688E">
      <w:rPr>
        <w:rFonts w:cs="Segoe UI"/>
      </w:rPr>
      <w:fldChar w:fldCharType="separate"/>
    </w:r>
    <w:r>
      <w:rPr>
        <w:rFonts w:cs="Segoe UI"/>
        <w:noProof/>
      </w:rPr>
      <w:t>6</w:t>
    </w:r>
    <w:r w:rsidRPr="000B688E">
      <w:rPr>
        <w:rFonts w:cs="Segoe UI"/>
        <w:noProof/>
      </w:rPr>
      <w:fldChar w:fldCharType="end"/>
    </w:r>
    <w:r w:rsidRPr="000B688E">
      <w:rPr>
        <w:rFonts w:cs="Segoe UI"/>
      </w:rPr>
      <w:t xml:space="preserve"> von </w:t>
    </w:r>
    <w:r w:rsidRPr="000B688E">
      <w:rPr>
        <w:rFonts w:cs="Segoe UI"/>
      </w:rPr>
      <w:fldChar w:fldCharType="begin"/>
    </w:r>
    <w:r w:rsidRPr="000B688E">
      <w:rPr>
        <w:rFonts w:cs="Segoe UI"/>
      </w:rPr>
      <w:instrText xml:space="preserve"> NUMPAGES  \* Arabic  \* MERGEFORMAT </w:instrText>
    </w:r>
    <w:r w:rsidRPr="000B688E">
      <w:rPr>
        <w:rFonts w:cs="Segoe UI"/>
      </w:rPr>
      <w:fldChar w:fldCharType="separate"/>
    </w:r>
    <w:r>
      <w:rPr>
        <w:rFonts w:cs="Segoe UI"/>
        <w:noProof/>
      </w:rPr>
      <w:t>7</w:t>
    </w:r>
    <w:r w:rsidRPr="000B688E">
      <w:rPr>
        <w:rFonts w:cs="Segoe UI"/>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CBC2B" w14:textId="77777777" w:rsidR="007E1193" w:rsidRDefault="007E1193" w:rsidP="00A5170F">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D0498" w14:textId="77777777" w:rsidR="00EA5D5B" w:rsidRDefault="00EA5D5B" w:rsidP="009C7348">
      <w:pPr>
        <w:spacing w:after="0" w:line="240" w:lineRule="auto"/>
      </w:pPr>
      <w:r>
        <w:separator/>
      </w:r>
    </w:p>
  </w:footnote>
  <w:footnote w:type="continuationSeparator" w:id="0">
    <w:p w14:paraId="10AE88A1" w14:textId="77777777" w:rsidR="00EA5D5B" w:rsidRDefault="00EA5D5B" w:rsidP="009C7348">
      <w:pPr>
        <w:spacing w:after="0" w:line="240" w:lineRule="auto"/>
      </w:pPr>
      <w:r>
        <w:continuationSeparator/>
      </w:r>
    </w:p>
  </w:footnote>
  <w:footnote w:type="continuationNotice" w:id="1">
    <w:p w14:paraId="587DD99C" w14:textId="77777777" w:rsidR="00EA5D5B" w:rsidRDefault="00EA5D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F6BCE" w14:textId="77777777" w:rsidR="007E1193" w:rsidRPr="0067695B" w:rsidRDefault="003710BD" w:rsidP="00347E3D">
    <w:pPr>
      <w:pStyle w:val="Header"/>
      <w:tabs>
        <w:tab w:val="clear" w:pos="9072"/>
        <w:tab w:val="right" w:pos="9071"/>
      </w:tabs>
      <w:rPr>
        <w:i w:val="0"/>
        <w:color w:val="000000" w:themeColor="text1"/>
        <w:sz w:val="16"/>
      </w:rPr>
    </w:pPr>
    <w:r>
      <w:rPr>
        <w:i w:val="0"/>
        <w:color w:val="000000" w:themeColor="text1"/>
        <w:sz w:val="16"/>
      </w:rPr>
      <w:t>Subject</w:t>
    </w:r>
    <w:r w:rsidR="007E1193" w:rsidRPr="0067695B">
      <w:rPr>
        <w:i w:val="0"/>
        <w:vanish/>
        <w:color w:val="000000" w:themeColor="text1"/>
        <w:sz w:val="16"/>
      </w:rPr>
      <w:t>Kundenlogo</w:t>
    </w:r>
    <w:r w:rsidR="007E1193" w:rsidRPr="0067695B">
      <w:rPr>
        <w:i w:val="0"/>
        <w:color w:val="000000" w:themeColor="text1"/>
        <w:sz w:val="16"/>
      </w:rPr>
      <w:tab/>
    </w:r>
    <w:r>
      <w:rPr>
        <w:i w:val="0"/>
        <w:color w:val="000000" w:themeColor="text1"/>
        <w:sz w:val="16"/>
      </w:rPr>
      <w:t>Title</w:t>
    </w:r>
    <w:r w:rsidR="007E1193" w:rsidRPr="0067695B">
      <w:rPr>
        <w:i w:val="0"/>
        <w:color w:val="000000" w:themeColor="text1"/>
        <w:sz w:val="16"/>
      </w:rPr>
      <w:tab/>
    </w:r>
    <w:r w:rsidR="00B860D9">
      <w:rPr>
        <w:i w:val="0"/>
        <w:color w:val="000000" w:themeColor="text1"/>
        <w:sz w:val="16"/>
      </w:rPr>
      <w:t>Untertitel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4D3419FA"/>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BECACA94"/>
    <w:lvl w:ilvl="0">
      <w:start w:val="1"/>
      <w:numFmt w:val="bullet"/>
      <w:pStyle w:val="ListBullet4"/>
      <w:lvlText w:val="◦"/>
      <w:lvlJc w:val="left"/>
      <w:pPr>
        <w:ind w:left="1209" w:hanging="360"/>
      </w:pPr>
      <w:rPr>
        <w:rFonts w:ascii="Arial Black" w:hAnsi="Arial Black" w:hint="default"/>
      </w:rPr>
    </w:lvl>
  </w:abstractNum>
  <w:abstractNum w:abstractNumId="2" w15:restartNumberingAfterBreak="0">
    <w:nsid w:val="FFFFFF82"/>
    <w:multiLevelType w:val="singleLevel"/>
    <w:tmpl w:val="366C3EAE"/>
    <w:lvl w:ilvl="0">
      <w:start w:val="1"/>
      <w:numFmt w:val="bullet"/>
      <w:pStyle w:val="ListBullet3"/>
      <w:lvlText w:val=""/>
      <w:lvlJc w:val="left"/>
      <w:pPr>
        <w:ind w:left="927" w:hanging="360"/>
      </w:pPr>
      <w:rPr>
        <w:rFonts w:ascii="Wingdings 2" w:hAnsi="Wingdings 2" w:hint="default"/>
        <w:spacing w:val="0"/>
        <w:w w:val="100"/>
        <w:position w:val="0"/>
        <w:sz w:val="28"/>
        <w:vertAlign w:val="baseline"/>
      </w:rPr>
    </w:lvl>
  </w:abstractNum>
  <w:abstractNum w:abstractNumId="3" w15:restartNumberingAfterBreak="0">
    <w:nsid w:val="FFFFFF83"/>
    <w:multiLevelType w:val="singleLevel"/>
    <w:tmpl w:val="9920F634"/>
    <w:lvl w:ilvl="0">
      <w:numFmt w:val="bullet"/>
      <w:pStyle w:val="ListBullet2"/>
      <w:lvlText w:val="◦"/>
      <w:lvlJc w:val="left"/>
      <w:pPr>
        <w:ind w:left="644" w:hanging="360"/>
      </w:pPr>
      <w:rPr>
        <w:rFonts w:ascii="Arial Black" w:hAnsi="Arial Black" w:cs="Arial Black" w:hint="default"/>
        <w:b/>
        <w:color w:val="auto"/>
        <w:sz w:val="28"/>
      </w:rPr>
    </w:lvl>
  </w:abstractNum>
  <w:abstractNum w:abstractNumId="4" w15:restartNumberingAfterBreak="0">
    <w:nsid w:val="FFFFFF89"/>
    <w:multiLevelType w:val="singleLevel"/>
    <w:tmpl w:val="53345D70"/>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04E6542"/>
    <w:multiLevelType w:val="hybridMultilevel"/>
    <w:tmpl w:val="5FD0311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5A41AFC"/>
    <w:multiLevelType w:val="hybridMultilevel"/>
    <w:tmpl w:val="E410B63A"/>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06187E29"/>
    <w:multiLevelType w:val="hybridMultilevel"/>
    <w:tmpl w:val="A3463160"/>
    <w:lvl w:ilvl="0" w:tplc="20000019">
      <w:start w:val="1"/>
      <w:numFmt w:val="lowerLetter"/>
      <w:lvlText w:val="%1."/>
      <w:lvlJc w:val="left"/>
      <w:pPr>
        <w:ind w:left="1080" w:hanging="360"/>
      </w:p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077A7D82"/>
    <w:multiLevelType w:val="hybridMultilevel"/>
    <w:tmpl w:val="705282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B933D3A"/>
    <w:multiLevelType w:val="hybridMultilevel"/>
    <w:tmpl w:val="93A6BA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C857DB8"/>
    <w:multiLevelType w:val="hybridMultilevel"/>
    <w:tmpl w:val="988C977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0D703EBF"/>
    <w:multiLevelType w:val="hybridMultilevel"/>
    <w:tmpl w:val="A76C8B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EBC7846"/>
    <w:multiLevelType w:val="hybridMultilevel"/>
    <w:tmpl w:val="D9F63D4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0F3107B8"/>
    <w:multiLevelType w:val="hybridMultilevel"/>
    <w:tmpl w:val="9C04CA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0CC0A87"/>
    <w:multiLevelType w:val="hybridMultilevel"/>
    <w:tmpl w:val="3796EE1E"/>
    <w:lvl w:ilvl="0" w:tplc="56DEF49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15:restartNumberingAfterBreak="0">
    <w:nsid w:val="112B4DA2"/>
    <w:multiLevelType w:val="hybridMultilevel"/>
    <w:tmpl w:val="235E1B3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2782BF6"/>
    <w:multiLevelType w:val="hybridMultilevel"/>
    <w:tmpl w:val="E2208958"/>
    <w:lvl w:ilvl="0" w:tplc="DC0C6FC2">
      <w:start w:val="3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3FF5C7D"/>
    <w:multiLevelType w:val="hybridMultilevel"/>
    <w:tmpl w:val="E48095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52D1444"/>
    <w:multiLevelType w:val="multilevel"/>
    <w:tmpl w:val="0B60DB4A"/>
    <w:styleLink w:val="Anhang1"/>
    <w:lvl w:ilvl="0">
      <w:start w:val="1"/>
      <w:numFmt w:val="upperLetter"/>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lang w:val="de-DE"/>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decimal"/>
      <w:lvlText w:val="%1.%2.%3.%4.%5.%6"/>
      <w:lvlJc w:val="left"/>
      <w:pPr>
        <w:tabs>
          <w:tab w:val="num" w:pos="1134"/>
        </w:tabs>
        <w:ind w:left="1134" w:hanging="1134"/>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53842A5"/>
    <w:multiLevelType w:val="hybridMultilevel"/>
    <w:tmpl w:val="14C0525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16A30D58"/>
    <w:multiLevelType w:val="hybridMultilevel"/>
    <w:tmpl w:val="4AE237D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9A930CE"/>
    <w:multiLevelType w:val="hybridMultilevel"/>
    <w:tmpl w:val="01CC3982"/>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1C3A1F2D"/>
    <w:multiLevelType w:val="hybridMultilevel"/>
    <w:tmpl w:val="8E8AC1C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1C9C3B9C"/>
    <w:multiLevelType w:val="hybridMultilevel"/>
    <w:tmpl w:val="2EFCD0B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DF872D6"/>
    <w:multiLevelType w:val="hybridMultilevel"/>
    <w:tmpl w:val="53F07AC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201879D9"/>
    <w:multiLevelType w:val="hybridMultilevel"/>
    <w:tmpl w:val="95D489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20FC13DC"/>
    <w:multiLevelType w:val="hybridMultilevel"/>
    <w:tmpl w:val="02BE778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24A92941"/>
    <w:multiLevelType w:val="hybridMultilevel"/>
    <w:tmpl w:val="C676524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25321FF5"/>
    <w:multiLevelType w:val="hybridMultilevel"/>
    <w:tmpl w:val="4B7421D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28E467D8"/>
    <w:multiLevelType w:val="hybridMultilevel"/>
    <w:tmpl w:val="1472DA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296B20A2"/>
    <w:multiLevelType w:val="hybridMultilevel"/>
    <w:tmpl w:val="63960A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2AA53910"/>
    <w:multiLevelType w:val="hybridMultilevel"/>
    <w:tmpl w:val="AD08A2D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2BEC39E7"/>
    <w:multiLevelType w:val="hybridMultilevel"/>
    <w:tmpl w:val="00DC46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342D7103"/>
    <w:multiLevelType w:val="hybridMultilevel"/>
    <w:tmpl w:val="BEDCA4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350C54B5"/>
    <w:multiLevelType w:val="hybridMultilevel"/>
    <w:tmpl w:val="C12A15C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36F77206"/>
    <w:multiLevelType w:val="hybridMultilevel"/>
    <w:tmpl w:val="E72070FC"/>
    <w:lvl w:ilvl="0" w:tplc="BA001526">
      <w:start w:val="5"/>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382D6628"/>
    <w:multiLevelType w:val="hybridMultilevel"/>
    <w:tmpl w:val="A3AC7080"/>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7" w15:restartNumberingAfterBreak="0">
    <w:nsid w:val="38A54DE1"/>
    <w:multiLevelType w:val="hybridMultilevel"/>
    <w:tmpl w:val="380C93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3CC17AE6"/>
    <w:multiLevelType w:val="hybridMultilevel"/>
    <w:tmpl w:val="2912E6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3D6462AD"/>
    <w:multiLevelType w:val="hybridMultilevel"/>
    <w:tmpl w:val="92621E3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0" w15:restartNumberingAfterBreak="0">
    <w:nsid w:val="3E9A6178"/>
    <w:multiLevelType w:val="multilevel"/>
    <w:tmpl w:val="3C526122"/>
    <w:styleLink w:val="Anhang"/>
    <w:lvl w:ilvl="0">
      <w:start w:val="1"/>
      <w:numFmt w:val="upperLetter"/>
      <w:pStyle w:val="Anhangberschrift1"/>
      <w:lvlText w:val="%1"/>
      <w:lvlJc w:val="left"/>
      <w:pPr>
        <w:tabs>
          <w:tab w:val="num" w:pos="567"/>
        </w:tabs>
        <w:ind w:left="737" w:hanging="737"/>
      </w:pPr>
      <w:rPr>
        <w:rFonts w:hint="default"/>
      </w:rPr>
    </w:lvl>
    <w:lvl w:ilvl="1">
      <w:start w:val="1"/>
      <w:numFmt w:val="decimal"/>
      <w:lvlRestart w:val="0"/>
      <w:pStyle w:val="Anhangberschrift2"/>
      <w:lvlText w:val="%1.%2"/>
      <w:lvlJc w:val="left"/>
      <w:pPr>
        <w:tabs>
          <w:tab w:val="num" w:pos="567"/>
        </w:tabs>
        <w:ind w:left="737" w:hanging="737"/>
      </w:pPr>
      <w:rPr>
        <w:rFonts w:hint="default"/>
        <w:lang w:val="de-DE"/>
      </w:rPr>
    </w:lvl>
    <w:lvl w:ilvl="2">
      <w:numFmt w:val="none"/>
      <w:lvlText w:val="A.2"/>
      <w:lvlJc w:val="left"/>
      <w:pPr>
        <w:tabs>
          <w:tab w:val="num" w:pos="851"/>
        </w:tabs>
        <w:ind w:left="737" w:hanging="737"/>
      </w:pPr>
      <w:rPr>
        <w:rFonts w:hint="default"/>
      </w:rPr>
    </w:lvl>
    <w:lvl w:ilvl="3">
      <w:start w:val="1"/>
      <w:numFmt w:val="none"/>
      <w:lvlRestart w:val="0"/>
      <w:lvlText w:val="A.3"/>
      <w:lvlJc w:val="left"/>
      <w:pPr>
        <w:tabs>
          <w:tab w:val="num" w:pos="851"/>
        </w:tabs>
        <w:ind w:left="737" w:hanging="737"/>
      </w:pPr>
      <w:rPr>
        <w:rFonts w:hint="default"/>
      </w:rPr>
    </w:lvl>
    <w:lvl w:ilvl="4">
      <w:start w:val="1"/>
      <w:numFmt w:val="none"/>
      <w:lvlRestart w:val="0"/>
      <w:lvlText w:val="A.4"/>
      <w:lvlJc w:val="left"/>
      <w:pPr>
        <w:tabs>
          <w:tab w:val="num" w:pos="851"/>
        </w:tabs>
        <w:ind w:left="737" w:hanging="737"/>
      </w:pPr>
      <w:rPr>
        <w:rFonts w:hint="default"/>
      </w:rPr>
    </w:lvl>
    <w:lvl w:ilvl="5">
      <w:start w:val="1"/>
      <w:numFmt w:val="none"/>
      <w:lvlRestart w:val="0"/>
      <w:lvlText w:val="A.5"/>
      <w:lvlJc w:val="left"/>
      <w:pPr>
        <w:tabs>
          <w:tab w:val="num" w:pos="851"/>
        </w:tabs>
        <w:ind w:left="737" w:hanging="737"/>
      </w:pPr>
      <w:rPr>
        <w:rFonts w:hint="default"/>
      </w:rPr>
    </w:lvl>
    <w:lvl w:ilvl="6">
      <w:start w:val="1"/>
      <w:numFmt w:val="none"/>
      <w:lvlRestart w:val="0"/>
      <w:lvlText w:val="A.6"/>
      <w:lvlJc w:val="left"/>
      <w:pPr>
        <w:tabs>
          <w:tab w:val="num" w:pos="851"/>
        </w:tabs>
        <w:ind w:left="737" w:hanging="737"/>
      </w:pPr>
      <w:rPr>
        <w:rFonts w:hint="default"/>
      </w:rPr>
    </w:lvl>
    <w:lvl w:ilvl="7">
      <w:start w:val="1"/>
      <w:numFmt w:val="none"/>
      <w:lvlRestart w:val="0"/>
      <w:lvlText w:val="A.7"/>
      <w:lvlJc w:val="left"/>
      <w:pPr>
        <w:tabs>
          <w:tab w:val="num" w:pos="851"/>
        </w:tabs>
        <w:ind w:left="737" w:hanging="737"/>
      </w:pPr>
      <w:rPr>
        <w:rFonts w:hint="default"/>
      </w:rPr>
    </w:lvl>
    <w:lvl w:ilvl="8">
      <w:start w:val="1"/>
      <w:numFmt w:val="none"/>
      <w:lvlRestart w:val="0"/>
      <w:lvlText w:val="A.8"/>
      <w:lvlJc w:val="left"/>
      <w:pPr>
        <w:tabs>
          <w:tab w:val="num" w:pos="851"/>
        </w:tabs>
        <w:ind w:left="737" w:hanging="737"/>
      </w:pPr>
      <w:rPr>
        <w:rFonts w:hint="default"/>
      </w:rPr>
    </w:lvl>
  </w:abstractNum>
  <w:abstractNum w:abstractNumId="41" w15:restartNumberingAfterBreak="0">
    <w:nsid w:val="40A659CD"/>
    <w:multiLevelType w:val="hybridMultilevel"/>
    <w:tmpl w:val="CB983E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421B44A1"/>
    <w:multiLevelType w:val="hybridMultilevel"/>
    <w:tmpl w:val="38D25736"/>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4346186E"/>
    <w:multiLevelType w:val="hybridMultilevel"/>
    <w:tmpl w:val="E5B4E2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43525EDA"/>
    <w:multiLevelType w:val="hybridMultilevel"/>
    <w:tmpl w:val="5C2098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448F5B35"/>
    <w:multiLevelType w:val="hybridMultilevel"/>
    <w:tmpl w:val="6DF6027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6" w15:restartNumberingAfterBreak="0">
    <w:nsid w:val="47FC47A7"/>
    <w:multiLevelType w:val="hybridMultilevel"/>
    <w:tmpl w:val="1D3E456E"/>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7" w15:restartNumberingAfterBreak="0">
    <w:nsid w:val="4CC55FC9"/>
    <w:multiLevelType w:val="hybridMultilevel"/>
    <w:tmpl w:val="DF9CEBC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4E472F60"/>
    <w:multiLevelType w:val="hybridMultilevel"/>
    <w:tmpl w:val="67DE2E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51B96465"/>
    <w:multiLevelType w:val="hybridMultilevel"/>
    <w:tmpl w:val="31E44274"/>
    <w:lvl w:ilvl="0" w:tplc="3062A96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52C33708"/>
    <w:multiLevelType w:val="hybridMultilevel"/>
    <w:tmpl w:val="91F4E6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53FA6E6B"/>
    <w:multiLevelType w:val="hybridMultilevel"/>
    <w:tmpl w:val="8EF8427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2" w15:restartNumberingAfterBreak="0">
    <w:nsid w:val="553C333E"/>
    <w:multiLevelType w:val="hybridMultilevel"/>
    <w:tmpl w:val="FA482436"/>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53" w15:restartNumberingAfterBreak="0">
    <w:nsid w:val="55526821"/>
    <w:multiLevelType w:val="hybridMultilevel"/>
    <w:tmpl w:val="19F8C6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563E5542"/>
    <w:multiLevelType w:val="hybridMultilevel"/>
    <w:tmpl w:val="F714853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58421B0D"/>
    <w:multiLevelType w:val="hybridMultilevel"/>
    <w:tmpl w:val="070CBC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589E70E7"/>
    <w:multiLevelType w:val="hybridMultilevel"/>
    <w:tmpl w:val="5C72F1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58A15CB4"/>
    <w:multiLevelType w:val="hybridMultilevel"/>
    <w:tmpl w:val="23C827D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8" w15:restartNumberingAfterBreak="0">
    <w:nsid w:val="5A1769B7"/>
    <w:multiLevelType w:val="multilevel"/>
    <w:tmpl w:val="08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9" w15:restartNumberingAfterBreak="0">
    <w:nsid w:val="5C3116D8"/>
    <w:multiLevelType w:val="hybridMultilevel"/>
    <w:tmpl w:val="3A3A29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5C474BF0"/>
    <w:multiLevelType w:val="multilevel"/>
    <w:tmpl w:val="3C526122"/>
    <w:numStyleLink w:val="Anhang"/>
  </w:abstractNum>
  <w:abstractNum w:abstractNumId="61" w15:restartNumberingAfterBreak="0">
    <w:nsid w:val="5C711908"/>
    <w:multiLevelType w:val="multilevel"/>
    <w:tmpl w:val="FC70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9F0858"/>
    <w:multiLevelType w:val="hybridMultilevel"/>
    <w:tmpl w:val="9F18E8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632B4654"/>
    <w:multiLevelType w:val="hybridMultilevel"/>
    <w:tmpl w:val="FA205F4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634D4B7B"/>
    <w:multiLevelType w:val="hybridMultilevel"/>
    <w:tmpl w:val="095E94F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5" w15:restartNumberingAfterBreak="0">
    <w:nsid w:val="639E7C69"/>
    <w:multiLevelType w:val="hybridMultilevel"/>
    <w:tmpl w:val="19564A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67881CC1"/>
    <w:multiLevelType w:val="hybridMultilevel"/>
    <w:tmpl w:val="C0C4A9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67E049E8"/>
    <w:multiLevelType w:val="hybridMultilevel"/>
    <w:tmpl w:val="F7146F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8" w15:restartNumberingAfterBreak="0">
    <w:nsid w:val="6C7B72BD"/>
    <w:multiLevelType w:val="hybridMultilevel"/>
    <w:tmpl w:val="3DEE40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9" w15:restartNumberingAfterBreak="0">
    <w:nsid w:val="6D02280A"/>
    <w:multiLevelType w:val="multilevel"/>
    <w:tmpl w:val="62360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91588A"/>
    <w:multiLevelType w:val="hybridMultilevel"/>
    <w:tmpl w:val="02DAA7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6F9A45EA"/>
    <w:multiLevelType w:val="hybridMultilevel"/>
    <w:tmpl w:val="A970A0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72817F5B"/>
    <w:multiLevelType w:val="hybridMultilevel"/>
    <w:tmpl w:val="39E0902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3" w15:restartNumberingAfterBreak="0">
    <w:nsid w:val="72E93839"/>
    <w:multiLevelType w:val="hybridMultilevel"/>
    <w:tmpl w:val="33F810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4" w15:restartNumberingAfterBreak="0">
    <w:nsid w:val="760A30E9"/>
    <w:multiLevelType w:val="hybridMultilevel"/>
    <w:tmpl w:val="1518A5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790C1167"/>
    <w:multiLevelType w:val="hybridMultilevel"/>
    <w:tmpl w:val="C26E961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6" w15:restartNumberingAfterBreak="0">
    <w:nsid w:val="7E50058C"/>
    <w:multiLevelType w:val="hybridMultilevel"/>
    <w:tmpl w:val="C09E02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7EDC0149"/>
    <w:multiLevelType w:val="hybridMultilevel"/>
    <w:tmpl w:val="1E6A19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19039116">
    <w:abstractNumId w:val="18"/>
  </w:num>
  <w:num w:numId="2" w16cid:durableId="872034897">
    <w:abstractNumId w:val="40"/>
  </w:num>
  <w:num w:numId="3" w16cid:durableId="593124664">
    <w:abstractNumId w:val="60"/>
  </w:num>
  <w:num w:numId="4" w16cid:durableId="1584484203">
    <w:abstractNumId w:val="58"/>
  </w:num>
  <w:num w:numId="5" w16cid:durableId="2064793567">
    <w:abstractNumId w:val="4"/>
  </w:num>
  <w:num w:numId="6" w16cid:durableId="1565483339">
    <w:abstractNumId w:val="3"/>
  </w:num>
  <w:num w:numId="7" w16cid:durableId="1026294788">
    <w:abstractNumId w:val="2"/>
  </w:num>
  <w:num w:numId="8" w16cid:durableId="938947045">
    <w:abstractNumId w:val="1"/>
  </w:num>
  <w:num w:numId="9" w16cid:durableId="2125225621">
    <w:abstractNumId w:val="0"/>
  </w:num>
  <w:num w:numId="10" w16cid:durableId="889922952">
    <w:abstractNumId w:val="21"/>
  </w:num>
  <w:num w:numId="11" w16cid:durableId="1361394234">
    <w:abstractNumId w:val="72"/>
  </w:num>
  <w:num w:numId="12" w16cid:durableId="1192036249">
    <w:abstractNumId w:val="28"/>
  </w:num>
  <w:num w:numId="13" w16cid:durableId="638607347">
    <w:abstractNumId w:val="14"/>
  </w:num>
  <w:num w:numId="14" w16cid:durableId="1653681888">
    <w:abstractNumId w:val="6"/>
  </w:num>
  <w:num w:numId="15" w16cid:durableId="960723854">
    <w:abstractNumId w:val="52"/>
  </w:num>
  <w:num w:numId="16" w16cid:durableId="910777731">
    <w:abstractNumId w:val="31"/>
  </w:num>
  <w:num w:numId="17" w16cid:durableId="947157703">
    <w:abstractNumId w:val="73"/>
  </w:num>
  <w:num w:numId="18" w16cid:durableId="574897040">
    <w:abstractNumId w:val="45"/>
  </w:num>
  <w:num w:numId="19" w16cid:durableId="1550148107">
    <w:abstractNumId w:val="49"/>
  </w:num>
  <w:num w:numId="20" w16cid:durableId="1216038901">
    <w:abstractNumId w:val="53"/>
  </w:num>
  <w:num w:numId="21" w16cid:durableId="847140745">
    <w:abstractNumId w:val="59"/>
  </w:num>
  <w:num w:numId="22" w16cid:durableId="839077086">
    <w:abstractNumId w:val="22"/>
  </w:num>
  <w:num w:numId="23" w16cid:durableId="1598247329">
    <w:abstractNumId w:val="62"/>
  </w:num>
  <w:num w:numId="24" w16cid:durableId="563444602">
    <w:abstractNumId w:val="44"/>
  </w:num>
  <w:num w:numId="25" w16cid:durableId="1472015003">
    <w:abstractNumId w:val="41"/>
  </w:num>
  <w:num w:numId="26" w16cid:durableId="56706499">
    <w:abstractNumId w:val="77"/>
  </w:num>
  <w:num w:numId="27" w16cid:durableId="1087267579">
    <w:abstractNumId w:val="17"/>
  </w:num>
  <w:num w:numId="28" w16cid:durableId="649017905">
    <w:abstractNumId w:val="5"/>
  </w:num>
  <w:num w:numId="29" w16cid:durableId="73210150">
    <w:abstractNumId w:val="76"/>
  </w:num>
  <w:num w:numId="30" w16cid:durableId="2058628732">
    <w:abstractNumId w:val="57"/>
  </w:num>
  <w:num w:numId="31" w16cid:durableId="1390375301">
    <w:abstractNumId w:val="43"/>
  </w:num>
  <w:num w:numId="32" w16cid:durableId="2073306330">
    <w:abstractNumId w:val="35"/>
  </w:num>
  <w:num w:numId="33" w16cid:durableId="1153329137">
    <w:abstractNumId w:val="13"/>
  </w:num>
  <w:num w:numId="34" w16cid:durableId="316761074">
    <w:abstractNumId w:val="10"/>
  </w:num>
  <w:num w:numId="35" w16cid:durableId="2019262226">
    <w:abstractNumId w:val="37"/>
  </w:num>
  <w:num w:numId="36" w16cid:durableId="659697838">
    <w:abstractNumId w:val="42"/>
  </w:num>
  <w:num w:numId="37" w16cid:durableId="342366482">
    <w:abstractNumId w:val="8"/>
  </w:num>
  <w:num w:numId="38" w16cid:durableId="1358117775">
    <w:abstractNumId w:val="25"/>
  </w:num>
  <w:num w:numId="39" w16cid:durableId="307587775">
    <w:abstractNumId w:val="16"/>
  </w:num>
  <w:num w:numId="40" w16cid:durableId="13119231">
    <w:abstractNumId w:val="61"/>
  </w:num>
  <w:num w:numId="41" w16cid:durableId="173617974">
    <w:abstractNumId w:val="66"/>
  </w:num>
  <w:num w:numId="42" w16cid:durableId="1538853623">
    <w:abstractNumId w:val="55"/>
  </w:num>
  <w:num w:numId="43" w16cid:durableId="2052991046">
    <w:abstractNumId w:val="36"/>
  </w:num>
  <w:num w:numId="44" w16cid:durableId="382170834">
    <w:abstractNumId w:val="34"/>
  </w:num>
  <w:num w:numId="45" w16cid:durableId="1530029595">
    <w:abstractNumId w:val="65"/>
  </w:num>
  <w:num w:numId="46" w16cid:durableId="405108172">
    <w:abstractNumId w:val="74"/>
  </w:num>
  <w:num w:numId="47" w16cid:durableId="54740777">
    <w:abstractNumId w:val="27"/>
  </w:num>
  <w:num w:numId="48" w16cid:durableId="1424839152">
    <w:abstractNumId w:val="30"/>
  </w:num>
  <w:num w:numId="49" w16cid:durableId="143205922">
    <w:abstractNumId w:val="29"/>
  </w:num>
  <w:num w:numId="50" w16cid:durableId="1633712259">
    <w:abstractNumId w:val="9"/>
  </w:num>
  <w:num w:numId="51" w16cid:durableId="299922024">
    <w:abstractNumId w:val="64"/>
  </w:num>
  <w:num w:numId="52" w16cid:durableId="35200613">
    <w:abstractNumId w:val="39"/>
  </w:num>
  <w:num w:numId="53" w16cid:durableId="39672308">
    <w:abstractNumId w:val="26"/>
  </w:num>
  <w:num w:numId="54" w16cid:durableId="284772955">
    <w:abstractNumId w:val="51"/>
  </w:num>
  <w:num w:numId="55" w16cid:durableId="695887011">
    <w:abstractNumId w:val="20"/>
  </w:num>
  <w:num w:numId="56" w16cid:durableId="1784642899">
    <w:abstractNumId w:val="24"/>
  </w:num>
  <w:num w:numId="57" w16cid:durableId="2005743255">
    <w:abstractNumId w:val="11"/>
  </w:num>
  <w:num w:numId="58" w16cid:durableId="379329964">
    <w:abstractNumId w:val="63"/>
  </w:num>
  <w:num w:numId="59" w16cid:durableId="102770753">
    <w:abstractNumId w:val="7"/>
  </w:num>
  <w:num w:numId="60" w16cid:durableId="356127514">
    <w:abstractNumId w:val="71"/>
  </w:num>
  <w:num w:numId="61" w16cid:durableId="1994020248">
    <w:abstractNumId w:val="70"/>
  </w:num>
  <w:num w:numId="62" w16cid:durableId="801577023">
    <w:abstractNumId w:val="68"/>
  </w:num>
  <w:num w:numId="63" w16cid:durableId="1658148311">
    <w:abstractNumId w:val="54"/>
  </w:num>
  <w:num w:numId="64" w16cid:durableId="493450441">
    <w:abstractNumId w:val="12"/>
  </w:num>
  <w:num w:numId="65" w16cid:durableId="888805595">
    <w:abstractNumId w:val="47"/>
  </w:num>
  <w:num w:numId="66" w16cid:durableId="1011449415">
    <w:abstractNumId w:val="33"/>
  </w:num>
  <w:num w:numId="67" w16cid:durableId="68310683">
    <w:abstractNumId w:val="50"/>
  </w:num>
  <w:num w:numId="68" w16cid:durableId="2030136366">
    <w:abstractNumId w:val="75"/>
  </w:num>
  <w:num w:numId="69" w16cid:durableId="260531808">
    <w:abstractNumId w:val="48"/>
  </w:num>
  <w:num w:numId="70" w16cid:durableId="910391326">
    <w:abstractNumId w:val="56"/>
  </w:num>
  <w:num w:numId="71" w16cid:durableId="1222792281">
    <w:abstractNumId w:val="32"/>
  </w:num>
  <w:num w:numId="72" w16cid:durableId="2024671138">
    <w:abstractNumId w:val="19"/>
  </w:num>
  <w:num w:numId="73" w16cid:durableId="1833061168">
    <w:abstractNumId w:val="38"/>
  </w:num>
  <w:num w:numId="74" w16cid:durableId="863834481">
    <w:abstractNumId w:val="46"/>
  </w:num>
  <w:num w:numId="75" w16cid:durableId="1618100138">
    <w:abstractNumId w:val="15"/>
  </w:num>
  <w:num w:numId="76" w16cid:durableId="369300858">
    <w:abstractNumId w:val="23"/>
  </w:num>
  <w:num w:numId="77" w16cid:durableId="1165823786">
    <w:abstractNumId w:val="67"/>
  </w:num>
  <w:num w:numId="78" w16cid:durableId="549222584">
    <w:abstractNumId w:val="6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onsecutiveHyphenLimit w:val="2"/>
  <w:hyphenationZone w:val="51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B55"/>
    <w:rsid w:val="0000078B"/>
    <w:rsid w:val="000008E3"/>
    <w:rsid w:val="00001983"/>
    <w:rsid w:val="00001B37"/>
    <w:rsid w:val="00002CB5"/>
    <w:rsid w:val="000038A4"/>
    <w:rsid w:val="00003914"/>
    <w:rsid w:val="00003A83"/>
    <w:rsid w:val="0000710A"/>
    <w:rsid w:val="000101E1"/>
    <w:rsid w:val="00011D72"/>
    <w:rsid w:val="000149D6"/>
    <w:rsid w:val="00014DB5"/>
    <w:rsid w:val="00017C2D"/>
    <w:rsid w:val="00017F43"/>
    <w:rsid w:val="0002172E"/>
    <w:rsid w:val="00022B7E"/>
    <w:rsid w:val="000236E3"/>
    <w:rsid w:val="0002377E"/>
    <w:rsid w:val="0002396B"/>
    <w:rsid w:val="00026AF3"/>
    <w:rsid w:val="00030034"/>
    <w:rsid w:val="00030654"/>
    <w:rsid w:val="00031B6D"/>
    <w:rsid w:val="0003373B"/>
    <w:rsid w:val="00034C59"/>
    <w:rsid w:val="0003527F"/>
    <w:rsid w:val="00036FD2"/>
    <w:rsid w:val="0004165F"/>
    <w:rsid w:val="000440B5"/>
    <w:rsid w:val="00044FBE"/>
    <w:rsid w:val="000458F4"/>
    <w:rsid w:val="00046A68"/>
    <w:rsid w:val="00047032"/>
    <w:rsid w:val="000472D2"/>
    <w:rsid w:val="00047C97"/>
    <w:rsid w:val="00050627"/>
    <w:rsid w:val="00051EB9"/>
    <w:rsid w:val="00053B12"/>
    <w:rsid w:val="00055331"/>
    <w:rsid w:val="000560BC"/>
    <w:rsid w:val="00056E1E"/>
    <w:rsid w:val="00057365"/>
    <w:rsid w:val="00057BAB"/>
    <w:rsid w:val="00060FD1"/>
    <w:rsid w:val="00062E64"/>
    <w:rsid w:val="00063C3D"/>
    <w:rsid w:val="00063FEA"/>
    <w:rsid w:val="00064575"/>
    <w:rsid w:val="000660AA"/>
    <w:rsid w:val="000665B4"/>
    <w:rsid w:val="00067432"/>
    <w:rsid w:val="00070817"/>
    <w:rsid w:val="00070A08"/>
    <w:rsid w:val="00070F82"/>
    <w:rsid w:val="00071926"/>
    <w:rsid w:val="00071F5A"/>
    <w:rsid w:val="00071F64"/>
    <w:rsid w:val="0007781E"/>
    <w:rsid w:val="00077C18"/>
    <w:rsid w:val="00077E1D"/>
    <w:rsid w:val="00080155"/>
    <w:rsid w:val="000801EA"/>
    <w:rsid w:val="0008208B"/>
    <w:rsid w:val="00082722"/>
    <w:rsid w:val="00083E86"/>
    <w:rsid w:val="00084FD6"/>
    <w:rsid w:val="00085E78"/>
    <w:rsid w:val="00085EE1"/>
    <w:rsid w:val="00086773"/>
    <w:rsid w:val="000911DC"/>
    <w:rsid w:val="00092C1E"/>
    <w:rsid w:val="000940FF"/>
    <w:rsid w:val="00094DBA"/>
    <w:rsid w:val="00095DE5"/>
    <w:rsid w:val="00096F48"/>
    <w:rsid w:val="0009780F"/>
    <w:rsid w:val="000A2AF2"/>
    <w:rsid w:val="000A5CF2"/>
    <w:rsid w:val="000B17E1"/>
    <w:rsid w:val="000B37E5"/>
    <w:rsid w:val="000B3D1C"/>
    <w:rsid w:val="000B48DE"/>
    <w:rsid w:val="000B5071"/>
    <w:rsid w:val="000B59A4"/>
    <w:rsid w:val="000B61CC"/>
    <w:rsid w:val="000B66B0"/>
    <w:rsid w:val="000B688E"/>
    <w:rsid w:val="000B6B7B"/>
    <w:rsid w:val="000B7C23"/>
    <w:rsid w:val="000C010A"/>
    <w:rsid w:val="000C09B8"/>
    <w:rsid w:val="000C1243"/>
    <w:rsid w:val="000C12AD"/>
    <w:rsid w:val="000C6BEB"/>
    <w:rsid w:val="000C776F"/>
    <w:rsid w:val="000D0A19"/>
    <w:rsid w:val="000D0B02"/>
    <w:rsid w:val="000D0B8C"/>
    <w:rsid w:val="000D1DE0"/>
    <w:rsid w:val="000D2A51"/>
    <w:rsid w:val="000D3296"/>
    <w:rsid w:val="000D5485"/>
    <w:rsid w:val="000D56ED"/>
    <w:rsid w:val="000D5A82"/>
    <w:rsid w:val="000D5C19"/>
    <w:rsid w:val="000D5E36"/>
    <w:rsid w:val="000D7363"/>
    <w:rsid w:val="000E0C7F"/>
    <w:rsid w:val="000E1217"/>
    <w:rsid w:val="000E2997"/>
    <w:rsid w:val="000E3D08"/>
    <w:rsid w:val="000E4D04"/>
    <w:rsid w:val="000E543C"/>
    <w:rsid w:val="000F08C2"/>
    <w:rsid w:val="000F0F26"/>
    <w:rsid w:val="000F6E70"/>
    <w:rsid w:val="000F747A"/>
    <w:rsid w:val="000F7959"/>
    <w:rsid w:val="000F7F5E"/>
    <w:rsid w:val="001008B9"/>
    <w:rsid w:val="001017E8"/>
    <w:rsid w:val="00101DAA"/>
    <w:rsid w:val="001021BB"/>
    <w:rsid w:val="00102FA9"/>
    <w:rsid w:val="001036B3"/>
    <w:rsid w:val="001056D2"/>
    <w:rsid w:val="00105E21"/>
    <w:rsid w:val="00111156"/>
    <w:rsid w:val="00111D79"/>
    <w:rsid w:val="00112D81"/>
    <w:rsid w:val="00114FA9"/>
    <w:rsid w:val="00115E47"/>
    <w:rsid w:val="0011602B"/>
    <w:rsid w:val="001170AD"/>
    <w:rsid w:val="00122BDE"/>
    <w:rsid w:val="00122CD3"/>
    <w:rsid w:val="00122D5A"/>
    <w:rsid w:val="00123F10"/>
    <w:rsid w:val="00124E4F"/>
    <w:rsid w:val="00124F11"/>
    <w:rsid w:val="00125F3A"/>
    <w:rsid w:val="00126C20"/>
    <w:rsid w:val="00130D99"/>
    <w:rsid w:val="00132161"/>
    <w:rsid w:val="0013380C"/>
    <w:rsid w:val="00134792"/>
    <w:rsid w:val="00135179"/>
    <w:rsid w:val="00135C83"/>
    <w:rsid w:val="0013705E"/>
    <w:rsid w:val="00141973"/>
    <w:rsid w:val="00143017"/>
    <w:rsid w:val="001431FB"/>
    <w:rsid w:val="00143DD7"/>
    <w:rsid w:val="00147A45"/>
    <w:rsid w:val="00150A56"/>
    <w:rsid w:val="00151803"/>
    <w:rsid w:val="0015353A"/>
    <w:rsid w:val="00153DDB"/>
    <w:rsid w:val="00155057"/>
    <w:rsid w:val="001554C2"/>
    <w:rsid w:val="0015559F"/>
    <w:rsid w:val="001556B8"/>
    <w:rsid w:val="00156A5B"/>
    <w:rsid w:val="00157AF8"/>
    <w:rsid w:val="00157E54"/>
    <w:rsid w:val="001610FD"/>
    <w:rsid w:val="00163139"/>
    <w:rsid w:val="00165AE2"/>
    <w:rsid w:val="00165B78"/>
    <w:rsid w:val="0017051F"/>
    <w:rsid w:val="00171D1B"/>
    <w:rsid w:val="0017229E"/>
    <w:rsid w:val="001724B1"/>
    <w:rsid w:val="00172CE2"/>
    <w:rsid w:val="00173024"/>
    <w:rsid w:val="00175904"/>
    <w:rsid w:val="00180CC2"/>
    <w:rsid w:val="00184325"/>
    <w:rsid w:val="00185D25"/>
    <w:rsid w:val="00185F9F"/>
    <w:rsid w:val="00187D9C"/>
    <w:rsid w:val="0019198D"/>
    <w:rsid w:val="00192DBC"/>
    <w:rsid w:val="00192F05"/>
    <w:rsid w:val="00193B53"/>
    <w:rsid w:val="00195023"/>
    <w:rsid w:val="00195742"/>
    <w:rsid w:val="001A1698"/>
    <w:rsid w:val="001A2B8F"/>
    <w:rsid w:val="001A54A8"/>
    <w:rsid w:val="001B033B"/>
    <w:rsid w:val="001B03DC"/>
    <w:rsid w:val="001B0D3C"/>
    <w:rsid w:val="001B13BA"/>
    <w:rsid w:val="001B4422"/>
    <w:rsid w:val="001B638B"/>
    <w:rsid w:val="001B6657"/>
    <w:rsid w:val="001B69E8"/>
    <w:rsid w:val="001B756D"/>
    <w:rsid w:val="001C08D9"/>
    <w:rsid w:val="001C0D98"/>
    <w:rsid w:val="001C2AA0"/>
    <w:rsid w:val="001C3505"/>
    <w:rsid w:val="001C442D"/>
    <w:rsid w:val="001C65E7"/>
    <w:rsid w:val="001C6B2B"/>
    <w:rsid w:val="001C7181"/>
    <w:rsid w:val="001C7DD3"/>
    <w:rsid w:val="001C7E11"/>
    <w:rsid w:val="001D0292"/>
    <w:rsid w:val="001D210E"/>
    <w:rsid w:val="001D23A4"/>
    <w:rsid w:val="001D2856"/>
    <w:rsid w:val="001D32A9"/>
    <w:rsid w:val="001D4601"/>
    <w:rsid w:val="001E3B11"/>
    <w:rsid w:val="001E6593"/>
    <w:rsid w:val="001F0227"/>
    <w:rsid w:val="001F0509"/>
    <w:rsid w:val="001F3188"/>
    <w:rsid w:val="001F4F87"/>
    <w:rsid w:val="001F52BD"/>
    <w:rsid w:val="001F54E0"/>
    <w:rsid w:val="001F6AC6"/>
    <w:rsid w:val="001F70B0"/>
    <w:rsid w:val="001F780B"/>
    <w:rsid w:val="00200FCF"/>
    <w:rsid w:val="002019D9"/>
    <w:rsid w:val="00202621"/>
    <w:rsid w:val="002041ED"/>
    <w:rsid w:val="00205C18"/>
    <w:rsid w:val="00206B9E"/>
    <w:rsid w:val="0021421C"/>
    <w:rsid w:val="002142D1"/>
    <w:rsid w:val="00215233"/>
    <w:rsid w:val="00215C83"/>
    <w:rsid w:val="0021792E"/>
    <w:rsid w:val="00217DF1"/>
    <w:rsid w:val="00221630"/>
    <w:rsid w:val="00221B72"/>
    <w:rsid w:val="00222953"/>
    <w:rsid w:val="002231AA"/>
    <w:rsid w:val="00223884"/>
    <w:rsid w:val="0022405E"/>
    <w:rsid w:val="002244B4"/>
    <w:rsid w:val="002250E9"/>
    <w:rsid w:val="00225D19"/>
    <w:rsid w:val="00226A87"/>
    <w:rsid w:val="00226AEF"/>
    <w:rsid w:val="00230EEA"/>
    <w:rsid w:val="00230FFD"/>
    <w:rsid w:val="0023117E"/>
    <w:rsid w:val="00232C5B"/>
    <w:rsid w:val="00233215"/>
    <w:rsid w:val="002346A9"/>
    <w:rsid w:val="00236D5A"/>
    <w:rsid w:val="002408B8"/>
    <w:rsid w:val="00241AE5"/>
    <w:rsid w:val="0024738D"/>
    <w:rsid w:val="00247796"/>
    <w:rsid w:val="002505F5"/>
    <w:rsid w:val="00250982"/>
    <w:rsid w:val="002528ED"/>
    <w:rsid w:val="002533DB"/>
    <w:rsid w:val="0025365F"/>
    <w:rsid w:val="00254604"/>
    <w:rsid w:val="00256C93"/>
    <w:rsid w:val="00257D16"/>
    <w:rsid w:val="0026448F"/>
    <w:rsid w:val="00264A39"/>
    <w:rsid w:val="002650DC"/>
    <w:rsid w:val="002654F0"/>
    <w:rsid w:val="00266EDE"/>
    <w:rsid w:val="002674CD"/>
    <w:rsid w:val="002719F7"/>
    <w:rsid w:val="00273ABF"/>
    <w:rsid w:val="00280C77"/>
    <w:rsid w:val="002825FB"/>
    <w:rsid w:val="00282D01"/>
    <w:rsid w:val="00284A87"/>
    <w:rsid w:val="002852CC"/>
    <w:rsid w:val="00285F3A"/>
    <w:rsid w:val="0029074D"/>
    <w:rsid w:val="0029085F"/>
    <w:rsid w:val="00293370"/>
    <w:rsid w:val="00294C6E"/>
    <w:rsid w:val="002955E2"/>
    <w:rsid w:val="0029561D"/>
    <w:rsid w:val="002964DB"/>
    <w:rsid w:val="002A043C"/>
    <w:rsid w:val="002A0F01"/>
    <w:rsid w:val="002A1526"/>
    <w:rsid w:val="002A3622"/>
    <w:rsid w:val="002A4BFE"/>
    <w:rsid w:val="002B0153"/>
    <w:rsid w:val="002B0817"/>
    <w:rsid w:val="002B153D"/>
    <w:rsid w:val="002B250E"/>
    <w:rsid w:val="002B2FFF"/>
    <w:rsid w:val="002B323B"/>
    <w:rsid w:val="002B38CC"/>
    <w:rsid w:val="002B4527"/>
    <w:rsid w:val="002B60D4"/>
    <w:rsid w:val="002B69EB"/>
    <w:rsid w:val="002B7C54"/>
    <w:rsid w:val="002B7E8A"/>
    <w:rsid w:val="002C0F0E"/>
    <w:rsid w:val="002C1287"/>
    <w:rsid w:val="002C4CD3"/>
    <w:rsid w:val="002C4F7B"/>
    <w:rsid w:val="002C5A28"/>
    <w:rsid w:val="002C697A"/>
    <w:rsid w:val="002D027F"/>
    <w:rsid w:val="002D06ED"/>
    <w:rsid w:val="002D113C"/>
    <w:rsid w:val="002D1951"/>
    <w:rsid w:val="002D2ED6"/>
    <w:rsid w:val="002D4BD7"/>
    <w:rsid w:val="002D4F2D"/>
    <w:rsid w:val="002D66E4"/>
    <w:rsid w:val="002D71C3"/>
    <w:rsid w:val="002E3723"/>
    <w:rsid w:val="002E3BE1"/>
    <w:rsid w:val="002E67A9"/>
    <w:rsid w:val="002E6E9B"/>
    <w:rsid w:val="002F2662"/>
    <w:rsid w:val="002F33F5"/>
    <w:rsid w:val="002F7600"/>
    <w:rsid w:val="00300072"/>
    <w:rsid w:val="003000EC"/>
    <w:rsid w:val="00302822"/>
    <w:rsid w:val="003055A1"/>
    <w:rsid w:val="003070F6"/>
    <w:rsid w:val="00310063"/>
    <w:rsid w:val="003107C7"/>
    <w:rsid w:val="00310F19"/>
    <w:rsid w:val="00312E44"/>
    <w:rsid w:val="00314610"/>
    <w:rsid w:val="0031469E"/>
    <w:rsid w:val="00315158"/>
    <w:rsid w:val="0031534F"/>
    <w:rsid w:val="00317A38"/>
    <w:rsid w:val="0032012E"/>
    <w:rsid w:val="00320469"/>
    <w:rsid w:val="00321678"/>
    <w:rsid w:val="00321764"/>
    <w:rsid w:val="00321C2F"/>
    <w:rsid w:val="00322053"/>
    <w:rsid w:val="00322075"/>
    <w:rsid w:val="00322649"/>
    <w:rsid w:val="0032388C"/>
    <w:rsid w:val="003244A9"/>
    <w:rsid w:val="00325BC5"/>
    <w:rsid w:val="00325C84"/>
    <w:rsid w:val="00326A82"/>
    <w:rsid w:val="00326FD2"/>
    <w:rsid w:val="00331E4D"/>
    <w:rsid w:val="0033577B"/>
    <w:rsid w:val="0033598A"/>
    <w:rsid w:val="003362E2"/>
    <w:rsid w:val="00336765"/>
    <w:rsid w:val="003369D0"/>
    <w:rsid w:val="0034038A"/>
    <w:rsid w:val="0034046A"/>
    <w:rsid w:val="00340C43"/>
    <w:rsid w:val="00344BEA"/>
    <w:rsid w:val="003452CC"/>
    <w:rsid w:val="00345F01"/>
    <w:rsid w:val="00346B55"/>
    <w:rsid w:val="00346FDA"/>
    <w:rsid w:val="00347223"/>
    <w:rsid w:val="00347C35"/>
    <w:rsid w:val="00347E3D"/>
    <w:rsid w:val="00350A41"/>
    <w:rsid w:val="0035174D"/>
    <w:rsid w:val="003519F9"/>
    <w:rsid w:val="00353BB8"/>
    <w:rsid w:val="0035567E"/>
    <w:rsid w:val="00356396"/>
    <w:rsid w:val="00356545"/>
    <w:rsid w:val="00360359"/>
    <w:rsid w:val="00360CCB"/>
    <w:rsid w:val="00361C3D"/>
    <w:rsid w:val="00361EE3"/>
    <w:rsid w:val="00362307"/>
    <w:rsid w:val="003628A6"/>
    <w:rsid w:val="003640CC"/>
    <w:rsid w:val="00364AB9"/>
    <w:rsid w:val="00364BC9"/>
    <w:rsid w:val="00364E26"/>
    <w:rsid w:val="003651B6"/>
    <w:rsid w:val="0036544D"/>
    <w:rsid w:val="0036615C"/>
    <w:rsid w:val="003672D6"/>
    <w:rsid w:val="003675E8"/>
    <w:rsid w:val="00367668"/>
    <w:rsid w:val="00367B2B"/>
    <w:rsid w:val="003710BD"/>
    <w:rsid w:val="00372C58"/>
    <w:rsid w:val="003736CB"/>
    <w:rsid w:val="00374EAE"/>
    <w:rsid w:val="00375391"/>
    <w:rsid w:val="00377615"/>
    <w:rsid w:val="00380B5D"/>
    <w:rsid w:val="00382536"/>
    <w:rsid w:val="003904F1"/>
    <w:rsid w:val="003927BB"/>
    <w:rsid w:val="00393162"/>
    <w:rsid w:val="00394C7D"/>
    <w:rsid w:val="003953DA"/>
    <w:rsid w:val="003A0949"/>
    <w:rsid w:val="003A0FDA"/>
    <w:rsid w:val="003A1E2E"/>
    <w:rsid w:val="003A1F51"/>
    <w:rsid w:val="003A2BE9"/>
    <w:rsid w:val="003A3608"/>
    <w:rsid w:val="003A3682"/>
    <w:rsid w:val="003B0307"/>
    <w:rsid w:val="003B1BCB"/>
    <w:rsid w:val="003B3090"/>
    <w:rsid w:val="003B38CD"/>
    <w:rsid w:val="003B49ED"/>
    <w:rsid w:val="003B5749"/>
    <w:rsid w:val="003B6C9D"/>
    <w:rsid w:val="003C0946"/>
    <w:rsid w:val="003C18D9"/>
    <w:rsid w:val="003C1A44"/>
    <w:rsid w:val="003C24CD"/>
    <w:rsid w:val="003C3FD7"/>
    <w:rsid w:val="003C400C"/>
    <w:rsid w:val="003C65B2"/>
    <w:rsid w:val="003C7984"/>
    <w:rsid w:val="003C7B03"/>
    <w:rsid w:val="003D0025"/>
    <w:rsid w:val="003D4BA3"/>
    <w:rsid w:val="003D6921"/>
    <w:rsid w:val="003D7409"/>
    <w:rsid w:val="003E0F06"/>
    <w:rsid w:val="003E1663"/>
    <w:rsid w:val="003E255B"/>
    <w:rsid w:val="003E2DED"/>
    <w:rsid w:val="003E3409"/>
    <w:rsid w:val="003E3E0B"/>
    <w:rsid w:val="003E4050"/>
    <w:rsid w:val="003E4650"/>
    <w:rsid w:val="003E4FBE"/>
    <w:rsid w:val="003E5A6D"/>
    <w:rsid w:val="003F0450"/>
    <w:rsid w:val="003F17C1"/>
    <w:rsid w:val="003F21C1"/>
    <w:rsid w:val="003F2B30"/>
    <w:rsid w:val="003F39CE"/>
    <w:rsid w:val="003F4F20"/>
    <w:rsid w:val="003F5945"/>
    <w:rsid w:val="00400EB0"/>
    <w:rsid w:val="00401D11"/>
    <w:rsid w:val="004021F0"/>
    <w:rsid w:val="00402ACE"/>
    <w:rsid w:val="00402F46"/>
    <w:rsid w:val="004056B2"/>
    <w:rsid w:val="00406AD3"/>
    <w:rsid w:val="00407250"/>
    <w:rsid w:val="00411B85"/>
    <w:rsid w:val="00412037"/>
    <w:rsid w:val="00413753"/>
    <w:rsid w:val="00417C2E"/>
    <w:rsid w:val="00420472"/>
    <w:rsid w:val="00421DE7"/>
    <w:rsid w:val="00422739"/>
    <w:rsid w:val="00422759"/>
    <w:rsid w:val="00425FE3"/>
    <w:rsid w:val="00426C05"/>
    <w:rsid w:val="00427247"/>
    <w:rsid w:val="00427DF2"/>
    <w:rsid w:val="00430B73"/>
    <w:rsid w:val="00430BB6"/>
    <w:rsid w:val="00431D27"/>
    <w:rsid w:val="0043219A"/>
    <w:rsid w:val="00433670"/>
    <w:rsid w:val="0043408A"/>
    <w:rsid w:val="004372B1"/>
    <w:rsid w:val="00437659"/>
    <w:rsid w:val="004377A4"/>
    <w:rsid w:val="00437A61"/>
    <w:rsid w:val="004404B7"/>
    <w:rsid w:val="00442F4F"/>
    <w:rsid w:val="0044428F"/>
    <w:rsid w:val="00444FA7"/>
    <w:rsid w:val="004461E8"/>
    <w:rsid w:val="0044761B"/>
    <w:rsid w:val="00450C66"/>
    <w:rsid w:val="00450C67"/>
    <w:rsid w:val="004514D5"/>
    <w:rsid w:val="004521EE"/>
    <w:rsid w:val="00452A3D"/>
    <w:rsid w:val="00452D52"/>
    <w:rsid w:val="00454CB1"/>
    <w:rsid w:val="004577AB"/>
    <w:rsid w:val="004607DF"/>
    <w:rsid w:val="00462D8C"/>
    <w:rsid w:val="0046413E"/>
    <w:rsid w:val="00465EB9"/>
    <w:rsid w:val="004710FE"/>
    <w:rsid w:val="0047204F"/>
    <w:rsid w:val="0047277C"/>
    <w:rsid w:val="00472FDE"/>
    <w:rsid w:val="00473972"/>
    <w:rsid w:val="00473D5A"/>
    <w:rsid w:val="00474A46"/>
    <w:rsid w:val="00474CD6"/>
    <w:rsid w:val="00474F20"/>
    <w:rsid w:val="0047505D"/>
    <w:rsid w:val="00476523"/>
    <w:rsid w:val="0047654A"/>
    <w:rsid w:val="00477AB9"/>
    <w:rsid w:val="00481244"/>
    <w:rsid w:val="004834F3"/>
    <w:rsid w:val="00483923"/>
    <w:rsid w:val="00484704"/>
    <w:rsid w:val="00486214"/>
    <w:rsid w:val="00486F81"/>
    <w:rsid w:val="00487C05"/>
    <w:rsid w:val="0049079D"/>
    <w:rsid w:val="00490E7D"/>
    <w:rsid w:val="00490E9C"/>
    <w:rsid w:val="004927C2"/>
    <w:rsid w:val="0049283C"/>
    <w:rsid w:val="00493D4C"/>
    <w:rsid w:val="00493DA1"/>
    <w:rsid w:val="0049402E"/>
    <w:rsid w:val="00496588"/>
    <w:rsid w:val="004965C0"/>
    <w:rsid w:val="004970AE"/>
    <w:rsid w:val="004A0F07"/>
    <w:rsid w:val="004A0FFE"/>
    <w:rsid w:val="004A1C2B"/>
    <w:rsid w:val="004A262A"/>
    <w:rsid w:val="004A2880"/>
    <w:rsid w:val="004A31E8"/>
    <w:rsid w:val="004A4784"/>
    <w:rsid w:val="004A4964"/>
    <w:rsid w:val="004A4AD4"/>
    <w:rsid w:val="004A56BD"/>
    <w:rsid w:val="004A6726"/>
    <w:rsid w:val="004A6885"/>
    <w:rsid w:val="004A71DD"/>
    <w:rsid w:val="004A79DA"/>
    <w:rsid w:val="004B0A50"/>
    <w:rsid w:val="004B173C"/>
    <w:rsid w:val="004B2702"/>
    <w:rsid w:val="004B3316"/>
    <w:rsid w:val="004B4852"/>
    <w:rsid w:val="004B6297"/>
    <w:rsid w:val="004C0686"/>
    <w:rsid w:val="004C1909"/>
    <w:rsid w:val="004C1CE7"/>
    <w:rsid w:val="004C32C8"/>
    <w:rsid w:val="004C37AF"/>
    <w:rsid w:val="004C700B"/>
    <w:rsid w:val="004D492F"/>
    <w:rsid w:val="004D69DB"/>
    <w:rsid w:val="004E0A38"/>
    <w:rsid w:val="004E3522"/>
    <w:rsid w:val="004E3629"/>
    <w:rsid w:val="004E4257"/>
    <w:rsid w:val="004E426D"/>
    <w:rsid w:val="004E459D"/>
    <w:rsid w:val="004F0140"/>
    <w:rsid w:val="004F1B99"/>
    <w:rsid w:val="004F35A7"/>
    <w:rsid w:val="004F3B5C"/>
    <w:rsid w:val="004F621E"/>
    <w:rsid w:val="004F6B8B"/>
    <w:rsid w:val="004F6F4E"/>
    <w:rsid w:val="004F77C4"/>
    <w:rsid w:val="005003D4"/>
    <w:rsid w:val="00500B96"/>
    <w:rsid w:val="00501B81"/>
    <w:rsid w:val="00501F06"/>
    <w:rsid w:val="005025E2"/>
    <w:rsid w:val="00502AD0"/>
    <w:rsid w:val="00503016"/>
    <w:rsid w:val="00503448"/>
    <w:rsid w:val="00503816"/>
    <w:rsid w:val="00504571"/>
    <w:rsid w:val="005056A6"/>
    <w:rsid w:val="00506466"/>
    <w:rsid w:val="00507407"/>
    <w:rsid w:val="0051046C"/>
    <w:rsid w:val="005104ED"/>
    <w:rsid w:val="005105A4"/>
    <w:rsid w:val="005105EA"/>
    <w:rsid w:val="00510FA2"/>
    <w:rsid w:val="00511873"/>
    <w:rsid w:val="00515DBF"/>
    <w:rsid w:val="005162AA"/>
    <w:rsid w:val="00517861"/>
    <w:rsid w:val="00520E17"/>
    <w:rsid w:val="00521CBD"/>
    <w:rsid w:val="005231A9"/>
    <w:rsid w:val="0052391D"/>
    <w:rsid w:val="00524EAC"/>
    <w:rsid w:val="005255CC"/>
    <w:rsid w:val="00525DAF"/>
    <w:rsid w:val="005326DD"/>
    <w:rsid w:val="005345B7"/>
    <w:rsid w:val="0053527A"/>
    <w:rsid w:val="00535505"/>
    <w:rsid w:val="005360FE"/>
    <w:rsid w:val="00537DD5"/>
    <w:rsid w:val="00540D37"/>
    <w:rsid w:val="0054102B"/>
    <w:rsid w:val="00543D1A"/>
    <w:rsid w:val="005445F0"/>
    <w:rsid w:val="0054735E"/>
    <w:rsid w:val="005525CD"/>
    <w:rsid w:val="005526D3"/>
    <w:rsid w:val="00553684"/>
    <w:rsid w:val="005547AB"/>
    <w:rsid w:val="00556EC0"/>
    <w:rsid w:val="00557FD4"/>
    <w:rsid w:val="00560BA7"/>
    <w:rsid w:val="0056118F"/>
    <w:rsid w:val="00563651"/>
    <w:rsid w:val="005654A5"/>
    <w:rsid w:val="00570036"/>
    <w:rsid w:val="00572882"/>
    <w:rsid w:val="005728E3"/>
    <w:rsid w:val="00573511"/>
    <w:rsid w:val="00573F5C"/>
    <w:rsid w:val="00574797"/>
    <w:rsid w:val="00575715"/>
    <w:rsid w:val="005824C0"/>
    <w:rsid w:val="00583472"/>
    <w:rsid w:val="00586297"/>
    <w:rsid w:val="00586ADA"/>
    <w:rsid w:val="0058707D"/>
    <w:rsid w:val="00587108"/>
    <w:rsid w:val="00590814"/>
    <w:rsid w:val="00590E83"/>
    <w:rsid w:val="00592612"/>
    <w:rsid w:val="00593CE0"/>
    <w:rsid w:val="005944F3"/>
    <w:rsid w:val="00595A8E"/>
    <w:rsid w:val="00597D90"/>
    <w:rsid w:val="005A026C"/>
    <w:rsid w:val="005A0297"/>
    <w:rsid w:val="005A3F32"/>
    <w:rsid w:val="005A5220"/>
    <w:rsid w:val="005A561D"/>
    <w:rsid w:val="005A6477"/>
    <w:rsid w:val="005A69ED"/>
    <w:rsid w:val="005A7500"/>
    <w:rsid w:val="005B00C7"/>
    <w:rsid w:val="005B1CDA"/>
    <w:rsid w:val="005B61A3"/>
    <w:rsid w:val="005B6C90"/>
    <w:rsid w:val="005B7A03"/>
    <w:rsid w:val="005B7DEE"/>
    <w:rsid w:val="005C0302"/>
    <w:rsid w:val="005C085F"/>
    <w:rsid w:val="005C1A03"/>
    <w:rsid w:val="005C3320"/>
    <w:rsid w:val="005C373B"/>
    <w:rsid w:val="005C3902"/>
    <w:rsid w:val="005C3D69"/>
    <w:rsid w:val="005C4CD3"/>
    <w:rsid w:val="005C53B7"/>
    <w:rsid w:val="005C56C6"/>
    <w:rsid w:val="005C60BE"/>
    <w:rsid w:val="005C6DD0"/>
    <w:rsid w:val="005D3A38"/>
    <w:rsid w:val="005D5882"/>
    <w:rsid w:val="005D653A"/>
    <w:rsid w:val="005E0CDE"/>
    <w:rsid w:val="005E1CE1"/>
    <w:rsid w:val="005E432B"/>
    <w:rsid w:val="005E4A81"/>
    <w:rsid w:val="005E6F17"/>
    <w:rsid w:val="005E7B19"/>
    <w:rsid w:val="005F22D7"/>
    <w:rsid w:val="005F276C"/>
    <w:rsid w:val="005F2CAA"/>
    <w:rsid w:val="005F2DF8"/>
    <w:rsid w:val="005F3E6C"/>
    <w:rsid w:val="005F6C4D"/>
    <w:rsid w:val="005F7FAF"/>
    <w:rsid w:val="00601821"/>
    <w:rsid w:val="00604033"/>
    <w:rsid w:val="0060425C"/>
    <w:rsid w:val="00604E67"/>
    <w:rsid w:val="00604E69"/>
    <w:rsid w:val="00605320"/>
    <w:rsid w:val="00607D9D"/>
    <w:rsid w:val="00610166"/>
    <w:rsid w:val="006119C7"/>
    <w:rsid w:val="00613079"/>
    <w:rsid w:val="0061378F"/>
    <w:rsid w:val="00614FF8"/>
    <w:rsid w:val="00616278"/>
    <w:rsid w:val="006204EB"/>
    <w:rsid w:val="006204FD"/>
    <w:rsid w:val="006208BE"/>
    <w:rsid w:val="00620D68"/>
    <w:rsid w:val="00621664"/>
    <w:rsid w:val="00622A95"/>
    <w:rsid w:val="00623BCF"/>
    <w:rsid w:val="0062561C"/>
    <w:rsid w:val="00625C18"/>
    <w:rsid w:val="00625C67"/>
    <w:rsid w:val="0062639E"/>
    <w:rsid w:val="0062701A"/>
    <w:rsid w:val="00631630"/>
    <w:rsid w:val="00633145"/>
    <w:rsid w:val="006340A1"/>
    <w:rsid w:val="0063448E"/>
    <w:rsid w:val="00634A01"/>
    <w:rsid w:val="00636361"/>
    <w:rsid w:val="00636968"/>
    <w:rsid w:val="00636A48"/>
    <w:rsid w:val="00636B98"/>
    <w:rsid w:val="00636BD2"/>
    <w:rsid w:val="0063724F"/>
    <w:rsid w:val="00640143"/>
    <w:rsid w:val="006414B5"/>
    <w:rsid w:val="00654041"/>
    <w:rsid w:val="006550FC"/>
    <w:rsid w:val="00655310"/>
    <w:rsid w:val="00660769"/>
    <w:rsid w:val="00661FB3"/>
    <w:rsid w:val="00662211"/>
    <w:rsid w:val="006644FF"/>
    <w:rsid w:val="00664BD2"/>
    <w:rsid w:val="00665435"/>
    <w:rsid w:val="006655D8"/>
    <w:rsid w:val="006664F2"/>
    <w:rsid w:val="006666D0"/>
    <w:rsid w:val="006666F8"/>
    <w:rsid w:val="00667017"/>
    <w:rsid w:val="006722B5"/>
    <w:rsid w:val="00672DDE"/>
    <w:rsid w:val="00672EEC"/>
    <w:rsid w:val="00673737"/>
    <w:rsid w:val="00675AC8"/>
    <w:rsid w:val="0067695B"/>
    <w:rsid w:val="00680E3E"/>
    <w:rsid w:val="0068143B"/>
    <w:rsid w:val="00682B1E"/>
    <w:rsid w:val="00682DF1"/>
    <w:rsid w:val="00683A81"/>
    <w:rsid w:val="00684D35"/>
    <w:rsid w:val="00685E85"/>
    <w:rsid w:val="00686339"/>
    <w:rsid w:val="00687432"/>
    <w:rsid w:val="00687F79"/>
    <w:rsid w:val="00687FDC"/>
    <w:rsid w:val="006903B8"/>
    <w:rsid w:val="00690611"/>
    <w:rsid w:val="006926A8"/>
    <w:rsid w:val="0069328A"/>
    <w:rsid w:val="00693BEA"/>
    <w:rsid w:val="006A1E14"/>
    <w:rsid w:val="006A1EA5"/>
    <w:rsid w:val="006A36F8"/>
    <w:rsid w:val="006A3B68"/>
    <w:rsid w:val="006A6E92"/>
    <w:rsid w:val="006B17D7"/>
    <w:rsid w:val="006B332F"/>
    <w:rsid w:val="006B3CCA"/>
    <w:rsid w:val="006B491E"/>
    <w:rsid w:val="006B5DDE"/>
    <w:rsid w:val="006C1CA9"/>
    <w:rsid w:val="006C23B8"/>
    <w:rsid w:val="006C2A5D"/>
    <w:rsid w:val="006C2F40"/>
    <w:rsid w:val="006C31E4"/>
    <w:rsid w:val="006C3848"/>
    <w:rsid w:val="006C4E76"/>
    <w:rsid w:val="006C5DFB"/>
    <w:rsid w:val="006C7081"/>
    <w:rsid w:val="006D1CF2"/>
    <w:rsid w:val="006D2ED1"/>
    <w:rsid w:val="006D37A5"/>
    <w:rsid w:val="006D3B04"/>
    <w:rsid w:val="006D4BF2"/>
    <w:rsid w:val="006D4C0F"/>
    <w:rsid w:val="006D5BB8"/>
    <w:rsid w:val="006D6CE1"/>
    <w:rsid w:val="006D7768"/>
    <w:rsid w:val="006E2794"/>
    <w:rsid w:val="006E2C76"/>
    <w:rsid w:val="006E3583"/>
    <w:rsid w:val="006E4099"/>
    <w:rsid w:val="006E54AD"/>
    <w:rsid w:val="006E6AD6"/>
    <w:rsid w:val="006F0CE5"/>
    <w:rsid w:val="006F2C4F"/>
    <w:rsid w:val="006F2CE5"/>
    <w:rsid w:val="006F3076"/>
    <w:rsid w:val="006F3CBD"/>
    <w:rsid w:val="006F3FBE"/>
    <w:rsid w:val="006F58BB"/>
    <w:rsid w:val="00700D76"/>
    <w:rsid w:val="00704535"/>
    <w:rsid w:val="00706298"/>
    <w:rsid w:val="0070635A"/>
    <w:rsid w:val="00706A1B"/>
    <w:rsid w:val="00706B7E"/>
    <w:rsid w:val="007108AE"/>
    <w:rsid w:val="007111C6"/>
    <w:rsid w:val="007122B8"/>
    <w:rsid w:val="00713D66"/>
    <w:rsid w:val="00714DD4"/>
    <w:rsid w:val="00716A33"/>
    <w:rsid w:val="007202C4"/>
    <w:rsid w:val="0072066D"/>
    <w:rsid w:val="00720A8A"/>
    <w:rsid w:val="00721F51"/>
    <w:rsid w:val="0072364C"/>
    <w:rsid w:val="00723E5D"/>
    <w:rsid w:val="007250D4"/>
    <w:rsid w:val="007250DE"/>
    <w:rsid w:val="0072521B"/>
    <w:rsid w:val="00727CEE"/>
    <w:rsid w:val="00732117"/>
    <w:rsid w:val="00732577"/>
    <w:rsid w:val="00732C0A"/>
    <w:rsid w:val="00732E76"/>
    <w:rsid w:val="007341DB"/>
    <w:rsid w:val="00734CC1"/>
    <w:rsid w:val="00734F57"/>
    <w:rsid w:val="007361BA"/>
    <w:rsid w:val="007365E9"/>
    <w:rsid w:val="00737BAE"/>
    <w:rsid w:val="007405C6"/>
    <w:rsid w:val="00743177"/>
    <w:rsid w:val="007436C8"/>
    <w:rsid w:val="007440D9"/>
    <w:rsid w:val="00745BA2"/>
    <w:rsid w:val="00745DE9"/>
    <w:rsid w:val="00746502"/>
    <w:rsid w:val="00747396"/>
    <w:rsid w:val="007501E8"/>
    <w:rsid w:val="00751C3B"/>
    <w:rsid w:val="00753BB2"/>
    <w:rsid w:val="007547D9"/>
    <w:rsid w:val="0075520E"/>
    <w:rsid w:val="00755889"/>
    <w:rsid w:val="00756288"/>
    <w:rsid w:val="007570D6"/>
    <w:rsid w:val="00760097"/>
    <w:rsid w:val="007624E0"/>
    <w:rsid w:val="007640CA"/>
    <w:rsid w:val="007652BD"/>
    <w:rsid w:val="00770582"/>
    <w:rsid w:val="00770BF9"/>
    <w:rsid w:val="00772F3F"/>
    <w:rsid w:val="00773E38"/>
    <w:rsid w:val="007758F8"/>
    <w:rsid w:val="00775C81"/>
    <w:rsid w:val="00775E70"/>
    <w:rsid w:val="00776441"/>
    <w:rsid w:val="00776D30"/>
    <w:rsid w:val="00780AB1"/>
    <w:rsid w:val="00782767"/>
    <w:rsid w:val="00785F41"/>
    <w:rsid w:val="00790DB2"/>
    <w:rsid w:val="007919F7"/>
    <w:rsid w:val="00791F31"/>
    <w:rsid w:val="00796408"/>
    <w:rsid w:val="00796FE5"/>
    <w:rsid w:val="00797BDD"/>
    <w:rsid w:val="007A0011"/>
    <w:rsid w:val="007A0957"/>
    <w:rsid w:val="007A18AB"/>
    <w:rsid w:val="007A3EED"/>
    <w:rsid w:val="007A4359"/>
    <w:rsid w:val="007A6A0D"/>
    <w:rsid w:val="007A6BDC"/>
    <w:rsid w:val="007A7872"/>
    <w:rsid w:val="007B0CE5"/>
    <w:rsid w:val="007B1171"/>
    <w:rsid w:val="007B261E"/>
    <w:rsid w:val="007B4900"/>
    <w:rsid w:val="007B7801"/>
    <w:rsid w:val="007B7DE1"/>
    <w:rsid w:val="007C0736"/>
    <w:rsid w:val="007C150F"/>
    <w:rsid w:val="007C152B"/>
    <w:rsid w:val="007C15FE"/>
    <w:rsid w:val="007C2574"/>
    <w:rsid w:val="007C2919"/>
    <w:rsid w:val="007C5B0A"/>
    <w:rsid w:val="007C6178"/>
    <w:rsid w:val="007C643F"/>
    <w:rsid w:val="007C6F4F"/>
    <w:rsid w:val="007C7343"/>
    <w:rsid w:val="007D0828"/>
    <w:rsid w:val="007D2C6C"/>
    <w:rsid w:val="007D4811"/>
    <w:rsid w:val="007D58F6"/>
    <w:rsid w:val="007D59F0"/>
    <w:rsid w:val="007D5B51"/>
    <w:rsid w:val="007D63D8"/>
    <w:rsid w:val="007D759D"/>
    <w:rsid w:val="007D7C74"/>
    <w:rsid w:val="007E1193"/>
    <w:rsid w:val="007E190C"/>
    <w:rsid w:val="007E35F0"/>
    <w:rsid w:val="007E42CC"/>
    <w:rsid w:val="007E49CD"/>
    <w:rsid w:val="007E528B"/>
    <w:rsid w:val="007E5DE0"/>
    <w:rsid w:val="007E735A"/>
    <w:rsid w:val="007F00EC"/>
    <w:rsid w:val="007F10CF"/>
    <w:rsid w:val="007F2E13"/>
    <w:rsid w:val="007F5338"/>
    <w:rsid w:val="0080033A"/>
    <w:rsid w:val="00803FA9"/>
    <w:rsid w:val="00804BD6"/>
    <w:rsid w:val="00804D93"/>
    <w:rsid w:val="00806074"/>
    <w:rsid w:val="00807185"/>
    <w:rsid w:val="00811914"/>
    <w:rsid w:val="00812300"/>
    <w:rsid w:val="0081410C"/>
    <w:rsid w:val="00815A08"/>
    <w:rsid w:val="008166F0"/>
    <w:rsid w:val="00817125"/>
    <w:rsid w:val="0081788F"/>
    <w:rsid w:val="00817BDF"/>
    <w:rsid w:val="008209AB"/>
    <w:rsid w:val="00820D4A"/>
    <w:rsid w:val="00824113"/>
    <w:rsid w:val="00824447"/>
    <w:rsid w:val="00824FAD"/>
    <w:rsid w:val="00825E50"/>
    <w:rsid w:val="008263AD"/>
    <w:rsid w:val="00831D42"/>
    <w:rsid w:val="0083296D"/>
    <w:rsid w:val="00833C2C"/>
    <w:rsid w:val="00835759"/>
    <w:rsid w:val="00836ECB"/>
    <w:rsid w:val="0083708B"/>
    <w:rsid w:val="00837A50"/>
    <w:rsid w:val="008407BA"/>
    <w:rsid w:val="00841E85"/>
    <w:rsid w:val="00842342"/>
    <w:rsid w:val="00842B73"/>
    <w:rsid w:val="00843162"/>
    <w:rsid w:val="00843B82"/>
    <w:rsid w:val="00843E46"/>
    <w:rsid w:val="00844E66"/>
    <w:rsid w:val="00847C4C"/>
    <w:rsid w:val="0085041C"/>
    <w:rsid w:val="00854155"/>
    <w:rsid w:val="008601C9"/>
    <w:rsid w:val="00860C10"/>
    <w:rsid w:val="00862909"/>
    <w:rsid w:val="00863048"/>
    <w:rsid w:val="00864360"/>
    <w:rsid w:val="008658CD"/>
    <w:rsid w:val="00865DE2"/>
    <w:rsid w:val="00872BB8"/>
    <w:rsid w:val="00872C6F"/>
    <w:rsid w:val="008742F3"/>
    <w:rsid w:val="00877545"/>
    <w:rsid w:val="008803AE"/>
    <w:rsid w:val="00880C51"/>
    <w:rsid w:val="00881208"/>
    <w:rsid w:val="00881724"/>
    <w:rsid w:val="008833F1"/>
    <w:rsid w:val="00884F75"/>
    <w:rsid w:val="0088579A"/>
    <w:rsid w:val="00885F5F"/>
    <w:rsid w:val="008864B7"/>
    <w:rsid w:val="00886EA9"/>
    <w:rsid w:val="00887C2F"/>
    <w:rsid w:val="00890D34"/>
    <w:rsid w:val="00891A6D"/>
    <w:rsid w:val="0089715F"/>
    <w:rsid w:val="008A0035"/>
    <w:rsid w:val="008A04B4"/>
    <w:rsid w:val="008A14F4"/>
    <w:rsid w:val="008A19EC"/>
    <w:rsid w:val="008A1D41"/>
    <w:rsid w:val="008A2343"/>
    <w:rsid w:val="008A23B5"/>
    <w:rsid w:val="008A23CF"/>
    <w:rsid w:val="008A2C9F"/>
    <w:rsid w:val="008A34C8"/>
    <w:rsid w:val="008A3F57"/>
    <w:rsid w:val="008A4006"/>
    <w:rsid w:val="008A41CB"/>
    <w:rsid w:val="008A4B09"/>
    <w:rsid w:val="008A562C"/>
    <w:rsid w:val="008A576E"/>
    <w:rsid w:val="008B069F"/>
    <w:rsid w:val="008B0CFE"/>
    <w:rsid w:val="008B1A76"/>
    <w:rsid w:val="008B2C09"/>
    <w:rsid w:val="008B3306"/>
    <w:rsid w:val="008B46B9"/>
    <w:rsid w:val="008B5AB5"/>
    <w:rsid w:val="008B66BF"/>
    <w:rsid w:val="008B7845"/>
    <w:rsid w:val="008C1541"/>
    <w:rsid w:val="008C155F"/>
    <w:rsid w:val="008C22CA"/>
    <w:rsid w:val="008C2579"/>
    <w:rsid w:val="008C4992"/>
    <w:rsid w:val="008C4F03"/>
    <w:rsid w:val="008C7B27"/>
    <w:rsid w:val="008D143E"/>
    <w:rsid w:val="008D1853"/>
    <w:rsid w:val="008D1CE2"/>
    <w:rsid w:val="008D2EC8"/>
    <w:rsid w:val="008D33E8"/>
    <w:rsid w:val="008D735D"/>
    <w:rsid w:val="008D7616"/>
    <w:rsid w:val="008D7C70"/>
    <w:rsid w:val="008E147C"/>
    <w:rsid w:val="008E1E2D"/>
    <w:rsid w:val="008E22FC"/>
    <w:rsid w:val="008E2493"/>
    <w:rsid w:val="008E492C"/>
    <w:rsid w:val="008E5CD5"/>
    <w:rsid w:val="008E60D6"/>
    <w:rsid w:val="008E7AF6"/>
    <w:rsid w:val="008F09A7"/>
    <w:rsid w:val="008F0EAA"/>
    <w:rsid w:val="008F1249"/>
    <w:rsid w:val="008F20BB"/>
    <w:rsid w:val="008F26D8"/>
    <w:rsid w:val="008F30D2"/>
    <w:rsid w:val="008F4FFC"/>
    <w:rsid w:val="008F7AA5"/>
    <w:rsid w:val="0090112D"/>
    <w:rsid w:val="00902E4D"/>
    <w:rsid w:val="009045C8"/>
    <w:rsid w:val="00904D7A"/>
    <w:rsid w:val="00905CD4"/>
    <w:rsid w:val="00905E68"/>
    <w:rsid w:val="00906545"/>
    <w:rsid w:val="00906BC7"/>
    <w:rsid w:val="00907695"/>
    <w:rsid w:val="0091028A"/>
    <w:rsid w:val="0091084B"/>
    <w:rsid w:val="0091201C"/>
    <w:rsid w:val="00912A1C"/>
    <w:rsid w:val="0091711A"/>
    <w:rsid w:val="00917480"/>
    <w:rsid w:val="009176E7"/>
    <w:rsid w:val="0092074C"/>
    <w:rsid w:val="009220B3"/>
    <w:rsid w:val="00922F3C"/>
    <w:rsid w:val="009230CA"/>
    <w:rsid w:val="009233E3"/>
    <w:rsid w:val="00925ED7"/>
    <w:rsid w:val="00926EC2"/>
    <w:rsid w:val="009274EC"/>
    <w:rsid w:val="00930169"/>
    <w:rsid w:val="009302B0"/>
    <w:rsid w:val="009310C2"/>
    <w:rsid w:val="00931379"/>
    <w:rsid w:val="00931978"/>
    <w:rsid w:val="00931B0D"/>
    <w:rsid w:val="00932DE1"/>
    <w:rsid w:val="00933032"/>
    <w:rsid w:val="00933188"/>
    <w:rsid w:val="0093422D"/>
    <w:rsid w:val="0093631F"/>
    <w:rsid w:val="00936ACD"/>
    <w:rsid w:val="00936B2D"/>
    <w:rsid w:val="00936F45"/>
    <w:rsid w:val="009376EF"/>
    <w:rsid w:val="00940891"/>
    <w:rsid w:val="009416BA"/>
    <w:rsid w:val="00941A87"/>
    <w:rsid w:val="00942CB9"/>
    <w:rsid w:val="009430FA"/>
    <w:rsid w:val="009458BC"/>
    <w:rsid w:val="00945D22"/>
    <w:rsid w:val="0095066D"/>
    <w:rsid w:val="009515FE"/>
    <w:rsid w:val="00952250"/>
    <w:rsid w:val="00953580"/>
    <w:rsid w:val="009542CE"/>
    <w:rsid w:val="00954933"/>
    <w:rsid w:val="0095551C"/>
    <w:rsid w:val="00957519"/>
    <w:rsid w:val="00957C88"/>
    <w:rsid w:val="00961556"/>
    <w:rsid w:val="009623C6"/>
    <w:rsid w:val="00963BA2"/>
    <w:rsid w:val="00963D77"/>
    <w:rsid w:val="00963E46"/>
    <w:rsid w:val="00965DA4"/>
    <w:rsid w:val="00966A59"/>
    <w:rsid w:val="00970422"/>
    <w:rsid w:val="009717B2"/>
    <w:rsid w:val="00972100"/>
    <w:rsid w:val="0097211D"/>
    <w:rsid w:val="00974339"/>
    <w:rsid w:val="00976CFD"/>
    <w:rsid w:val="00980608"/>
    <w:rsid w:val="00981D7B"/>
    <w:rsid w:val="0098230C"/>
    <w:rsid w:val="00982CBC"/>
    <w:rsid w:val="009834F6"/>
    <w:rsid w:val="00984D00"/>
    <w:rsid w:val="00985491"/>
    <w:rsid w:val="0098667A"/>
    <w:rsid w:val="00986A8A"/>
    <w:rsid w:val="009926A6"/>
    <w:rsid w:val="00992A0C"/>
    <w:rsid w:val="00992C81"/>
    <w:rsid w:val="00992CD6"/>
    <w:rsid w:val="00992D74"/>
    <w:rsid w:val="009932D4"/>
    <w:rsid w:val="0099421C"/>
    <w:rsid w:val="00995A52"/>
    <w:rsid w:val="00995AC3"/>
    <w:rsid w:val="009A1CA4"/>
    <w:rsid w:val="009A20A1"/>
    <w:rsid w:val="009A231C"/>
    <w:rsid w:val="009A30D4"/>
    <w:rsid w:val="009A4249"/>
    <w:rsid w:val="009A42B2"/>
    <w:rsid w:val="009B02F3"/>
    <w:rsid w:val="009B03C9"/>
    <w:rsid w:val="009B16C8"/>
    <w:rsid w:val="009B2C5B"/>
    <w:rsid w:val="009B3000"/>
    <w:rsid w:val="009B5F0D"/>
    <w:rsid w:val="009B6771"/>
    <w:rsid w:val="009B6BD4"/>
    <w:rsid w:val="009B6C93"/>
    <w:rsid w:val="009B6E52"/>
    <w:rsid w:val="009C1220"/>
    <w:rsid w:val="009C1578"/>
    <w:rsid w:val="009C1E01"/>
    <w:rsid w:val="009C2691"/>
    <w:rsid w:val="009C471A"/>
    <w:rsid w:val="009C4BD6"/>
    <w:rsid w:val="009C7348"/>
    <w:rsid w:val="009C781F"/>
    <w:rsid w:val="009C7970"/>
    <w:rsid w:val="009C7EAA"/>
    <w:rsid w:val="009D03DC"/>
    <w:rsid w:val="009D0581"/>
    <w:rsid w:val="009D10CE"/>
    <w:rsid w:val="009D206D"/>
    <w:rsid w:val="009D3C85"/>
    <w:rsid w:val="009D44FD"/>
    <w:rsid w:val="009D4D6A"/>
    <w:rsid w:val="009D5359"/>
    <w:rsid w:val="009D5984"/>
    <w:rsid w:val="009E124B"/>
    <w:rsid w:val="009E2767"/>
    <w:rsid w:val="009E3584"/>
    <w:rsid w:val="009E45B6"/>
    <w:rsid w:val="009E5C6E"/>
    <w:rsid w:val="009E754A"/>
    <w:rsid w:val="009E7665"/>
    <w:rsid w:val="009F097B"/>
    <w:rsid w:val="009F16FE"/>
    <w:rsid w:val="009F1735"/>
    <w:rsid w:val="009F3ACC"/>
    <w:rsid w:val="009F41C8"/>
    <w:rsid w:val="009F43ED"/>
    <w:rsid w:val="009F52F3"/>
    <w:rsid w:val="009F55CD"/>
    <w:rsid w:val="009F5BD8"/>
    <w:rsid w:val="009F7D43"/>
    <w:rsid w:val="00A0116C"/>
    <w:rsid w:val="00A02FA7"/>
    <w:rsid w:val="00A0516C"/>
    <w:rsid w:val="00A07718"/>
    <w:rsid w:val="00A078E7"/>
    <w:rsid w:val="00A079E0"/>
    <w:rsid w:val="00A108CE"/>
    <w:rsid w:val="00A10D36"/>
    <w:rsid w:val="00A124E9"/>
    <w:rsid w:val="00A124FB"/>
    <w:rsid w:val="00A215D3"/>
    <w:rsid w:val="00A21612"/>
    <w:rsid w:val="00A21D54"/>
    <w:rsid w:val="00A22D8B"/>
    <w:rsid w:val="00A2361B"/>
    <w:rsid w:val="00A241A6"/>
    <w:rsid w:val="00A2433A"/>
    <w:rsid w:val="00A25A81"/>
    <w:rsid w:val="00A262CB"/>
    <w:rsid w:val="00A264E8"/>
    <w:rsid w:val="00A26D82"/>
    <w:rsid w:val="00A26FF7"/>
    <w:rsid w:val="00A30961"/>
    <w:rsid w:val="00A32D0A"/>
    <w:rsid w:val="00A34C7C"/>
    <w:rsid w:val="00A34E60"/>
    <w:rsid w:val="00A351CA"/>
    <w:rsid w:val="00A35FEE"/>
    <w:rsid w:val="00A3687B"/>
    <w:rsid w:val="00A412E8"/>
    <w:rsid w:val="00A41B26"/>
    <w:rsid w:val="00A4283B"/>
    <w:rsid w:val="00A43573"/>
    <w:rsid w:val="00A43C69"/>
    <w:rsid w:val="00A43C8B"/>
    <w:rsid w:val="00A44576"/>
    <w:rsid w:val="00A455F2"/>
    <w:rsid w:val="00A45993"/>
    <w:rsid w:val="00A45B70"/>
    <w:rsid w:val="00A46345"/>
    <w:rsid w:val="00A47847"/>
    <w:rsid w:val="00A479EC"/>
    <w:rsid w:val="00A5170F"/>
    <w:rsid w:val="00A520BD"/>
    <w:rsid w:val="00A52C38"/>
    <w:rsid w:val="00A53DAF"/>
    <w:rsid w:val="00A53FE6"/>
    <w:rsid w:val="00A547EC"/>
    <w:rsid w:val="00A54BF5"/>
    <w:rsid w:val="00A5671B"/>
    <w:rsid w:val="00A62B5C"/>
    <w:rsid w:val="00A632CF"/>
    <w:rsid w:val="00A642C2"/>
    <w:rsid w:val="00A66671"/>
    <w:rsid w:val="00A6683E"/>
    <w:rsid w:val="00A66F29"/>
    <w:rsid w:val="00A671EC"/>
    <w:rsid w:val="00A70B5A"/>
    <w:rsid w:val="00A739D1"/>
    <w:rsid w:val="00A739E3"/>
    <w:rsid w:val="00A74ACC"/>
    <w:rsid w:val="00A756D7"/>
    <w:rsid w:val="00A7579E"/>
    <w:rsid w:val="00A7627D"/>
    <w:rsid w:val="00A76AD9"/>
    <w:rsid w:val="00A76CEB"/>
    <w:rsid w:val="00A7716C"/>
    <w:rsid w:val="00A77C51"/>
    <w:rsid w:val="00A81510"/>
    <w:rsid w:val="00A819F1"/>
    <w:rsid w:val="00A835DA"/>
    <w:rsid w:val="00A84315"/>
    <w:rsid w:val="00A849B7"/>
    <w:rsid w:val="00A86B7F"/>
    <w:rsid w:val="00A86C8C"/>
    <w:rsid w:val="00A8740A"/>
    <w:rsid w:val="00A87A1A"/>
    <w:rsid w:val="00A94D96"/>
    <w:rsid w:val="00A9642B"/>
    <w:rsid w:val="00A96D4F"/>
    <w:rsid w:val="00A970BE"/>
    <w:rsid w:val="00AA24E8"/>
    <w:rsid w:val="00AA3D07"/>
    <w:rsid w:val="00AA3FFF"/>
    <w:rsid w:val="00AA4711"/>
    <w:rsid w:val="00AA5D9F"/>
    <w:rsid w:val="00AA5E8B"/>
    <w:rsid w:val="00AB02AC"/>
    <w:rsid w:val="00AB20F0"/>
    <w:rsid w:val="00AB3DCC"/>
    <w:rsid w:val="00AB5288"/>
    <w:rsid w:val="00AB5347"/>
    <w:rsid w:val="00AB66A5"/>
    <w:rsid w:val="00AC01BF"/>
    <w:rsid w:val="00AC0866"/>
    <w:rsid w:val="00AC0E96"/>
    <w:rsid w:val="00AC23DC"/>
    <w:rsid w:val="00AC6618"/>
    <w:rsid w:val="00AC74F8"/>
    <w:rsid w:val="00AC7E94"/>
    <w:rsid w:val="00AD0A54"/>
    <w:rsid w:val="00AD1200"/>
    <w:rsid w:val="00AD1680"/>
    <w:rsid w:val="00AD29DD"/>
    <w:rsid w:val="00AD4077"/>
    <w:rsid w:val="00AD49BD"/>
    <w:rsid w:val="00AD4CF6"/>
    <w:rsid w:val="00AD741C"/>
    <w:rsid w:val="00AE0D58"/>
    <w:rsid w:val="00AE0FE3"/>
    <w:rsid w:val="00AE2B4B"/>
    <w:rsid w:val="00AE35D8"/>
    <w:rsid w:val="00AE39F4"/>
    <w:rsid w:val="00AE6C5F"/>
    <w:rsid w:val="00AE743B"/>
    <w:rsid w:val="00AE77CC"/>
    <w:rsid w:val="00AF01E9"/>
    <w:rsid w:val="00AF116A"/>
    <w:rsid w:val="00AF294F"/>
    <w:rsid w:val="00AF2DF8"/>
    <w:rsid w:val="00AF44F4"/>
    <w:rsid w:val="00AF5569"/>
    <w:rsid w:val="00AF582D"/>
    <w:rsid w:val="00AF5D37"/>
    <w:rsid w:val="00AF5E19"/>
    <w:rsid w:val="00B0095A"/>
    <w:rsid w:val="00B0711A"/>
    <w:rsid w:val="00B07F22"/>
    <w:rsid w:val="00B1028B"/>
    <w:rsid w:val="00B120DC"/>
    <w:rsid w:val="00B12429"/>
    <w:rsid w:val="00B1446B"/>
    <w:rsid w:val="00B146C1"/>
    <w:rsid w:val="00B16916"/>
    <w:rsid w:val="00B204C8"/>
    <w:rsid w:val="00B204D8"/>
    <w:rsid w:val="00B2085A"/>
    <w:rsid w:val="00B21838"/>
    <w:rsid w:val="00B219D2"/>
    <w:rsid w:val="00B24AF0"/>
    <w:rsid w:val="00B259D2"/>
    <w:rsid w:val="00B25AD8"/>
    <w:rsid w:val="00B264EF"/>
    <w:rsid w:val="00B274D7"/>
    <w:rsid w:val="00B275EA"/>
    <w:rsid w:val="00B32F2D"/>
    <w:rsid w:val="00B340F9"/>
    <w:rsid w:val="00B3474B"/>
    <w:rsid w:val="00B347E0"/>
    <w:rsid w:val="00B37293"/>
    <w:rsid w:val="00B373B9"/>
    <w:rsid w:val="00B373D5"/>
    <w:rsid w:val="00B411CB"/>
    <w:rsid w:val="00B41BE0"/>
    <w:rsid w:val="00B44678"/>
    <w:rsid w:val="00B45481"/>
    <w:rsid w:val="00B469C2"/>
    <w:rsid w:val="00B47900"/>
    <w:rsid w:val="00B52709"/>
    <w:rsid w:val="00B5317D"/>
    <w:rsid w:val="00B53383"/>
    <w:rsid w:val="00B55EB8"/>
    <w:rsid w:val="00B55FF0"/>
    <w:rsid w:val="00B57A28"/>
    <w:rsid w:val="00B6053D"/>
    <w:rsid w:val="00B607E3"/>
    <w:rsid w:val="00B60EC3"/>
    <w:rsid w:val="00B61EE5"/>
    <w:rsid w:val="00B63965"/>
    <w:rsid w:val="00B63F5F"/>
    <w:rsid w:val="00B6466E"/>
    <w:rsid w:val="00B65018"/>
    <w:rsid w:val="00B67604"/>
    <w:rsid w:val="00B6784B"/>
    <w:rsid w:val="00B719C6"/>
    <w:rsid w:val="00B71CF1"/>
    <w:rsid w:val="00B7229E"/>
    <w:rsid w:val="00B744C5"/>
    <w:rsid w:val="00B7623F"/>
    <w:rsid w:val="00B76A91"/>
    <w:rsid w:val="00B7718A"/>
    <w:rsid w:val="00B77F41"/>
    <w:rsid w:val="00B806B4"/>
    <w:rsid w:val="00B80F06"/>
    <w:rsid w:val="00B81173"/>
    <w:rsid w:val="00B83E39"/>
    <w:rsid w:val="00B84070"/>
    <w:rsid w:val="00B84F4D"/>
    <w:rsid w:val="00B860D9"/>
    <w:rsid w:val="00B86146"/>
    <w:rsid w:val="00B863B5"/>
    <w:rsid w:val="00B87AFA"/>
    <w:rsid w:val="00B906C5"/>
    <w:rsid w:val="00B90A12"/>
    <w:rsid w:val="00B9190F"/>
    <w:rsid w:val="00B91F96"/>
    <w:rsid w:val="00B92DB7"/>
    <w:rsid w:val="00B9459A"/>
    <w:rsid w:val="00B95203"/>
    <w:rsid w:val="00B95D5B"/>
    <w:rsid w:val="00B97290"/>
    <w:rsid w:val="00BA068D"/>
    <w:rsid w:val="00BA07B7"/>
    <w:rsid w:val="00BA292F"/>
    <w:rsid w:val="00BA53F7"/>
    <w:rsid w:val="00BA677B"/>
    <w:rsid w:val="00BA6CD2"/>
    <w:rsid w:val="00BB2F2A"/>
    <w:rsid w:val="00BB51D8"/>
    <w:rsid w:val="00BB55B2"/>
    <w:rsid w:val="00BB5B06"/>
    <w:rsid w:val="00BB79B0"/>
    <w:rsid w:val="00BC0025"/>
    <w:rsid w:val="00BC0EB7"/>
    <w:rsid w:val="00BC100D"/>
    <w:rsid w:val="00BC16C7"/>
    <w:rsid w:val="00BC34EE"/>
    <w:rsid w:val="00BC38EE"/>
    <w:rsid w:val="00BC3ED1"/>
    <w:rsid w:val="00BC6134"/>
    <w:rsid w:val="00BC6A3E"/>
    <w:rsid w:val="00BD06F7"/>
    <w:rsid w:val="00BD0B11"/>
    <w:rsid w:val="00BD2585"/>
    <w:rsid w:val="00BD37E6"/>
    <w:rsid w:val="00BD3821"/>
    <w:rsid w:val="00BD7147"/>
    <w:rsid w:val="00BE00AD"/>
    <w:rsid w:val="00BE1527"/>
    <w:rsid w:val="00BE1E57"/>
    <w:rsid w:val="00BE2152"/>
    <w:rsid w:val="00BE2463"/>
    <w:rsid w:val="00BE676E"/>
    <w:rsid w:val="00BF05E8"/>
    <w:rsid w:val="00BF0822"/>
    <w:rsid w:val="00BF0DF2"/>
    <w:rsid w:val="00BF0ED5"/>
    <w:rsid w:val="00BF1A6C"/>
    <w:rsid w:val="00BF27C1"/>
    <w:rsid w:val="00BF40D4"/>
    <w:rsid w:val="00BF412B"/>
    <w:rsid w:val="00BF768E"/>
    <w:rsid w:val="00BF7C1E"/>
    <w:rsid w:val="00C00A15"/>
    <w:rsid w:val="00C031DB"/>
    <w:rsid w:val="00C0690E"/>
    <w:rsid w:val="00C07480"/>
    <w:rsid w:val="00C076D0"/>
    <w:rsid w:val="00C12672"/>
    <w:rsid w:val="00C13D57"/>
    <w:rsid w:val="00C140E0"/>
    <w:rsid w:val="00C15F16"/>
    <w:rsid w:val="00C15F62"/>
    <w:rsid w:val="00C175BD"/>
    <w:rsid w:val="00C1771E"/>
    <w:rsid w:val="00C20646"/>
    <w:rsid w:val="00C2163A"/>
    <w:rsid w:val="00C21DD8"/>
    <w:rsid w:val="00C232F2"/>
    <w:rsid w:val="00C237E9"/>
    <w:rsid w:val="00C24D53"/>
    <w:rsid w:val="00C25A9E"/>
    <w:rsid w:val="00C26BA5"/>
    <w:rsid w:val="00C26CEC"/>
    <w:rsid w:val="00C26F3B"/>
    <w:rsid w:val="00C272C1"/>
    <w:rsid w:val="00C30A6F"/>
    <w:rsid w:val="00C319F0"/>
    <w:rsid w:val="00C31F58"/>
    <w:rsid w:val="00C32551"/>
    <w:rsid w:val="00C34C2E"/>
    <w:rsid w:val="00C35A57"/>
    <w:rsid w:val="00C35BF8"/>
    <w:rsid w:val="00C400E6"/>
    <w:rsid w:val="00C4082D"/>
    <w:rsid w:val="00C40B0B"/>
    <w:rsid w:val="00C427FF"/>
    <w:rsid w:val="00C44368"/>
    <w:rsid w:val="00C45CEF"/>
    <w:rsid w:val="00C472E6"/>
    <w:rsid w:val="00C504A0"/>
    <w:rsid w:val="00C5209A"/>
    <w:rsid w:val="00C52414"/>
    <w:rsid w:val="00C52F47"/>
    <w:rsid w:val="00C542CC"/>
    <w:rsid w:val="00C55506"/>
    <w:rsid w:val="00C56F45"/>
    <w:rsid w:val="00C618BA"/>
    <w:rsid w:val="00C625CA"/>
    <w:rsid w:val="00C62758"/>
    <w:rsid w:val="00C65BB7"/>
    <w:rsid w:val="00C65FE9"/>
    <w:rsid w:val="00C7094D"/>
    <w:rsid w:val="00C7416F"/>
    <w:rsid w:val="00C755F1"/>
    <w:rsid w:val="00C8021E"/>
    <w:rsid w:val="00C805F4"/>
    <w:rsid w:val="00C81436"/>
    <w:rsid w:val="00C82D09"/>
    <w:rsid w:val="00C83892"/>
    <w:rsid w:val="00C845EF"/>
    <w:rsid w:val="00C86318"/>
    <w:rsid w:val="00C86970"/>
    <w:rsid w:val="00C86A74"/>
    <w:rsid w:val="00C90C72"/>
    <w:rsid w:val="00C90F17"/>
    <w:rsid w:val="00C92C1E"/>
    <w:rsid w:val="00C93993"/>
    <w:rsid w:val="00C93FDE"/>
    <w:rsid w:val="00C95118"/>
    <w:rsid w:val="00C95245"/>
    <w:rsid w:val="00C95652"/>
    <w:rsid w:val="00C96B43"/>
    <w:rsid w:val="00C97005"/>
    <w:rsid w:val="00C97571"/>
    <w:rsid w:val="00CA3DE8"/>
    <w:rsid w:val="00CA4771"/>
    <w:rsid w:val="00CA50B7"/>
    <w:rsid w:val="00CA5B33"/>
    <w:rsid w:val="00CA6965"/>
    <w:rsid w:val="00CA6A33"/>
    <w:rsid w:val="00CA7D4A"/>
    <w:rsid w:val="00CB0600"/>
    <w:rsid w:val="00CB112E"/>
    <w:rsid w:val="00CB120E"/>
    <w:rsid w:val="00CB1F53"/>
    <w:rsid w:val="00CB217A"/>
    <w:rsid w:val="00CB2C14"/>
    <w:rsid w:val="00CB383D"/>
    <w:rsid w:val="00CB3B6E"/>
    <w:rsid w:val="00CB4021"/>
    <w:rsid w:val="00CB5EEB"/>
    <w:rsid w:val="00CC0F73"/>
    <w:rsid w:val="00CC191C"/>
    <w:rsid w:val="00CC1B4B"/>
    <w:rsid w:val="00CC1CD4"/>
    <w:rsid w:val="00CC22C6"/>
    <w:rsid w:val="00CC299C"/>
    <w:rsid w:val="00CC378B"/>
    <w:rsid w:val="00CC6A3E"/>
    <w:rsid w:val="00CD02D0"/>
    <w:rsid w:val="00CD0759"/>
    <w:rsid w:val="00CD3052"/>
    <w:rsid w:val="00CD327A"/>
    <w:rsid w:val="00CD3655"/>
    <w:rsid w:val="00CD3E80"/>
    <w:rsid w:val="00CD56CC"/>
    <w:rsid w:val="00CE0594"/>
    <w:rsid w:val="00CE1570"/>
    <w:rsid w:val="00CE1988"/>
    <w:rsid w:val="00CE2CE5"/>
    <w:rsid w:val="00CE3FBD"/>
    <w:rsid w:val="00CE48D0"/>
    <w:rsid w:val="00CE4B06"/>
    <w:rsid w:val="00CE7560"/>
    <w:rsid w:val="00CE7DF8"/>
    <w:rsid w:val="00CF1654"/>
    <w:rsid w:val="00CF2160"/>
    <w:rsid w:val="00CF2C58"/>
    <w:rsid w:val="00CF3DED"/>
    <w:rsid w:val="00CF525A"/>
    <w:rsid w:val="00CF5D1C"/>
    <w:rsid w:val="00CF7865"/>
    <w:rsid w:val="00CF7CD3"/>
    <w:rsid w:val="00D00390"/>
    <w:rsid w:val="00D01C5A"/>
    <w:rsid w:val="00D02006"/>
    <w:rsid w:val="00D026C7"/>
    <w:rsid w:val="00D02BEE"/>
    <w:rsid w:val="00D04390"/>
    <w:rsid w:val="00D06080"/>
    <w:rsid w:val="00D066AF"/>
    <w:rsid w:val="00D06EE2"/>
    <w:rsid w:val="00D077E7"/>
    <w:rsid w:val="00D105DB"/>
    <w:rsid w:val="00D110EB"/>
    <w:rsid w:val="00D1239E"/>
    <w:rsid w:val="00D12DDC"/>
    <w:rsid w:val="00D13CBE"/>
    <w:rsid w:val="00D1421E"/>
    <w:rsid w:val="00D14B82"/>
    <w:rsid w:val="00D1569C"/>
    <w:rsid w:val="00D1570B"/>
    <w:rsid w:val="00D167F6"/>
    <w:rsid w:val="00D16B38"/>
    <w:rsid w:val="00D20AE6"/>
    <w:rsid w:val="00D21F34"/>
    <w:rsid w:val="00D22152"/>
    <w:rsid w:val="00D232DA"/>
    <w:rsid w:val="00D24AEB"/>
    <w:rsid w:val="00D26524"/>
    <w:rsid w:val="00D2754F"/>
    <w:rsid w:val="00D27B95"/>
    <w:rsid w:val="00D30629"/>
    <w:rsid w:val="00D31423"/>
    <w:rsid w:val="00D336E3"/>
    <w:rsid w:val="00D337E9"/>
    <w:rsid w:val="00D3387D"/>
    <w:rsid w:val="00D34084"/>
    <w:rsid w:val="00D34EC4"/>
    <w:rsid w:val="00D35730"/>
    <w:rsid w:val="00D361A6"/>
    <w:rsid w:val="00D36253"/>
    <w:rsid w:val="00D36A94"/>
    <w:rsid w:val="00D36F0D"/>
    <w:rsid w:val="00D37B92"/>
    <w:rsid w:val="00D37CC9"/>
    <w:rsid w:val="00D37E79"/>
    <w:rsid w:val="00D410DB"/>
    <w:rsid w:val="00D414E8"/>
    <w:rsid w:val="00D43BA8"/>
    <w:rsid w:val="00D43E31"/>
    <w:rsid w:val="00D44F9E"/>
    <w:rsid w:val="00D45CC5"/>
    <w:rsid w:val="00D461BA"/>
    <w:rsid w:val="00D46642"/>
    <w:rsid w:val="00D47394"/>
    <w:rsid w:val="00D502A5"/>
    <w:rsid w:val="00D50FC6"/>
    <w:rsid w:val="00D517E6"/>
    <w:rsid w:val="00D52D92"/>
    <w:rsid w:val="00D53E53"/>
    <w:rsid w:val="00D54BE1"/>
    <w:rsid w:val="00D565B9"/>
    <w:rsid w:val="00D56A70"/>
    <w:rsid w:val="00D60CF8"/>
    <w:rsid w:val="00D60E1D"/>
    <w:rsid w:val="00D614AE"/>
    <w:rsid w:val="00D6287C"/>
    <w:rsid w:val="00D648C4"/>
    <w:rsid w:val="00D64C8F"/>
    <w:rsid w:val="00D663A9"/>
    <w:rsid w:val="00D67F81"/>
    <w:rsid w:val="00D71894"/>
    <w:rsid w:val="00D72BA0"/>
    <w:rsid w:val="00D72D20"/>
    <w:rsid w:val="00D7438D"/>
    <w:rsid w:val="00D7553B"/>
    <w:rsid w:val="00D75B49"/>
    <w:rsid w:val="00D76EBC"/>
    <w:rsid w:val="00D77AD6"/>
    <w:rsid w:val="00D80679"/>
    <w:rsid w:val="00D8080B"/>
    <w:rsid w:val="00D80849"/>
    <w:rsid w:val="00D80A82"/>
    <w:rsid w:val="00D82512"/>
    <w:rsid w:val="00D82DCD"/>
    <w:rsid w:val="00D83187"/>
    <w:rsid w:val="00D85FF9"/>
    <w:rsid w:val="00D87FF6"/>
    <w:rsid w:val="00D90D1D"/>
    <w:rsid w:val="00D90F64"/>
    <w:rsid w:val="00D94B9C"/>
    <w:rsid w:val="00D95769"/>
    <w:rsid w:val="00D95F0E"/>
    <w:rsid w:val="00D9674C"/>
    <w:rsid w:val="00D978DF"/>
    <w:rsid w:val="00DA053E"/>
    <w:rsid w:val="00DA0777"/>
    <w:rsid w:val="00DA26DC"/>
    <w:rsid w:val="00DA3C9D"/>
    <w:rsid w:val="00DA6F14"/>
    <w:rsid w:val="00DA79B0"/>
    <w:rsid w:val="00DB0747"/>
    <w:rsid w:val="00DB2344"/>
    <w:rsid w:val="00DB2895"/>
    <w:rsid w:val="00DB45CD"/>
    <w:rsid w:val="00DB5A75"/>
    <w:rsid w:val="00DB652A"/>
    <w:rsid w:val="00DB7F30"/>
    <w:rsid w:val="00DC1431"/>
    <w:rsid w:val="00DC2275"/>
    <w:rsid w:val="00DC22AA"/>
    <w:rsid w:val="00DC22AB"/>
    <w:rsid w:val="00DC2C3D"/>
    <w:rsid w:val="00DC4247"/>
    <w:rsid w:val="00DC4F09"/>
    <w:rsid w:val="00DC55DF"/>
    <w:rsid w:val="00DC5689"/>
    <w:rsid w:val="00DC619E"/>
    <w:rsid w:val="00DC6329"/>
    <w:rsid w:val="00DC71AD"/>
    <w:rsid w:val="00DC7FE9"/>
    <w:rsid w:val="00DD125E"/>
    <w:rsid w:val="00DD2CF9"/>
    <w:rsid w:val="00DD32E3"/>
    <w:rsid w:val="00DD3EEC"/>
    <w:rsid w:val="00DD440C"/>
    <w:rsid w:val="00DD4413"/>
    <w:rsid w:val="00DD4696"/>
    <w:rsid w:val="00DD4F61"/>
    <w:rsid w:val="00DD5420"/>
    <w:rsid w:val="00DD6167"/>
    <w:rsid w:val="00DD74CD"/>
    <w:rsid w:val="00DD775C"/>
    <w:rsid w:val="00DD7F08"/>
    <w:rsid w:val="00DE094B"/>
    <w:rsid w:val="00DE0D38"/>
    <w:rsid w:val="00DE0F3C"/>
    <w:rsid w:val="00DE1059"/>
    <w:rsid w:val="00DE17A6"/>
    <w:rsid w:val="00DE1AF6"/>
    <w:rsid w:val="00DE2B1F"/>
    <w:rsid w:val="00DE2EAA"/>
    <w:rsid w:val="00DE38E3"/>
    <w:rsid w:val="00DE58DE"/>
    <w:rsid w:val="00DE5FF5"/>
    <w:rsid w:val="00DE6866"/>
    <w:rsid w:val="00DE7341"/>
    <w:rsid w:val="00DE785E"/>
    <w:rsid w:val="00DF0CAF"/>
    <w:rsid w:val="00DF1976"/>
    <w:rsid w:val="00DF3E6B"/>
    <w:rsid w:val="00DF4E4D"/>
    <w:rsid w:val="00DF584E"/>
    <w:rsid w:val="00DF72A2"/>
    <w:rsid w:val="00E000B6"/>
    <w:rsid w:val="00E02720"/>
    <w:rsid w:val="00E0281B"/>
    <w:rsid w:val="00E03816"/>
    <w:rsid w:val="00E04FE0"/>
    <w:rsid w:val="00E05A35"/>
    <w:rsid w:val="00E068AE"/>
    <w:rsid w:val="00E07C93"/>
    <w:rsid w:val="00E104CA"/>
    <w:rsid w:val="00E10B92"/>
    <w:rsid w:val="00E111DC"/>
    <w:rsid w:val="00E13874"/>
    <w:rsid w:val="00E13984"/>
    <w:rsid w:val="00E13EE9"/>
    <w:rsid w:val="00E13F66"/>
    <w:rsid w:val="00E14040"/>
    <w:rsid w:val="00E1510D"/>
    <w:rsid w:val="00E159EA"/>
    <w:rsid w:val="00E16026"/>
    <w:rsid w:val="00E1693E"/>
    <w:rsid w:val="00E1721C"/>
    <w:rsid w:val="00E20F09"/>
    <w:rsid w:val="00E20FA9"/>
    <w:rsid w:val="00E2576A"/>
    <w:rsid w:val="00E258B8"/>
    <w:rsid w:val="00E27306"/>
    <w:rsid w:val="00E273AA"/>
    <w:rsid w:val="00E276CB"/>
    <w:rsid w:val="00E30F03"/>
    <w:rsid w:val="00E311F4"/>
    <w:rsid w:val="00E338DE"/>
    <w:rsid w:val="00E34693"/>
    <w:rsid w:val="00E34B4B"/>
    <w:rsid w:val="00E359B0"/>
    <w:rsid w:val="00E42EBF"/>
    <w:rsid w:val="00E43B30"/>
    <w:rsid w:val="00E50CAD"/>
    <w:rsid w:val="00E51856"/>
    <w:rsid w:val="00E52032"/>
    <w:rsid w:val="00E52700"/>
    <w:rsid w:val="00E52E2E"/>
    <w:rsid w:val="00E57B8E"/>
    <w:rsid w:val="00E63358"/>
    <w:rsid w:val="00E64CE7"/>
    <w:rsid w:val="00E655E0"/>
    <w:rsid w:val="00E658D2"/>
    <w:rsid w:val="00E667E4"/>
    <w:rsid w:val="00E66E0A"/>
    <w:rsid w:val="00E70203"/>
    <w:rsid w:val="00E7228D"/>
    <w:rsid w:val="00E7234C"/>
    <w:rsid w:val="00E72BF4"/>
    <w:rsid w:val="00E72E83"/>
    <w:rsid w:val="00E73F16"/>
    <w:rsid w:val="00E7584C"/>
    <w:rsid w:val="00E7720C"/>
    <w:rsid w:val="00E77FDE"/>
    <w:rsid w:val="00E80213"/>
    <w:rsid w:val="00E81EA9"/>
    <w:rsid w:val="00E831AC"/>
    <w:rsid w:val="00E8348B"/>
    <w:rsid w:val="00E837B5"/>
    <w:rsid w:val="00E84A2A"/>
    <w:rsid w:val="00E850FC"/>
    <w:rsid w:val="00E87B2A"/>
    <w:rsid w:val="00E90E7D"/>
    <w:rsid w:val="00E9342D"/>
    <w:rsid w:val="00E935B5"/>
    <w:rsid w:val="00E93CA8"/>
    <w:rsid w:val="00E9493A"/>
    <w:rsid w:val="00E94E67"/>
    <w:rsid w:val="00E951C5"/>
    <w:rsid w:val="00E96067"/>
    <w:rsid w:val="00E961B2"/>
    <w:rsid w:val="00E96900"/>
    <w:rsid w:val="00E9698C"/>
    <w:rsid w:val="00E97A0B"/>
    <w:rsid w:val="00EA08FC"/>
    <w:rsid w:val="00EA0C7A"/>
    <w:rsid w:val="00EA1371"/>
    <w:rsid w:val="00EA2FFF"/>
    <w:rsid w:val="00EA5D5B"/>
    <w:rsid w:val="00EA6D28"/>
    <w:rsid w:val="00EB0624"/>
    <w:rsid w:val="00EB253F"/>
    <w:rsid w:val="00EB3F83"/>
    <w:rsid w:val="00EB5885"/>
    <w:rsid w:val="00EB5999"/>
    <w:rsid w:val="00EB60E6"/>
    <w:rsid w:val="00EC25EE"/>
    <w:rsid w:val="00EC3BF5"/>
    <w:rsid w:val="00EC5E1D"/>
    <w:rsid w:val="00EC6E34"/>
    <w:rsid w:val="00EC7CDF"/>
    <w:rsid w:val="00EC7ECB"/>
    <w:rsid w:val="00ED0B00"/>
    <w:rsid w:val="00ED0B5C"/>
    <w:rsid w:val="00ED129D"/>
    <w:rsid w:val="00ED1B28"/>
    <w:rsid w:val="00ED38BC"/>
    <w:rsid w:val="00ED609F"/>
    <w:rsid w:val="00ED78F7"/>
    <w:rsid w:val="00ED7C09"/>
    <w:rsid w:val="00ED7DDD"/>
    <w:rsid w:val="00EE07F8"/>
    <w:rsid w:val="00EE2372"/>
    <w:rsid w:val="00EE2FF6"/>
    <w:rsid w:val="00EE4CD8"/>
    <w:rsid w:val="00EE5896"/>
    <w:rsid w:val="00EE5AF2"/>
    <w:rsid w:val="00EE72F6"/>
    <w:rsid w:val="00EF3203"/>
    <w:rsid w:val="00EF4098"/>
    <w:rsid w:val="00EF523F"/>
    <w:rsid w:val="00EF7016"/>
    <w:rsid w:val="00EF71FA"/>
    <w:rsid w:val="00F01590"/>
    <w:rsid w:val="00F035EC"/>
    <w:rsid w:val="00F05F7C"/>
    <w:rsid w:val="00F060A2"/>
    <w:rsid w:val="00F117CD"/>
    <w:rsid w:val="00F13D96"/>
    <w:rsid w:val="00F15955"/>
    <w:rsid w:val="00F17AD0"/>
    <w:rsid w:val="00F219BC"/>
    <w:rsid w:val="00F22178"/>
    <w:rsid w:val="00F225FE"/>
    <w:rsid w:val="00F2284D"/>
    <w:rsid w:val="00F22F21"/>
    <w:rsid w:val="00F24655"/>
    <w:rsid w:val="00F2495B"/>
    <w:rsid w:val="00F24D79"/>
    <w:rsid w:val="00F2565B"/>
    <w:rsid w:val="00F256E0"/>
    <w:rsid w:val="00F25F96"/>
    <w:rsid w:val="00F274AA"/>
    <w:rsid w:val="00F30A7F"/>
    <w:rsid w:val="00F30B75"/>
    <w:rsid w:val="00F324ED"/>
    <w:rsid w:val="00F34F1C"/>
    <w:rsid w:val="00F356C9"/>
    <w:rsid w:val="00F40CE0"/>
    <w:rsid w:val="00F40EAD"/>
    <w:rsid w:val="00F4198D"/>
    <w:rsid w:val="00F41E91"/>
    <w:rsid w:val="00F42354"/>
    <w:rsid w:val="00F4377F"/>
    <w:rsid w:val="00F439B5"/>
    <w:rsid w:val="00F43D76"/>
    <w:rsid w:val="00F441BD"/>
    <w:rsid w:val="00F44ECA"/>
    <w:rsid w:val="00F466F7"/>
    <w:rsid w:val="00F475AE"/>
    <w:rsid w:val="00F501A4"/>
    <w:rsid w:val="00F50DB6"/>
    <w:rsid w:val="00F51429"/>
    <w:rsid w:val="00F52204"/>
    <w:rsid w:val="00F53540"/>
    <w:rsid w:val="00F54576"/>
    <w:rsid w:val="00F558B7"/>
    <w:rsid w:val="00F56CC7"/>
    <w:rsid w:val="00F5785D"/>
    <w:rsid w:val="00F6063B"/>
    <w:rsid w:val="00F6143D"/>
    <w:rsid w:val="00F6159C"/>
    <w:rsid w:val="00F63AF4"/>
    <w:rsid w:val="00F64746"/>
    <w:rsid w:val="00F6613B"/>
    <w:rsid w:val="00F67001"/>
    <w:rsid w:val="00F67245"/>
    <w:rsid w:val="00F679E9"/>
    <w:rsid w:val="00F67B02"/>
    <w:rsid w:val="00F71FF1"/>
    <w:rsid w:val="00F728D4"/>
    <w:rsid w:val="00F730FE"/>
    <w:rsid w:val="00F73442"/>
    <w:rsid w:val="00F741B2"/>
    <w:rsid w:val="00F74CE8"/>
    <w:rsid w:val="00F754CB"/>
    <w:rsid w:val="00F75AEE"/>
    <w:rsid w:val="00F76B8C"/>
    <w:rsid w:val="00F77A8D"/>
    <w:rsid w:val="00F80EA8"/>
    <w:rsid w:val="00F816D6"/>
    <w:rsid w:val="00F81EF6"/>
    <w:rsid w:val="00F838A9"/>
    <w:rsid w:val="00F839F3"/>
    <w:rsid w:val="00F83CB4"/>
    <w:rsid w:val="00F85E5B"/>
    <w:rsid w:val="00F904D7"/>
    <w:rsid w:val="00F91599"/>
    <w:rsid w:val="00F937A7"/>
    <w:rsid w:val="00F94816"/>
    <w:rsid w:val="00F94B9D"/>
    <w:rsid w:val="00F95E45"/>
    <w:rsid w:val="00F977E0"/>
    <w:rsid w:val="00FA0C67"/>
    <w:rsid w:val="00FA1ACE"/>
    <w:rsid w:val="00FA1E00"/>
    <w:rsid w:val="00FA32FE"/>
    <w:rsid w:val="00FA5588"/>
    <w:rsid w:val="00FA5D82"/>
    <w:rsid w:val="00FA60DD"/>
    <w:rsid w:val="00FB2405"/>
    <w:rsid w:val="00FB2480"/>
    <w:rsid w:val="00FB39FF"/>
    <w:rsid w:val="00FB4EC9"/>
    <w:rsid w:val="00FB53A4"/>
    <w:rsid w:val="00FC0819"/>
    <w:rsid w:val="00FC16D3"/>
    <w:rsid w:val="00FC49BA"/>
    <w:rsid w:val="00FD21BB"/>
    <w:rsid w:val="00FD2E41"/>
    <w:rsid w:val="00FD6BCD"/>
    <w:rsid w:val="00FE07B9"/>
    <w:rsid w:val="00FE13F6"/>
    <w:rsid w:val="00FE1C76"/>
    <w:rsid w:val="00FE32F6"/>
    <w:rsid w:val="00FE363A"/>
    <w:rsid w:val="00FE41C2"/>
    <w:rsid w:val="00FE4DAF"/>
    <w:rsid w:val="00FE57F5"/>
    <w:rsid w:val="00FE6584"/>
    <w:rsid w:val="00FF132B"/>
    <w:rsid w:val="00FF1E02"/>
    <w:rsid w:val="00FF277A"/>
    <w:rsid w:val="00FF2ED5"/>
    <w:rsid w:val="00FF3608"/>
    <w:rsid w:val="00FF4284"/>
    <w:rsid w:val="00FF603A"/>
    <w:rsid w:val="00FF7E81"/>
    <w:rsid w:val="77FA5693"/>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C4314"/>
  <w15:docId w15:val="{AD17B28A-167A-C247-B745-95BFC0730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2B8"/>
    <w:pPr>
      <w:spacing w:line="320" w:lineRule="atLeast"/>
      <w:jc w:val="both"/>
    </w:pPr>
    <w:rPr>
      <w:rFonts w:ascii="Segoe UI" w:hAnsi="Segoe UI"/>
      <w:color w:val="000000" w:themeColor="text1"/>
      <w:sz w:val="20"/>
    </w:rPr>
  </w:style>
  <w:style w:type="paragraph" w:styleId="Heading1">
    <w:name w:val="heading 1"/>
    <w:basedOn w:val="Normal"/>
    <w:next w:val="Normal"/>
    <w:link w:val="Heading1Char"/>
    <w:uiPriority w:val="9"/>
    <w:qFormat/>
    <w:rsid w:val="007122B8"/>
    <w:pPr>
      <w:keepNext/>
      <w:keepLines/>
      <w:numPr>
        <w:numId w:val="4"/>
      </w:numPr>
      <w:spacing w:before="480" w:after="120"/>
      <w:outlineLvl w:val="0"/>
    </w:pPr>
    <w:rPr>
      <w:rFonts w:eastAsiaTheme="majorEastAsia" w:cstheme="majorBidi"/>
      <w:b/>
      <w:bCs/>
      <w:color w:val="auto"/>
      <w:sz w:val="28"/>
      <w:szCs w:val="28"/>
    </w:rPr>
  </w:style>
  <w:style w:type="paragraph" w:styleId="Heading2">
    <w:name w:val="heading 2"/>
    <w:basedOn w:val="Normal"/>
    <w:next w:val="Normal"/>
    <w:link w:val="Heading2Char"/>
    <w:unhideWhenUsed/>
    <w:qFormat/>
    <w:rsid w:val="00636B98"/>
    <w:pPr>
      <w:keepNext/>
      <w:keepLines/>
      <w:numPr>
        <w:ilvl w:val="1"/>
        <w:numId w:val="4"/>
      </w:numPr>
      <w:spacing w:before="360" w:after="120"/>
      <w:outlineLvl w:val="1"/>
    </w:pPr>
    <w:rPr>
      <w:rFonts w:eastAsiaTheme="majorEastAsia" w:cstheme="majorBidi"/>
      <w:b/>
      <w:bCs/>
      <w:color w:val="auto"/>
      <w:sz w:val="24"/>
      <w:szCs w:val="26"/>
    </w:rPr>
  </w:style>
  <w:style w:type="paragraph" w:styleId="Heading3">
    <w:name w:val="heading 3"/>
    <w:basedOn w:val="Normal"/>
    <w:next w:val="Normal"/>
    <w:link w:val="Heading3Char"/>
    <w:unhideWhenUsed/>
    <w:qFormat/>
    <w:rsid w:val="00636B98"/>
    <w:pPr>
      <w:keepNext/>
      <w:keepLines/>
      <w:numPr>
        <w:ilvl w:val="2"/>
        <w:numId w:val="4"/>
      </w:numPr>
      <w:spacing w:before="240" w:after="120"/>
      <w:outlineLvl w:val="2"/>
    </w:pPr>
    <w:rPr>
      <w:rFonts w:eastAsiaTheme="majorEastAsia" w:cstheme="majorBidi"/>
      <w:b/>
      <w:bCs/>
      <w:color w:val="auto"/>
      <w:sz w:val="22"/>
    </w:rPr>
  </w:style>
  <w:style w:type="paragraph" w:styleId="Heading4">
    <w:name w:val="heading 4"/>
    <w:basedOn w:val="Normal"/>
    <w:next w:val="Normal"/>
    <w:link w:val="Heading4Char"/>
    <w:unhideWhenUsed/>
    <w:qFormat/>
    <w:rsid w:val="00C618BA"/>
    <w:pPr>
      <w:numPr>
        <w:ilvl w:val="3"/>
        <w:numId w:val="4"/>
      </w:numPr>
      <w:spacing w:before="200" w:after="120"/>
      <w:outlineLvl w:val="3"/>
    </w:pPr>
    <w:rPr>
      <w:rFonts w:eastAsiaTheme="majorEastAsia" w:cstheme="majorBidi"/>
      <w:b/>
      <w:szCs w:val="20"/>
    </w:rPr>
  </w:style>
  <w:style w:type="paragraph" w:styleId="Heading5">
    <w:name w:val="heading 5"/>
    <w:basedOn w:val="Normal"/>
    <w:next w:val="Normal"/>
    <w:link w:val="Heading5Char"/>
    <w:unhideWhenUsed/>
    <w:qFormat/>
    <w:rsid w:val="007D63D8"/>
    <w:pPr>
      <w:keepNext/>
      <w:keepLines/>
      <w:numPr>
        <w:ilvl w:val="4"/>
        <w:numId w:val="4"/>
      </w:numPr>
      <w:spacing w:before="200" w:after="0"/>
      <w:outlineLvl w:val="4"/>
    </w:pPr>
    <w:rPr>
      <w:rFonts w:eastAsiaTheme="majorEastAsia" w:cstheme="majorBidi"/>
      <w:b/>
      <w:color w:val="auto"/>
    </w:rPr>
  </w:style>
  <w:style w:type="paragraph" w:styleId="Heading6">
    <w:name w:val="heading 6"/>
    <w:basedOn w:val="Normal"/>
    <w:next w:val="Normal"/>
    <w:link w:val="Heading6Char"/>
    <w:unhideWhenUsed/>
    <w:rsid w:val="00046A68"/>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nhideWhenUsed/>
    <w:rsid w:val="00046A68"/>
    <w:pPr>
      <w:keepNext/>
      <w:keepLines/>
      <w:numPr>
        <w:ilvl w:val="6"/>
        <w:numId w:val="4"/>
      </w:numPr>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nhideWhenUsed/>
    <w:rsid w:val="00046A68"/>
    <w:pPr>
      <w:keepNext/>
      <w:keepLines/>
      <w:numPr>
        <w:ilvl w:val="7"/>
        <w:numId w:val="4"/>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nhideWhenUsed/>
    <w:rsid w:val="00046A68"/>
    <w:pPr>
      <w:keepNext/>
      <w:keepLines/>
      <w:numPr>
        <w:ilvl w:val="8"/>
        <w:numId w:val="4"/>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2B8"/>
    <w:rPr>
      <w:rFonts w:ascii="Segoe UI" w:eastAsiaTheme="majorEastAsia" w:hAnsi="Segoe UI" w:cstheme="majorBidi"/>
      <w:b/>
      <w:bCs/>
      <w:sz w:val="28"/>
      <w:szCs w:val="28"/>
    </w:rPr>
  </w:style>
  <w:style w:type="character" w:customStyle="1" w:styleId="Heading2Char">
    <w:name w:val="Heading 2 Char"/>
    <w:basedOn w:val="DefaultParagraphFont"/>
    <w:link w:val="Heading2"/>
    <w:rsid w:val="00636B98"/>
    <w:rPr>
      <w:rFonts w:ascii="Segoe UI" w:eastAsiaTheme="majorEastAsia" w:hAnsi="Segoe UI" w:cstheme="majorBidi"/>
      <w:b/>
      <w:bCs/>
      <w:sz w:val="24"/>
      <w:szCs w:val="26"/>
    </w:rPr>
  </w:style>
  <w:style w:type="character" w:customStyle="1" w:styleId="Heading3Char">
    <w:name w:val="Heading 3 Char"/>
    <w:basedOn w:val="DefaultParagraphFont"/>
    <w:link w:val="Heading3"/>
    <w:rsid w:val="00636B98"/>
    <w:rPr>
      <w:rFonts w:ascii="Segoe UI" w:eastAsiaTheme="majorEastAsia" w:hAnsi="Segoe UI" w:cstheme="majorBidi"/>
      <w:b/>
      <w:bCs/>
    </w:rPr>
  </w:style>
  <w:style w:type="character" w:customStyle="1" w:styleId="Heading4Char">
    <w:name w:val="Heading 4 Char"/>
    <w:basedOn w:val="DefaultParagraphFont"/>
    <w:link w:val="Heading4"/>
    <w:rsid w:val="00C618BA"/>
    <w:rPr>
      <w:rFonts w:ascii="Segoe UI" w:eastAsiaTheme="majorEastAsia" w:hAnsi="Segoe UI" w:cstheme="majorBidi"/>
      <w:b/>
      <w:color w:val="000000" w:themeColor="text1"/>
      <w:sz w:val="20"/>
      <w:szCs w:val="20"/>
    </w:rPr>
  </w:style>
  <w:style w:type="character" w:customStyle="1" w:styleId="Heading5Char">
    <w:name w:val="Heading 5 Char"/>
    <w:basedOn w:val="DefaultParagraphFont"/>
    <w:link w:val="Heading5"/>
    <w:rsid w:val="007D63D8"/>
    <w:rPr>
      <w:rFonts w:ascii="Segoe UI" w:eastAsiaTheme="majorEastAsia" w:hAnsi="Segoe UI" w:cstheme="majorBidi"/>
      <w:b/>
      <w:sz w:val="20"/>
    </w:rPr>
  </w:style>
  <w:style w:type="character" w:customStyle="1" w:styleId="Heading6Char">
    <w:name w:val="Heading 6 Char"/>
    <w:basedOn w:val="DefaultParagraphFont"/>
    <w:link w:val="Heading6"/>
    <w:rsid w:val="00046A6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046A6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046A6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046A68"/>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91028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B1B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1BCB"/>
    <w:rPr>
      <w:rFonts w:ascii="Tahoma" w:hAnsi="Tahoma" w:cs="Tahoma"/>
      <w:color w:val="000000" w:themeColor="text1"/>
      <w:sz w:val="16"/>
      <w:szCs w:val="16"/>
    </w:rPr>
  </w:style>
  <w:style w:type="paragraph" w:styleId="Header">
    <w:name w:val="header"/>
    <w:basedOn w:val="Normal"/>
    <w:link w:val="HeaderChar"/>
    <w:unhideWhenUsed/>
    <w:qFormat/>
    <w:rsid w:val="00A5170F"/>
    <w:pPr>
      <w:pBdr>
        <w:bottom w:val="single" w:sz="4" w:space="6" w:color="auto"/>
      </w:pBdr>
      <w:tabs>
        <w:tab w:val="center" w:pos="4536"/>
        <w:tab w:val="right" w:pos="9072"/>
      </w:tabs>
      <w:spacing w:after="0" w:line="240" w:lineRule="auto"/>
    </w:pPr>
    <w:rPr>
      <w:i/>
      <w:noProof/>
      <w:color w:val="BFBFBF" w:themeColor="background1" w:themeShade="BF"/>
      <w:lang w:eastAsia="de-CH"/>
    </w:rPr>
  </w:style>
  <w:style w:type="character" w:customStyle="1" w:styleId="HeaderChar">
    <w:name w:val="Header Char"/>
    <w:basedOn w:val="DefaultParagraphFont"/>
    <w:link w:val="Header"/>
    <w:rsid w:val="00A5170F"/>
    <w:rPr>
      <w:rFonts w:ascii="Arial" w:hAnsi="Arial"/>
      <w:i/>
      <w:noProof/>
      <w:color w:val="BFBFBF" w:themeColor="background1" w:themeShade="BF"/>
      <w:sz w:val="20"/>
      <w:lang w:eastAsia="de-CH"/>
    </w:rPr>
  </w:style>
  <w:style w:type="paragraph" w:styleId="Footer">
    <w:name w:val="footer"/>
    <w:basedOn w:val="Normal"/>
    <w:link w:val="FooterChar"/>
    <w:unhideWhenUsed/>
    <w:qFormat/>
    <w:rsid w:val="00A5170F"/>
    <w:pPr>
      <w:pBdr>
        <w:top w:val="single" w:sz="4" w:space="6" w:color="auto"/>
      </w:pBdr>
      <w:tabs>
        <w:tab w:val="center" w:pos="4536"/>
        <w:tab w:val="right" w:pos="9072"/>
      </w:tabs>
      <w:spacing w:after="0" w:line="240" w:lineRule="auto"/>
    </w:pPr>
    <w:rPr>
      <w:sz w:val="16"/>
    </w:rPr>
  </w:style>
  <w:style w:type="character" w:customStyle="1" w:styleId="FooterChar">
    <w:name w:val="Footer Char"/>
    <w:basedOn w:val="DefaultParagraphFont"/>
    <w:link w:val="Footer"/>
    <w:rsid w:val="00A5170F"/>
    <w:rPr>
      <w:rFonts w:ascii="Arial" w:hAnsi="Arial"/>
      <w:color w:val="000000" w:themeColor="text1"/>
      <w:sz w:val="16"/>
    </w:rPr>
  </w:style>
  <w:style w:type="character" w:styleId="PlaceholderText">
    <w:name w:val="Placeholder Text"/>
    <w:basedOn w:val="DefaultParagraphFont"/>
    <w:uiPriority w:val="99"/>
    <w:semiHidden/>
    <w:rsid w:val="007E528B"/>
    <w:rPr>
      <w:color w:val="808080"/>
    </w:rPr>
  </w:style>
  <w:style w:type="paragraph" w:customStyle="1" w:styleId="ImpressumTabelleFliesstext">
    <w:name w:val="Impressum Tabelle Fliesstext"/>
    <w:basedOn w:val="ImpressumTabelleUntertitel"/>
    <w:qFormat/>
    <w:rsid w:val="00F4198D"/>
    <w:rPr>
      <w:rFonts w:cs="Times New Roman"/>
      <w:b w:val="0"/>
      <w:szCs w:val="24"/>
    </w:rPr>
  </w:style>
  <w:style w:type="paragraph" w:customStyle="1" w:styleId="ImpressumTabelleUntertitel">
    <w:name w:val="Impressum Tabelle Untertitel"/>
    <w:qFormat/>
    <w:rsid w:val="00F4198D"/>
    <w:pPr>
      <w:spacing w:after="0" w:line="240" w:lineRule="atLeast"/>
    </w:pPr>
    <w:rPr>
      <w:rFonts w:ascii="Arial" w:eastAsia="Times New Roman" w:hAnsi="Arial" w:cs="Arial"/>
      <w:b/>
      <w:bCs/>
      <w:color w:val="000000"/>
      <w:kern w:val="32"/>
      <w:sz w:val="20"/>
      <w:szCs w:val="32"/>
      <w:lang w:eastAsia="de-DE"/>
    </w:rPr>
  </w:style>
  <w:style w:type="paragraph" w:customStyle="1" w:styleId="Copyright">
    <w:name w:val="Copyright"/>
    <w:autoRedefine/>
    <w:rsid w:val="009F7D43"/>
    <w:pPr>
      <w:spacing w:after="240" w:line="240" w:lineRule="auto"/>
    </w:pPr>
    <w:rPr>
      <w:rFonts w:ascii="Arial" w:eastAsia="Times New Roman" w:hAnsi="Arial" w:cs="Times New Roman"/>
      <w:color w:val="000000"/>
      <w:sz w:val="16"/>
      <w:szCs w:val="24"/>
      <w:lang w:eastAsia="de-DE"/>
    </w:rPr>
  </w:style>
  <w:style w:type="paragraph" w:customStyle="1" w:styleId="ImpressumTitel">
    <w:name w:val="Impressum Titel"/>
    <w:basedOn w:val="Normal"/>
    <w:qFormat/>
    <w:rsid w:val="00487C05"/>
    <w:pPr>
      <w:keepNext/>
      <w:keepLines/>
      <w:pageBreakBefore/>
      <w:tabs>
        <w:tab w:val="left" w:pos="1701"/>
        <w:tab w:val="left" w:pos="6237"/>
        <w:tab w:val="left" w:pos="7938"/>
      </w:tabs>
      <w:spacing w:after="120"/>
      <w:outlineLvl w:val="0"/>
    </w:pPr>
    <w:rPr>
      <w:rFonts w:eastAsia="Times New Roman" w:cs="Arial"/>
      <w:b/>
      <w:bCs/>
      <w:color w:val="000000"/>
      <w:kern w:val="32"/>
      <w:sz w:val="26"/>
      <w:szCs w:val="32"/>
      <w:lang w:eastAsia="de-DE"/>
    </w:rPr>
  </w:style>
  <w:style w:type="paragraph" w:styleId="DocumentMap">
    <w:name w:val="Document Map"/>
    <w:basedOn w:val="Normal"/>
    <w:link w:val="DocumentMapChar"/>
    <w:uiPriority w:val="99"/>
    <w:semiHidden/>
    <w:unhideWhenUsed/>
    <w:rsid w:val="0098667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8667A"/>
    <w:rPr>
      <w:rFonts w:ascii="Tahoma" w:hAnsi="Tahoma" w:cs="Tahoma"/>
      <w:color w:val="000000" w:themeColor="text1"/>
      <w:sz w:val="16"/>
      <w:szCs w:val="16"/>
    </w:rPr>
  </w:style>
  <w:style w:type="paragraph" w:styleId="Subtitle">
    <w:name w:val="Subtitle"/>
    <w:basedOn w:val="Normal"/>
    <w:next w:val="Normal"/>
    <w:link w:val="SubtitleChar"/>
    <w:qFormat/>
    <w:rsid w:val="00046A68"/>
    <w:pPr>
      <w:numPr>
        <w:ilvl w:val="1"/>
      </w:numPr>
    </w:pPr>
    <w:rPr>
      <w:rFonts w:eastAsiaTheme="majorEastAsia" w:cstheme="majorBidi"/>
      <w:i/>
      <w:iCs/>
      <w:color w:val="auto"/>
      <w:spacing w:val="15"/>
      <w:szCs w:val="24"/>
    </w:rPr>
  </w:style>
  <w:style w:type="character" w:customStyle="1" w:styleId="SubtitleChar">
    <w:name w:val="Subtitle Char"/>
    <w:basedOn w:val="DefaultParagraphFont"/>
    <w:link w:val="Subtitle"/>
    <w:rsid w:val="00046A68"/>
    <w:rPr>
      <w:rFonts w:ascii="Arial" w:eastAsiaTheme="majorEastAsia" w:hAnsi="Arial" w:cstheme="majorBidi"/>
      <w:i/>
      <w:iCs/>
      <w:spacing w:val="15"/>
      <w:sz w:val="20"/>
      <w:szCs w:val="24"/>
    </w:rPr>
  </w:style>
  <w:style w:type="paragraph" w:styleId="Title">
    <w:name w:val="Title"/>
    <w:basedOn w:val="Normal"/>
    <w:next w:val="Normal"/>
    <w:link w:val="TitleChar"/>
    <w:uiPriority w:val="10"/>
    <w:qFormat/>
    <w:rsid w:val="006C2A5D"/>
    <w:pPr>
      <w:pageBreakBefore/>
      <w:spacing w:before="480" w:after="120"/>
      <w:contextualSpacing/>
    </w:pPr>
    <w:rPr>
      <w:rFonts w:eastAsiaTheme="majorEastAsia" w:cstheme="majorBidi"/>
      <w:b/>
      <w:kern w:val="28"/>
      <w:sz w:val="26"/>
      <w:szCs w:val="52"/>
    </w:rPr>
  </w:style>
  <w:style w:type="character" w:customStyle="1" w:styleId="TitleChar">
    <w:name w:val="Title Char"/>
    <w:basedOn w:val="DefaultParagraphFont"/>
    <w:link w:val="Title"/>
    <w:uiPriority w:val="10"/>
    <w:rsid w:val="006C2A5D"/>
    <w:rPr>
      <w:rFonts w:ascii="Arial" w:eastAsiaTheme="majorEastAsia" w:hAnsi="Arial" w:cstheme="majorBidi"/>
      <w:b/>
      <w:color w:val="000000" w:themeColor="text1"/>
      <w:kern w:val="28"/>
      <w:sz w:val="26"/>
      <w:szCs w:val="52"/>
    </w:rPr>
  </w:style>
  <w:style w:type="paragraph" w:customStyle="1" w:styleId="Leerzeile">
    <w:name w:val="Leerzeile"/>
    <w:basedOn w:val="Normal"/>
    <w:qFormat/>
    <w:rsid w:val="00CA6A33"/>
    <w:pPr>
      <w:spacing w:after="0" w:line="240" w:lineRule="auto"/>
    </w:pPr>
  </w:style>
  <w:style w:type="paragraph" w:styleId="TOCHeading">
    <w:name w:val="TOC Heading"/>
    <w:basedOn w:val="Heading1"/>
    <w:next w:val="Normal"/>
    <w:uiPriority w:val="39"/>
    <w:unhideWhenUsed/>
    <w:qFormat/>
    <w:rsid w:val="00675AC8"/>
    <w:pPr>
      <w:numPr>
        <w:numId w:val="0"/>
      </w:numPr>
      <w:spacing w:line="276" w:lineRule="auto"/>
    </w:pPr>
    <w:rPr>
      <w:color w:val="000000" w:themeColor="text1"/>
      <w:sz w:val="26"/>
      <w:lang w:val="de-DE"/>
    </w:rPr>
  </w:style>
  <w:style w:type="paragraph" w:customStyle="1" w:styleId="ImpressumTabelleTitel">
    <w:name w:val="Impressum Tabelle Titel"/>
    <w:qFormat/>
    <w:rsid w:val="00933032"/>
    <w:pPr>
      <w:spacing w:before="200" w:after="60" w:line="320" w:lineRule="atLeast"/>
    </w:pPr>
    <w:rPr>
      <w:rFonts w:ascii="Arial" w:eastAsia="Times New Roman" w:hAnsi="Arial" w:cs="Arial"/>
      <w:b/>
      <w:bCs/>
      <w:color w:val="000000"/>
      <w:kern w:val="32"/>
      <w:sz w:val="20"/>
      <w:szCs w:val="32"/>
      <w:lang w:eastAsia="de-DE"/>
    </w:rPr>
  </w:style>
  <w:style w:type="paragraph" w:customStyle="1" w:styleId="Kommentaranzupassen">
    <w:name w:val="Kommentar (anzupassen)"/>
    <w:basedOn w:val="Normal"/>
    <w:link w:val="KommentaranzupassenZchn"/>
    <w:qFormat/>
    <w:rsid w:val="006550FC"/>
    <w:pPr>
      <w:tabs>
        <w:tab w:val="left" w:pos="1134"/>
      </w:tabs>
      <w:spacing w:after="0" w:line="360" w:lineRule="auto"/>
    </w:pPr>
    <w:rPr>
      <w:rFonts w:eastAsia="Times New Roman" w:cs="Times New Roman"/>
      <w:i/>
      <w:snapToGrid w:val="0"/>
      <w:color w:val="95B3D7" w:themeColor="accent1" w:themeTint="99"/>
      <w:sz w:val="22"/>
      <w:lang w:eastAsia="de-DE"/>
    </w:rPr>
  </w:style>
  <w:style w:type="character" w:customStyle="1" w:styleId="KommentaranzupassenZchn">
    <w:name w:val="Kommentar (anzupassen) Zchn"/>
    <w:basedOn w:val="DefaultParagraphFont"/>
    <w:link w:val="Kommentaranzupassen"/>
    <w:rsid w:val="006550FC"/>
    <w:rPr>
      <w:rFonts w:ascii="Arial" w:eastAsia="Times New Roman" w:hAnsi="Arial" w:cs="Times New Roman"/>
      <w:i/>
      <w:snapToGrid w:val="0"/>
      <w:color w:val="95B3D7" w:themeColor="accent1" w:themeTint="99"/>
      <w:lang w:eastAsia="de-DE"/>
    </w:rPr>
  </w:style>
  <w:style w:type="paragraph" w:customStyle="1" w:styleId="ManagementSummaryTitel">
    <w:name w:val="Management Summary Titel"/>
    <w:basedOn w:val="Normal"/>
    <w:qFormat/>
    <w:rsid w:val="00487C05"/>
    <w:pPr>
      <w:keepNext/>
      <w:keepLines/>
      <w:pageBreakBefore/>
      <w:spacing w:after="120"/>
      <w:outlineLvl w:val="0"/>
    </w:pPr>
    <w:rPr>
      <w:rFonts w:eastAsia="Times New Roman" w:cs="Arial"/>
      <w:b/>
      <w:bCs/>
      <w:color w:val="000000"/>
      <w:kern w:val="32"/>
      <w:sz w:val="26"/>
      <w:szCs w:val="32"/>
      <w:lang w:eastAsia="de-DE"/>
    </w:rPr>
  </w:style>
  <w:style w:type="paragraph" w:styleId="TOC1">
    <w:name w:val="toc 1"/>
    <w:basedOn w:val="Normal"/>
    <w:next w:val="Normal"/>
    <w:uiPriority w:val="39"/>
    <w:rsid w:val="005E6F17"/>
    <w:pPr>
      <w:tabs>
        <w:tab w:val="left" w:pos="425"/>
        <w:tab w:val="left" w:leader="underscore" w:pos="8789"/>
      </w:tabs>
      <w:spacing w:after="0"/>
    </w:pPr>
    <w:rPr>
      <w:b/>
      <w:bCs/>
      <w:iCs/>
      <w:szCs w:val="24"/>
    </w:rPr>
  </w:style>
  <w:style w:type="paragraph" w:styleId="TOC2">
    <w:name w:val="toc 2"/>
    <w:basedOn w:val="Normal"/>
    <w:next w:val="Normal"/>
    <w:uiPriority w:val="39"/>
    <w:rsid w:val="007F5338"/>
    <w:pPr>
      <w:tabs>
        <w:tab w:val="left" w:pos="851"/>
        <w:tab w:val="left" w:leader="underscore" w:pos="8789"/>
      </w:tabs>
      <w:spacing w:after="0"/>
      <w:ind w:left="198"/>
    </w:pPr>
    <w:rPr>
      <w:bCs/>
    </w:rPr>
  </w:style>
  <w:style w:type="character" w:styleId="Hyperlink">
    <w:name w:val="Hyperlink"/>
    <w:basedOn w:val="DefaultParagraphFont"/>
    <w:uiPriority w:val="99"/>
    <w:rsid w:val="006550FC"/>
    <w:rPr>
      <w:rFonts w:ascii="Arial" w:hAnsi="Arial"/>
      <w:color w:val="0000FF"/>
      <w:u w:val="single"/>
    </w:rPr>
  </w:style>
  <w:style w:type="character" w:styleId="SubtleEmphasis">
    <w:name w:val="Subtle Emphasis"/>
    <w:basedOn w:val="DefaultParagraphFont"/>
    <w:uiPriority w:val="19"/>
    <w:rsid w:val="00B86146"/>
    <w:rPr>
      <w:i/>
      <w:iCs/>
      <w:color w:val="808080" w:themeColor="text1" w:themeTint="7F"/>
    </w:rPr>
  </w:style>
  <w:style w:type="paragraph" w:styleId="TOC3">
    <w:name w:val="toc 3"/>
    <w:basedOn w:val="Normal"/>
    <w:next w:val="Normal"/>
    <w:uiPriority w:val="39"/>
    <w:unhideWhenUsed/>
    <w:rsid w:val="007F5338"/>
    <w:pPr>
      <w:tabs>
        <w:tab w:val="left" w:pos="851"/>
        <w:tab w:val="left" w:leader="underscore" w:pos="8789"/>
      </w:tabs>
      <w:spacing w:after="0"/>
      <w:ind w:left="198"/>
    </w:pPr>
    <w:rPr>
      <w:szCs w:val="20"/>
    </w:rPr>
  </w:style>
  <w:style w:type="paragraph" w:styleId="TOC4">
    <w:name w:val="toc 4"/>
    <w:basedOn w:val="Normal"/>
    <w:next w:val="Normal"/>
    <w:uiPriority w:val="39"/>
    <w:unhideWhenUsed/>
    <w:rsid w:val="001B4422"/>
    <w:pPr>
      <w:spacing w:after="0"/>
      <w:ind w:left="601"/>
    </w:pPr>
    <w:rPr>
      <w:szCs w:val="20"/>
    </w:rPr>
  </w:style>
  <w:style w:type="paragraph" w:styleId="TOC5">
    <w:name w:val="toc 5"/>
    <w:basedOn w:val="Normal"/>
    <w:next w:val="Normal"/>
    <w:uiPriority w:val="39"/>
    <w:unhideWhenUsed/>
    <w:rsid w:val="001B4422"/>
    <w:pPr>
      <w:spacing w:after="0"/>
      <w:ind w:left="799"/>
    </w:pPr>
    <w:rPr>
      <w:szCs w:val="20"/>
    </w:rPr>
  </w:style>
  <w:style w:type="paragraph" w:styleId="TOC6">
    <w:name w:val="toc 6"/>
    <w:basedOn w:val="Normal"/>
    <w:next w:val="Normal"/>
    <w:autoRedefine/>
    <w:uiPriority w:val="39"/>
    <w:unhideWhenUsed/>
    <w:rsid w:val="00ED1B28"/>
    <w:pPr>
      <w:spacing w:after="0"/>
      <w:ind w:left="1000"/>
    </w:pPr>
    <w:rPr>
      <w:rFonts w:asciiTheme="minorHAnsi" w:hAnsiTheme="minorHAnsi"/>
      <w:szCs w:val="20"/>
    </w:rPr>
  </w:style>
  <w:style w:type="paragraph" w:styleId="TOC7">
    <w:name w:val="toc 7"/>
    <w:basedOn w:val="Normal"/>
    <w:next w:val="Normal"/>
    <w:autoRedefine/>
    <w:uiPriority w:val="39"/>
    <w:unhideWhenUsed/>
    <w:rsid w:val="00ED1B28"/>
    <w:pPr>
      <w:spacing w:after="0"/>
      <w:ind w:left="1200"/>
    </w:pPr>
    <w:rPr>
      <w:rFonts w:asciiTheme="minorHAnsi" w:hAnsiTheme="minorHAnsi"/>
      <w:szCs w:val="20"/>
    </w:rPr>
  </w:style>
  <w:style w:type="paragraph" w:styleId="TOC8">
    <w:name w:val="toc 8"/>
    <w:basedOn w:val="Normal"/>
    <w:next w:val="Normal"/>
    <w:autoRedefine/>
    <w:uiPriority w:val="39"/>
    <w:unhideWhenUsed/>
    <w:rsid w:val="00ED1B28"/>
    <w:pPr>
      <w:spacing w:after="0"/>
      <w:ind w:left="1400"/>
    </w:pPr>
    <w:rPr>
      <w:rFonts w:asciiTheme="minorHAnsi" w:hAnsiTheme="minorHAnsi"/>
      <w:szCs w:val="20"/>
    </w:rPr>
  </w:style>
  <w:style w:type="paragraph" w:styleId="TOC9">
    <w:name w:val="toc 9"/>
    <w:basedOn w:val="Normal"/>
    <w:next w:val="Normal"/>
    <w:autoRedefine/>
    <w:uiPriority w:val="39"/>
    <w:unhideWhenUsed/>
    <w:rsid w:val="00ED1B28"/>
    <w:pPr>
      <w:spacing w:after="0"/>
      <w:ind w:left="1600"/>
    </w:pPr>
    <w:rPr>
      <w:rFonts w:asciiTheme="minorHAnsi" w:hAnsiTheme="minorHAnsi"/>
      <w:szCs w:val="20"/>
    </w:rPr>
  </w:style>
  <w:style w:type="numbering" w:customStyle="1" w:styleId="Anhang1">
    <w:name w:val="Anhang 1"/>
    <w:uiPriority w:val="99"/>
    <w:rsid w:val="004521EE"/>
    <w:pPr>
      <w:numPr>
        <w:numId w:val="1"/>
      </w:numPr>
    </w:pPr>
  </w:style>
  <w:style w:type="numbering" w:customStyle="1" w:styleId="Anhang">
    <w:name w:val="Anhang"/>
    <w:uiPriority w:val="99"/>
    <w:rsid w:val="00AD741C"/>
    <w:pPr>
      <w:numPr>
        <w:numId w:val="2"/>
      </w:numPr>
    </w:pPr>
  </w:style>
  <w:style w:type="paragraph" w:styleId="ListParagraph">
    <w:name w:val="List Paragraph"/>
    <w:basedOn w:val="Normal"/>
    <w:link w:val="ListParagraphChar"/>
    <w:uiPriority w:val="34"/>
    <w:qFormat/>
    <w:rsid w:val="00D67F81"/>
    <w:pPr>
      <w:ind w:left="720"/>
      <w:contextualSpacing/>
    </w:pPr>
  </w:style>
  <w:style w:type="paragraph" w:customStyle="1" w:styleId="Anhangberschrift1">
    <w:name w:val="Anhang Überschrift 1"/>
    <w:basedOn w:val="Heading1"/>
    <w:qFormat/>
    <w:rsid w:val="007122B8"/>
    <w:pPr>
      <w:numPr>
        <w:numId w:val="3"/>
      </w:numPr>
    </w:pPr>
  </w:style>
  <w:style w:type="paragraph" w:customStyle="1" w:styleId="Anhangberschrift2">
    <w:name w:val="Anhang Überschrift 2"/>
    <w:basedOn w:val="Heading2"/>
    <w:qFormat/>
    <w:rsid w:val="007122B8"/>
    <w:pPr>
      <w:numPr>
        <w:numId w:val="3"/>
      </w:numPr>
    </w:pPr>
  </w:style>
  <w:style w:type="paragraph" w:styleId="ListBullet">
    <w:name w:val="List Bullet"/>
    <w:basedOn w:val="Normal"/>
    <w:uiPriority w:val="99"/>
    <w:unhideWhenUsed/>
    <w:qFormat/>
    <w:rsid w:val="00372C58"/>
    <w:pPr>
      <w:numPr>
        <w:numId w:val="5"/>
      </w:numPr>
      <w:contextualSpacing/>
    </w:pPr>
  </w:style>
  <w:style w:type="paragraph" w:styleId="ListBullet2">
    <w:name w:val="List Bullet 2"/>
    <w:basedOn w:val="Normal"/>
    <w:uiPriority w:val="99"/>
    <w:unhideWhenUsed/>
    <w:qFormat/>
    <w:rsid w:val="00294C6E"/>
    <w:pPr>
      <w:numPr>
        <w:numId w:val="6"/>
      </w:numPr>
      <w:contextualSpacing/>
    </w:pPr>
  </w:style>
  <w:style w:type="paragraph" w:styleId="ListBullet3">
    <w:name w:val="List Bullet 3"/>
    <w:basedOn w:val="Normal"/>
    <w:uiPriority w:val="99"/>
    <w:unhideWhenUsed/>
    <w:qFormat/>
    <w:rsid w:val="00340C43"/>
    <w:pPr>
      <w:numPr>
        <w:numId w:val="7"/>
      </w:numPr>
      <w:contextualSpacing/>
    </w:pPr>
  </w:style>
  <w:style w:type="paragraph" w:styleId="ListBullet4">
    <w:name w:val="List Bullet 4"/>
    <w:basedOn w:val="Normal"/>
    <w:uiPriority w:val="99"/>
    <w:unhideWhenUsed/>
    <w:qFormat/>
    <w:rsid w:val="00294C6E"/>
    <w:pPr>
      <w:numPr>
        <w:numId w:val="8"/>
      </w:numPr>
      <w:contextualSpacing/>
    </w:pPr>
  </w:style>
  <w:style w:type="paragraph" w:styleId="ListBullet5">
    <w:name w:val="List Bullet 5"/>
    <w:basedOn w:val="Normal"/>
    <w:uiPriority w:val="99"/>
    <w:unhideWhenUsed/>
    <w:rsid w:val="00D43E31"/>
    <w:pPr>
      <w:numPr>
        <w:numId w:val="9"/>
      </w:numPr>
      <w:contextualSpacing/>
    </w:pPr>
  </w:style>
  <w:style w:type="paragraph" w:styleId="Caption">
    <w:name w:val="caption"/>
    <w:basedOn w:val="Normal"/>
    <w:next w:val="Normal"/>
    <w:uiPriority w:val="35"/>
    <w:unhideWhenUsed/>
    <w:qFormat/>
    <w:rsid w:val="009376EF"/>
    <w:pPr>
      <w:spacing w:before="120" w:after="360" w:line="240" w:lineRule="auto"/>
    </w:pPr>
    <w:rPr>
      <w:bCs/>
      <w:i/>
      <w:color w:val="auto"/>
      <w:sz w:val="18"/>
      <w:szCs w:val="18"/>
    </w:rPr>
  </w:style>
  <w:style w:type="paragraph" w:customStyle="1" w:styleId="BildohneBeschriftung">
    <w:name w:val="Bild ohne Beschriftung"/>
    <w:basedOn w:val="Normal"/>
    <w:link w:val="BildohneBeschriftungZchn"/>
    <w:qFormat/>
    <w:rsid w:val="009376EF"/>
    <w:pPr>
      <w:spacing w:before="360" w:after="360"/>
    </w:pPr>
    <w:rPr>
      <w:rFonts w:eastAsiaTheme="majorEastAsia" w:cstheme="majorBidi"/>
      <w:bCs/>
      <w:color w:val="auto"/>
      <w:sz w:val="18"/>
      <w:szCs w:val="20"/>
    </w:rPr>
  </w:style>
  <w:style w:type="paragraph" w:customStyle="1" w:styleId="BildmitBeschriftung">
    <w:name w:val="Bild mit Beschriftung"/>
    <w:basedOn w:val="BildohneBeschriftung"/>
    <w:link w:val="BildmitBeschriftungZchn"/>
    <w:qFormat/>
    <w:rsid w:val="009376EF"/>
    <w:pPr>
      <w:spacing w:after="0"/>
    </w:pPr>
  </w:style>
  <w:style w:type="character" w:customStyle="1" w:styleId="BildohneBeschriftungZchn">
    <w:name w:val="Bild ohne Beschriftung Zchn"/>
    <w:basedOn w:val="DefaultParagraphFont"/>
    <w:link w:val="BildohneBeschriftung"/>
    <w:rsid w:val="009376EF"/>
    <w:rPr>
      <w:rFonts w:ascii="Arial" w:eastAsiaTheme="majorEastAsia" w:hAnsi="Arial" w:cstheme="majorBidi"/>
      <w:bCs/>
      <w:sz w:val="18"/>
      <w:szCs w:val="20"/>
    </w:rPr>
  </w:style>
  <w:style w:type="character" w:customStyle="1" w:styleId="BildmitBeschriftungZchn">
    <w:name w:val="Bild mit Beschriftung Zchn"/>
    <w:basedOn w:val="BildohneBeschriftungZchn"/>
    <w:link w:val="BildmitBeschriftung"/>
    <w:rsid w:val="009376EF"/>
    <w:rPr>
      <w:rFonts w:ascii="Arial" w:eastAsiaTheme="majorEastAsia" w:hAnsi="Arial" w:cstheme="majorBidi"/>
      <w:bCs/>
      <w:sz w:val="18"/>
      <w:szCs w:val="20"/>
    </w:rPr>
  </w:style>
  <w:style w:type="paragraph" w:styleId="NoSpacing">
    <w:name w:val="No Spacing"/>
    <w:link w:val="NoSpacingChar"/>
    <w:uiPriority w:val="1"/>
    <w:qFormat/>
    <w:rsid w:val="006C31E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C31E4"/>
    <w:rPr>
      <w:rFonts w:eastAsiaTheme="minorEastAsia"/>
      <w:lang w:val="en-US"/>
    </w:rPr>
  </w:style>
  <w:style w:type="character" w:styleId="UnresolvedMention">
    <w:name w:val="Unresolved Mention"/>
    <w:basedOn w:val="DefaultParagraphFont"/>
    <w:uiPriority w:val="99"/>
    <w:semiHidden/>
    <w:unhideWhenUsed/>
    <w:rsid w:val="00122CD3"/>
    <w:rPr>
      <w:color w:val="808080"/>
      <w:shd w:val="clear" w:color="auto" w:fill="E6E6E6"/>
    </w:rPr>
  </w:style>
  <w:style w:type="character" w:styleId="FollowedHyperlink">
    <w:name w:val="FollowedHyperlink"/>
    <w:basedOn w:val="DefaultParagraphFont"/>
    <w:uiPriority w:val="99"/>
    <w:semiHidden/>
    <w:unhideWhenUsed/>
    <w:rsid w:val="003C24CD"/>
    <w:rPr>
      <w:color w:val="800080" w:themeColor="followedHyperlink"/>
      <w:u w:val="single"/>
    </w:rPr>
  </w:style>
  <w:style w:type="paragraph" w:styleId="TableofFigures">
    <w:name w:val="table of figures"/>
    <w:basedOn w:val="Normal"/>
    <w:next w:val="Normal"/>
    <w:uiPriority w:val="99"/>
    <w:unhideWhenUsed/>
    <w:rsid w:val="00E951C5"/>
    <w:pPr>
      <w:spacing w:after="0"/>
    </w:pPr>
  </w:style>
  <w:style w:type="paragraph" w:styleId="NormalWeb">
    <w:name w:val="Normal (Web)"/>
    <w:basedOn w:val="Normal"/>
    <w:uiPriority w:val="99"/>
    <w:semiHidden/>
    <w:unhideWhenUsed/>
    <w:rsid w:val="00E34B4B"/>
    <w:pPr>
      <w:spacing w:before="100" w:beforeAutospacing="1" w:after="100" w:afterAutospacing="1" w:line="240" w:lineRule="auto"/>
      <w:jc w:val="left"/>
    </w:pPr>
    <w:rPr>
      <w:rFonts w:ascii="Times New Roman" w:eastAsia="Times New Roman" w:hAnsi="Times New Roman" w:cs="Times New Roman"/>
      <w:color w:val="auto"/>
      <w:sz w:val="24"/>
      <w:szCs w:val="24"/>
      <w:lang w:eastAsia="de-CH"/>
    </w:rPr>
  </w:style>
  <w:style w:type="paragraph" w:customStyle="1" w:styleId="paragraph">
    <w:name w:val="paragraph"/>
    <w:basedOn w:val="Normal"/>
    <w:rsid w:val="00636361"/>
    <w:pPr>
      <w:spacing w:before="100" w:beforeAutospacing="1" w:after="100" w:afterAutospacing="1" w:line="240" w:lineRule="auto"/>
      <w:jc w:val="left"/>
    </w:pPr>
    <w:rPr>
      <w:rFonts w:ascii="Times New Roman" w:eastAsia="Times New Roman" w:hAnsi="Times New Roman" w:cs="Times New Roman"/>
      <w:color w:val="auto"/>
      <w:sz w:val="24"/>
      <w:szCs w:val="24"/>
      <w:lang w:eastAsia="de-CH"/>
    </w:rPr>
  </w:style>
  <w:style w:type="character" w:customStyle="1" w:styleId="normaltextrun">
    <w:name w:val="normaltextrun"/>
    <w:basedOn w:val="DefaultParagraphFont"/>
    <w:rsid w:val="00636361"/>
  </w:style>
  <w:style w:type="character" w:customStyle="1" w:styleId="eop">
    <w:name w:val="eop"/>
    <w:basedOn w:val="DefaultParagraphFont"/>
    <w:rsid w:val="00636361"/>
  </w:style>
  <w:style w:type="character" w:customStyle="1" w:styleId="spellingerror">
    <w:name w:val="spellingerror"/>
    <w:basedOn w:val="DefaultParagraphFont"/>
    <w:rsid w:val="00636361"/>
  </w:style>
  <w:style w:type="character" w:customStyle="1" w:styleId="ListParagraphChar">
    <w:name w:val="List Paragraph Char"/>
    <w:basedOn w:val="DefaultParagraphFont"/>
    <w:link w:val="ListParagraph"/>
    <w:uiPriority w:val="34"/>
    <w:locked/>
    <w:rsid w:val="009C1578"/>
    <w:rPr>
      <w:rFonts w:ascii="Segoe UI" w:hAnsi="Segoe UI"/>
      <w:color w:val="000000" w:themeColor="text1"/>
      <w:sz w:val="20"/>
    </w:rPr>
  </w:style>
  <w:style w:type="table" w:customStyle="1" w:styleId="ZLI-StandardOrange1">
    <w:name w:val="ZLI-StandardOrange1"/>
    <w:basedOn w:val="TableNormal"/>
    <w:next w:val="TableGrid"/>
    <w:uiPriority w:val="59"/>
    <w:rsid w:val="00E13874"/>
    <w:pPr>
      <w:spacing w:before="120" w:after="120" w:line="240" w:lineRule="auto"/>
    </w:pPr>
    <w:rPr>
      <w:rFonts w:ascii="Frutiger LT Com 45 Light" w:hAnsi="Frutiger LT Com 45 Light"/>
      <w:sz w:val="19"/>
    </w:rPr>
    <w:tblPr>
      <w:tblInd w:w="113" w:type="dxa"/>
      <w:tblBorders>
        <w:top w:val="single" w:sz="8" w:space="0" w:color="EC7603"/>
        <w:left w:val="single" w:sz="8" w:space="0" w:color="EC7603"/>
        <w:bottom w:val="single" w:sz="8" w:space="0" w:color="EC7603"/>
        <w:right w:val="single" w:sz="8" w:space="0" w:color="EC7603"/>
        <w:insideH w:val="single" w:sz="8" w:space="0" w:color="EC7603"/>
        <w:insideV w:val="single" w:sz="8" w:space="0" w:color="EC7603"/>
      </w:tblBorders>
    </w:tblPr>
    <w:tblStylePr w:type="firstRow">
      <w:rPr>
        <w:b/>
      </w:rPr>
      <w:tblPr/>
      <w:tcPr>
        <w:shd w:val="clear" w:color="auto" w:fill="E2EFD9"/>
      </w:tcPr>
    </w:tblStylePr>
  </w:style>
  <w:style w:type="paragraph" w:customStyle="1" w:styleId="Default">
    <w:name w:val="Default"/>
    <w:rsid w:val="00E13874"/>
    <w:pPr>
      <w:autoSpaceDE w:val="0"/>
      <w:autoSpaceDN w:val="0"/>
      <w:adjustRightInd w:val="0"/>
      <w:spacing w:after="0" w:line="240" w:lineRule="auto"/>
    </w:pPr>
    <w:rPr>
      <w:rFonts w:ascii="Calibri" w:hAnsi="Calibri" w:cs="Calibri"/>
      <w:color w:val="000000"/>
      <w:sz w:val="24"/>
      <w:szCs w:val="24"/>
    </w:rPr>
  </w:style>
  <w:style w:type="table" w:customStyle="1" w:styleId="UMBTabelle">
    <w:name w:val="UMB Tabelle"/>
    <w:basedOn w:val="TableNormal"/>
    <w:uiPriority w:val="99"/>
    <w:rsid w:val="00732117"/>
    <w:pPr>
      <w:spacing w:after="0" w:line="240" w:lineRule="auto"/>
    </w:pPr>
    <w:rPr>
      <w:rFonts w:ascii="Calibri" w:eastAsia="Calibri" w:hAnsi="Calibri" w:cs="Times New Roman"/>
      <w:sz w:val="20"/>
      <w:szCs w:val="20"/>
    </w:rPr>
    <w:tblPr>
      <w:tblStyleRowBandSize w:val="1"/>
      <w:tblStyleColBandSize w:val="1"/>
      <w:tblBorders>
        <w:insideH w:val="single" w:sz="4" w:space="0" w:color="auto"/>
      </w:tblBorders>
      <w:tblCellMar>
        <w:top w:w="28" w:type="dxa"/>
        <w:left w:w="57" w:type="dxa"/>
        <w:bottom w:w="28" w:type="dxa"/>
        <w:right w:w="57" w:type="dxa"/>
      </w:tblCellMar>
    </w:tblPr>
    <w:tblStylePr w:type="firstRow">
      <w:rPr>
        <w:rFonts w:ascii="Calibri" w:hAnsi="Calibri"/>
        <w:b/>
        <w:sz w:val="20"/>
      </w:rPr>
      <w:tblPr/>
      <w:trPr>
        <w:tblHeader/>
      </w:trPr>
      <w:tcPr>
        <w:shd w:val="clear" w:color="auto" w:fill="000000"/>
      </w:tcPr>
    </w:tblStylePr>
    <w:tblStylePr w:type="lastRow">
      <w:rPr>
        <w:rFonts w:ascii="Calibri" w:hAnsi="Calibri"/>
        <w:b/>
        <w:sz w:val="20"/>
      </w:rPr>
      <w:tblPr/>
      <w:tcPr>
        <w:shd w:val="clear" w:color="auto" w:fill="FFD400"/>
      </w:tcPr>
    </w:tblStylePr>
    <w:tblStylePr w:type="firstCol">
      <w:rPr>
        <w:rFonts w:ascii="Calibri" w:hAnsi="Calibri"/>
        <w:b/>
        <w:color w:val="FFFFFF"/>
        <w:sz w:val="20"/>
      </w:rPr>
      <w:tblPr/>
      <w:tcPr>
        <w:shd w:val="clear" w:color="auto" w:fill="7C7C7C"/>
      </w:tcPr>
    </w:tblStylePr>
    <w:tblStylePr w:type="lastCol">
      <w:rPr>
        <w:rFonts w:ascii="Calibri" w:hAnsi="Calibri"/>
        <w:sz w:val="20"/>
      </w:rPr>
    </w:tblStylePr>
    <w:tblStylePr w:type="band2Vert">
      <w:tblPr/>
      <w:tcPr>
        <w:shd w:val="clear" w:color="auto" w:fill="FFF6CC"/>
      </w:tcPr>
    </w:tblStylePr>
    <w:tblStylePr w:type="band2Horz">
      <w:tblPr/>
      <w:tcPr>
        <w:shd w:val="clear" w:color="auto" w:fill="FFF6CC"/>
      </w:tcPr>
    </w:tblStylePr>
  </w:style>
  <w:style w:type="paragraph" w:customStyle="1" w:styleId="berschrift2ohneNummerierung">
    <w:name w:val="Überschrift 2 (ohne Nummerierung)"/>
    <w:basedOn w:val="Normal"/>
    <w:link w:val="berschrift2ohneNummerierungZchn"/>
    <w:rsid w:val="00732117"/>
    <w:pPr>
      <w:spacing w:after="80" w:line="276" w:lineRule="auto"/>
      <w:contextualSpacing/>
      <w:jc w:val="left"/>
    </w:pPr>
    <w:rPr>
      <w:rFonts w:ascii="Calibri" w:eastAsia="Calibri" w:hAnsi="Calibri" w:cs="Times New Roman"/>
      <w:b/>
      <w:bCs/>
      <w:color w:val="auto"/>
      <w:sz w:val="22"/>
    </w:rPr>
  </w:style>
  <w:style w:type="character" w:customStyle="1" w:styleId="berschrift2ohneNummerierungZchn">
    <w:name w:val="Überschrift 2 (ohne Nummerierung) Zchn"/>
    <w:link w:val="berschrift2ohneNummerierung"/>
    <w:rsid w:val="00732117"/>
    <w:rPr>
      <w:rFonts w:ascii="Calibri" w:eastAsia="Calibri" w:hAnsi="Calibri" w:cs="Times New Roman"/>
      <w:b/>
      <w:bCs/>
    </w:rPr>
  </w:style>
  <w:style w:type="paragraph" w:customStyle="1" w:styleId="StandardohneAbstand">
    <w:name w:val="Standard (ohne Abstand)"/>
    <w:basedOn w:val="Normal"/>
    <w:link w:val="StandardohneAbstandZchn"/>
    <w:rsid w:val="00732117"/>
    <w:pPr>
      <w:spacing w:after="0" w:line="276" w:lineRule="auto"/>
      <w:jc w:val="left"/>
    </w:pPr>
    <w:rPr>
      <w:rFonts w:ascii="Calibri" w:eastAsia="Calibri" w:hAnsi="Calibri" w:cs="Times New Roman"/>
      <w:color w:val="auto"/>
      <w:szCs w:val="20"/>
    </w:rPr>
  </w:style>
  <w:style w:type="character" w:customStyle="1" w:styleId="StandardohneAbstandZchn">
    <w:name w:val="Standard (ohne Abstand) Zchn"/>
    <w:link w:val="StandardohneAbstand"/>
    <w:rsid w:val="00732117"/>
    <w:rPr>
      <w:rFonts w:ascii="Calibri" w:eastAsia="Calibri" w:hAnsi="Calibri" w:cs="Times New Roman"/>
      <w:sz w:val="20"/>
      <w:szCs w:val="20"/>
    </w:rPr>
  </w:style>
  <w:style w:type="table" w:styleId="TableGridLight">
    <w:name w:val="Grid Table Light"/>
    <w:basedOn w:val="TableNormal"/>
    <w:uiPriority w:val="40"/>
    <w:rsid w:val="00254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1Light">
    <w:name w:val="List Table 1 Light"/>
    <w:basedOn w:val="TableNormal"/>
    <w:uiPriority w:val="46"/>
    <w:rsid w:val="0025460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AF5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szCs w:val="20"/>
      <w:lang w:eastAsia="de-CH"/>
    </w:rPr>
  </w:style>
  <w:style w:type="character" w:customStyle="1" w:styleId="HTMLPreformattedChar">
    <w:name w:val="HTML Preformatted Char"/>
    <w:basedOn w:val="DefaultParagraphFont"/>
    <w:link w:val="HTMLPreformatted"/>
    <w:uiPriority w:val="99"/>
    <w:semiHidden/>
    <w:rsid w:val="00AF5E19"/>
    <w:rPr>
      <w:rFonts w:ascii="Courier New" w:eastAsia="Times New Roman" w:hAnsi="Courier New" w:cs="Courier New"/>
      <w:sz w:val="20"/>
      <w:szCs w:val="20"/>
      <w:lang w:eastAsia="de-CH"/>
    </w:rPr>
  </w:style>
  <w:style w:type="paragraph" w:styleId="Bibliography">
    <w:name w:val="Bibliography"/>
    <w:basedOn w:val="Normal"/>
    <w:next w:val="Normal"/>
    <w:uiPriority w:val="37"/>
    <w:unhideWhenUsed/>
    <w:rsid w:val="00C90C72"/>
  </w:style>
  <w:style w:type="character" w:styleId="Strong">
    <w:name w:val="Strong"/>
    <w:basedOn w:val="DefaultParagraphFont"/>
    <w:uiPriority w:val="22"/>
    <w:qFormat/>
    <w:rsid w:val="00E07C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7695">
      <w:bodyDiv w:val="1"/>
      <w:marLeft w:val="0"/>
      <w:marRight w:val="0"/>
      <w:marTop w:val="0"/>
      <w:marBottom w:val="0"/>
      <w:divBdr>
        <w:top w:val="none" w:sz="0" w:space="0" w:color="auto"/>
        <w:left w:val="none" w:sz="0" w:space="0" w:color="auto"/>
        <w:bottom w:val="none" w:sz="0" w:space="0" w:color="auto"/>
        <w:right w:val="none" w:sz="0" w:space="0" w:color="auto"/>
      </w:divBdr>
      <w:divsChild>
        <w:div w:id="1292905505">
          <w:marLeft w:val="792"/>
          <w:marRight w:val="0"/>
          <w:marTop w:val="240"/>
          <w:marBottom w:val="0"/>
          <w:divBdr>
            <w:top w:val="none" w:sz="0" w:space="0" w:color="auto"/>
            <w:left w:val="none" w:sz="0" w:space="0" w:color="auto"/>
            <w:bottom w:val="none" w:sz="0" w:space="0" w:color="auto"/>
            <w:right w:val="none" w:sz="0" w:space="0" w:color="auto"/>
          </w:divBdr>
        </w:div>
      </w:divsChild>
    </w:div>
    <w:div w:id="83917102">
      <w:bodyDiv w:val="1"/>
      <w:marLeft w:val="0"/>
      <w:marRight w:val="0"/>
      <w:marTop w:val="0"/>
      <w:marBottom w:val="0"/>
      <w:divBdr>
        <w:top w:val="none" w:sz="0" w:space="0" w:color="auto"/>
        <w:left w:val="none" w:sz="0" w:space="0" w:color="auto"/>
        <w:bottom w:val="none" w:sz="0" w:space="0" w:color="auto"/>
        <w:right w:val="none" w:sz="0" w:space="0" w:color="auto"/>
      </w:divBdr>
    </w:div>
    <w:div w:id="90396088">
      <w:bodyDiv w:val="1"/>
      <w:marLeft w:val="0"/>
      <w:marRight w:val="0"/>
      <w:marTop w:val="0"/>
      <w:marBottom w:val="0"/>
      <w:divBdr>
        <w:top w:val="none" w:sz="0" w:space="0" w:color="auto"/>
        <w:left w:val="none" w:sz="0" w:space="0" w:color="auto"/>
        <w:bottom w:val="none" w:sz="0" w:space="0" w:color="auto"/>
        <w:right w:val="none" w:sz="0" w:space="0" w:color="auto"/>
      </w:divBdr>
    </w:div>
    <w:div w:id="119346169">
      <w:bodyDiv w:val="1"/>
      <w:marLeft w:val="0"/>
      <w:marRight w:val="0"/>
      <w:marTop w:val="0"/>
      <w:marBottom w:val="0"/>
      <w:divBdr>
        <w:top w:val="none" w:sz="0" w:space="0" w:color="auto"/>
        <w:left w:val="none" w:sz="0" w:space="0" w:color="auto"/>
        <w:bottom w:val="none" w:sz="0" w:space="0" w:color="auto"/>
        <w:right w:val="none" w:sz="0" w:space="0" w:color="auto"/>
      </w:divBdr>
    </w:div>
    <w:div w:id="186067620">
      <w:bodyDiv w:val="1"/>
      <w:marLeft w:val="0"/>
      <w:marRight w:val="0"/>
      <w:marTop w:val="0"/>
      <w:marBottom w:val="0"/>
      <w:divBdr>
        <w:top w:val="none" w:sz="0" w:space="0" w:color="auto"/>
        <w:left w:val="none" w:sz="0" w:space="0" w:color="auto"/>
        <w:bottom w:val="none" w:sz="0" w:space="0" w:color="auto"/>
        <w:right w:val="none" w:sz="0" w:space="0" w:color="auto"/>
      </w:divBdr>
    </w:div>
    <w:div w:id="201796371">
      <w:bodyDiv w:val="1"/>
      <w:marLeft w:val="0"/>
      <w:marRight w:val="0"/>
      <w:marTop w:val="0"/>
      <w:marBottom w:val="0"/>
      <w:divBdr>
        <w:top w:val="none" w:sz="0" w:space="0" w:color="auto"/>
        <w:left w:val="none" w:sz="0" w:space="0" w:color="auto"/>
        <w:bottom w:val="none" w:sz="0" w:space="0" w:color="auto"/>
        <w:right w:val="none" w:sz="0" w:space="0" w:color="auto"/>
      </w:divBdr>
    </w:div>
    <w:div w:id="236137965">
      <w:bodyDiv w:val="1"/>
      <w:marLeft w:val="0"/>
      <w:marRight w:val="0"/>
      <w:marTop w:val="0"/>
      <w:marBottom w:val="0"/>
      <w:divBdr>
        <w:top w:val="none" w:sz="0" w:space="0" w:color="auto"/>
        <w:left w:val="none" w:sz="0" w:space="0" w:color="auto"/>
        <w:bottom w:val="none" w:sz="0" w:space="0" w:color="auto"/>
        <w:right w:val="none" w:sz="0" w:space="0" w:color="auto"/>
      </w:divBdr>
    </w:div>
    <w:div w:id="273754879">
      <w:bodyDiv w:val="1"/>
      <w:marLeft w:val="0"/>
      <w:marRight w:val="0"/>
      <w:marTop w:val="0"/>
      <w:marBottom w:val="0"/>
      <w:divBdr>
        <w:top w:val="none" w:sz="0" w:space="0" w:color="auto"/>
        <w:left w:val="none" w:sz="0" w:space="0" w:color="auto"/>
        <w:bottom w:val="none" w:sz="0" w:space="0" w:color="auto"/>
        <w:right w:val="none" w:sz="0" w:space="0" w:color="auto"/>
      </w:divBdr>
    </w:div>
    <w:div w:id="316763447">
      <w:bodyDiv w:val="1"/>
      <w:marLeft w:val="0"/>
      <w:marRight w:val="0"/>
      <w:marTop w:val="0"/>
      <w:marBottom w:val="0"/>
      <w:divBdr>
        <w:top w:val="none" w:sz="0" w:space="0" w:color="auto"/>
        <w:left w:val="none" w:sz="0" w:space="0" w:color="auto"/>
        <w:bottom w:val="none" w:sz="0" w:space="0" w:color="auto"/>
        <w:right w:val="none" w:sz="0" w:space="0" w:color="auto"/>
      </w:divBdr>
    </w:div>
    <w:div w:id="325326137">
      <w:bodyDiv w:val="1"/>
      <w:marLeft w:val="0"/>
      <w:marRight w:val="0"/>
      <w:marTop w:val="0"/>
      <w:marBottom w:val="0"/>
      <w:divBdr>
        <w:top w:val="none" w:sz="0" w:space="0" w:color="auto"/>
        <w:left w:val="none" w:sz="0" w:space="0" w:color="auto"/>
        <w:bottom w:val="none" w:sz="0" w:space="0" w:color="auto"/>
        <w:right w:val="none" w:sz="0" w:space="0" w:color="auto"/>
      </w:divBdr>
      <w:divsChild>
        <w:div w:id="138495098">
          <w:marLeft w:val="792"/>
          <w:marRight w:val="0"/>
          <w:marTop w:val="240"/>
          <w:marBottom w:val="0"/>
          <w:divBdr>
            <w:top w:val="none" w:sz="0" w:space="0" w:color="auto"/>
            <w:left w:val="none" w:sz="0" w:space="0" w:color="auto"/>
            <w:bottom w:val="none" w:sz="0" w:space="0" w:color="auto"/>
            <w:right w:val="none" w:sz="0" w:space="0" w:color="auto"/>
          </w:divBdr>
        </w:div>
      </w:divsChild>
    </w:div>
    <w:div w:id="404496603">
      <w:bodyDiv w:val="1"/>
      <w:marLeft w:val="0"/>
      <w:marRight w:val="0"/>
      <w:marTop w:val="0"/>
      <w:marBottom w:val="0"/>
      <w:divBdr>
        <w:top w:val="none" w:sz="0" w:space="0" w:color="auto"/>
        <w:left w:val="none" w:sz="0" w:space="0" w:color="auto"/>
        <w:bottom w:val="none" w:sz="0" w:space="0" w:color="auto"/>
        <w:right w:val="none" w:sz="0" w:space="0" w:color="auto"/>
      </w:divBdr>
    </w:div>
    <w:div w:id="454982049">
      <w:bodyDiv w:val="1"/>
      <w:marLeft w:val="0"/>
      <w:marRight w:val="0"/>
      <w:marTop w:val="0"/>
      <w:marBottom w:val="0"/>
      <w:divBdr>
        <w:top w:val="none" w:sz="0" w:space="0" w:color="auto"/>
        <w:left w:val="none" w:sz="0" w:space="0" w:color="auto"/>
        <w:bottom w:val="none" w:sz="0" w:space="0" w:color="auto"/>
        <w:right w:val="none" w:sz="0" w:space="0" w:color="auto"/>
      </w:divBdr>
    </w:div>
    <w:div w:id="463281732">
      <w:bodyDiv w:val="1"/>
      <w:marLeft w:val="0"/>
      <w:marRight w:val="0"/>
      <w:marTop w:val="0"/>
      <w:marBottom w:val="0"/>
      <w:divBdr>
        <w:top w:val="none" w:sz="0" w:space="0" w:color="auto"/>
        <w:left w:val="none" w:sz="0" w:space="0" w:color="auto"/>
        <w:bottom w:val="none" w:sz="0" w:space="0" w:color="auto"/>
        <w:right w:val="none" w:sz="0" w:space="0" w:color="auto"/>
      </w:divBdr>
    </w:div>
    <w:div w:id="467673257">
      <w:bodyDiv w:val="1"/>
      <w:marLeft w:val="0"/>
      <w:marRight w:val="0"/>
      <w:marTop w:val="0"/>
      <w:marBottom w:val="0"/>
      <w:divBdr>
        <w:top w:val="none" w:sz="0" w:space="0" w:color="auto"/>
        <w:left w:val="none" w:sz="0" w:space="0" w:color="auto"/>
        <w:bottom w:val="none" w:sz="0" w:space="0" w:color="auto"/>
        <w:right w:val="none" w:sz="0" w:space="0" w:color="auto"/>
      </w:divBdr>
    </w:div>
    <w:div w:id="501894440">
      <w:bodyDiv w:val="1"/>
      <w:marLeft w:val="0"/>
      <w:marRight w:val="0"/>
      <w:marTop w:val="0"/>
      <w:marBottom w:val="0"/>
      <w:divBdr>
        <w:top w:val="none" w:sz="0" w:space="0" w:color="auto"/>
        <w:left w:val="none" w:sz="0" w:space="0" w:color="auto"/>
        <w:bottom w:val="none" w:sz="0" w:space="0" w:color="auto"/>
        <w:right w:val="none" w:sz="0" w:space="0" w:color="auto"/>
      </w:divBdr>
    </w:div>
    <w:div w:id="504130927">
      <w:bodyDiv w:val="1"/>
      <w:marLeft w:val="0"/>
      <w:marRight w:val="0"/>
      <w:marTop w:val="0"/>
      <w:marBottom w:val="0"/>
      <w:divBdr>
        <w:top w:val="none" w:sz="0" w:space="0" w:color="auto"/>
        <w:left w:val="none" w:sz="0" w:space="0" w:color="auto"/>
        <w:bottom w:val="none" w:sz="0" w:space="0" w:color="auto"/>
        <w:right w:val="none" w:sz="0" w:space="0" w:color="auto"/>
      </w:divBdr>
    </w:div>
    <w:div w:id="516581035">
      <w:bodyDiv w:val="1"/>
      <w:marLeft w:val="0"/>
      <w:marRight w:val="0"/>
      <w:marTop w:val="0"/>
      <w:marBottom w:val="0"/>
      <w:divBdr>
        <w:top w:val="none" w:sz="0" w:space="0" w:color="auto"/>
        <w:left w:val="none" w:sz="0" w:space="0" w:color="auto"/>
        <w:bottom w:val="none" w:sz="0" w:space="0" w:color="auto"/>
        <w:right w:val="none" w:sz="0" w:space="0" w:color="auto"/>
      </w:divBdr>
    </w:div>
    <w:div w:id="561063976">
      <w:bodyDiv w:val="1"/>
      <w:marLeft w:val="0"/>
      <w:marRight w:val="0"/>
      <w:marTop w:val="0"/>
      <w:marBottom w:val="0"/>
      <w:divBdr>
        <w:top w:val="none" w:sz="0" w:space="0" w:color="auto"/>
        <w:left w:val="none" w:sz="0" w:space="0" w:color="auto"/>
        <w:bottom w:val="none" w:sz="0" w:space="0" w:color="auto"/>
        <w:right w:val="none" w:sz="0" w:space="0" w:color="auto"/>
      </w:divBdr>
    </w:div>
    <w:div w:id="600995678">
      <w:bodyDiv w:val="1"/>
      <w:marLeft w:val="0"/>
      <w:marRight w:val="0"/>
      <w:marTop w:val="0"/>
      <w:marBottom w:val="0"/>
      <w:divBdr>
        <w:top w:val="none" w:sz="0" w:space="0" w:color="auto"/>
        <w:left w:val="none" w:sz="0" w:space="0" w:color="auto"/>
        <w:bottom w:val="none" w:sz="0" w:space="0" w:color="auto"/>
        <w:right w:val="none" w:sz="0" w:space="0" w:color="auto"/>
      </w:divBdr>
    </w:div>
    <w:div w:id="611324463">
      <w:bodyDiv w:val="1"/>
      <w:marLeft w:val="0"/>
      <w:marRight w:val="0"/>
      <w:marTop w:val="0"/>
      <w:marBottom w:val="0"/>
      <w:divBdr>
        <w:top w:val="none" w:sz="0" w:space="0" w:color="auto"/>
        <w:left w:val="none" w:sz="0" w:space="0" w:color="auto"/>
        <w:bottom w:val="none" w:sz="0" w:space="0" w:color="auto"/>
        <w:right w:val="none" w:sz="0" w:space="0" w:color="auto"/>
      </w:divBdr>
    </w:div>
    <w:div w:id="629897468">
      <w:bodyDiv w:val="1"/>
      <w:marLeft w:val="0"/>
      <w:marRight w:val="0"/>
      <w:marTop w:val="0"/>
      <w:marBottom w:val="0"/>
      <w:divBdr>
        <w:top w:val="none" w:sz="0" w:space="0" w:color="auto"/>
        <w:left w:val="none" w:sz="0" w:space="0" w:color="auto"/>
        <w:bottom w:val="none" w:sz="0" w:space="0" w:color="auto"/>
        <w:right w:val="none" w:sz="0" w:space="0" w:color="auto"/>
      </w:divBdr>
    </w:div>
    <w:div w:id="630592505">
      <w:bodyDiv w:val="1"/>
      <w:marLeft w:val="0"/>
      <w:marRight w:val="0"/>
      <w:marTop w:val="0"/>
      <w:marBottom w:val="0"/>
      <w:divBdr>
        <w:top w:val="none" w:sz="0" w:space="0" w:color="auto"/>
        <w:left w:val="none" w:sz="0" w:space="0" w:color="auto"/>
        <w:bottom w:val="none" w:sz="0" w:space="0" w:color="auto"/>
        <w:right w:val="none" w:sz="0" w:space="0" w:color="auto"/>
      </w:divBdr>
    </w:div>
    <w:div w:id="639769825">
      <w:bodyDiv w:val="1"/>
      <w:marLeft w:val="0"/>
      <w:marRight w:val="0"/>
      <w:marTop w:val="0"/>
      <w:marBottom w:val="0"/>
      <w:divBdr>
        <w:top w:val="none" w:sz="0" w:space="0" w:color="auto"/>
        <w:left w:val="none" w:sz="0" w:space="0" w:color="auto"/>
        <w:bottom w:val="none" w:sz="0" w:space="0" w:color="auto"/>
        <w:right w:val="none" w:sz="0" w:space="0" w:color="auto"/>
      </w:divBdr>
    </w:div>
    <w:div w:id="669674976">
      <w:bodyDiv w:val="1"/>
      <w:marLeft w:val="0"/>
      <w:marRight w:val="0"/>
      <w:marTop w:val="0"/>
      <w:marBottom w:val="0"/>
      <w:divBdr>
        <w:top w:val="none" w:sz="0" w:space="0" w:color="auto"/>
        <w:left w:val="none" w:sz="0" w:space="0" w:color="auto"/>
        <w:bottom w:val="none" w:sz="0" w:space="0" w:color="auto"/>
        <w:right w:val="none" w:sz="0" w:space="0" w:color="auto"/>
      </w:divBdr>
    </w:div>
    <w:div w:id="710619806">
      <w:bodyDiv w:val="1"/>
      <w:marLeft w:val="0"/>
      <w:marRight w:val="0"/>
      <w:marTop w:val="0"/>
      <w:marBottom w:val="0"/>
      <w:divBdr>
        <w:top w:val="none" w:sz="0" w:space="0" w:color="auto"/>
        <w:left w:val="none" w:sz="0" w:space="0" w:color="auto"/>
        <w:bottom w:val="none" w:sz="0" w:space="0" w:color="auto"/>
        <w:right w:val="none" w:sz="0" w:space="0" w:color="auto"/>
      </w:divBdr>
    </w:div>
    <w:div w:id="725104406">
      <w:bodyDiv w:val="1"/>
      <w:marLeft w:val="0"/>
      <w:marRight w:val="0"/>
      <w:marTop w:val="0"/>
      <w:marBottom w:val="0"/>
      <w:divBdr>
        <w:top w:val="none" w:sz="0" w:space="0" w:color="auto"/>
        <w:left w:val="none" w:sz="0" w:space="0" w:color="auto"/>
        <w:bottom w:val="none" w:sz="0" w:space="0" w:color="auto"/>
        <w:right w:val="none" w:sz="0" w:space="0" w:color="auto"/>
      </w:divBdr>
    </w:div>
    <w:div w:id="803888685">
      <w:bodyDiv w:val="1"/>
      <w:marLeft w:val="0"/>
      <w:marRight w:val="0"/>
      <w:marTop w:val="0"/>
      <w:marBottom w:val="0"/>
      <w:divBdr>
        <w:top w:val="none" w:sz="0" w:space="0" w:color="auto"/>
        <w:left w:val="none" w:sz="0" w:space="0" w:color="auto"/>
        <w:bottom w:val="none" w:sz="0" w:space="0" w:color="auto"/>
        <w:right w:val="none" w:sz="0" w:space="0" w:color="auto"/>
      </w:divBdr>
    </w:div>
    <w:div w:id="814832108">
      <w:bodyDiv w:val="1"/>
      <w:marLeft w:val="0"/>
      <w:marRight w:val="0"/>
      <w:marTop w:val="0"/>
      <w:marBottom w:val="0"/>
      <w:divBdr>
        <w:top w:val="none" w:sz="0" w:space="0" w:color="auto"/>
        <w:left w:val="none" w:sz="0" w:space="0" w:color="auto"/>
        <w:bottom w:val="none" w:sz="0" w:space="0" w:color="auto"/>
        <w:right w:val="none" w:sz="0" w:space="0" w:color="auto"/>
      </w:divBdr>
    </w:div>
    <w:div w:id="826826056">
      <w:bodyDiv w:val="1"/>
      <w:marLeft w:val="0"/>
      <w:marRight w:val="0"/>
      <w:marTop w:val="0"/>
      <w:marBottom w:val="0"/>
      <w:divBdr>
        <w:top w:val="none" w:sz="0" w:space="0" w:color="auto"/>
        <w:left w:val="none" w:sz="0" w:space="0" w:color="auto"/>
        <w:bottom w:val="none" w:sz="0" w:space="0" w:color="auto"/>
        <w:right w:val="none" w:sz="0" w:space="0" w:color="auto"/>
      </w:divBdr>
      <w:divsChild>
        <w:div w:id="1390155111">
          <w:marLeft w:val="792"/>
          <w:marRight w:val="0"/>
          <w:marTop w:val="240"/>
          <w:marBottom w:val="0"/>
          <w:divBdr>
            <w:top w:val="none" w:sz="0" w:space="0" w:color="auto"/>
            <w:left w:val="none" w:sz="0" w:space="0" w:color="auto"/>
            <w:bottom w:val="none" w:sz="0" w:space="0" w:color="auto"/>
            <w:right w:val="none" w:sz="0" w:space="0" w:color="auto"/>
          </w:divBdr>
        </w:div>
      </w:divsChild>
    </w:div>
    <w:div w:id="840386435">
      <w:bodyDiv w:val="1"/>
      <w:marLeft w:val="0"/>
      <w:marRight w:val="0"/>
      <w:marTop w:val="0"/>
      <w:marBottom w:val="0"/>
      <w:divBdr>
        <w:top w:val="none" w:sz="0" w:space="0" w:color="auto"/>
        <w:left w:val="none" w:sz="0" w:space="0" w:color="auto"/>
        <w:bottom w:val="none" w:sz="0" w:space="0" w:color="auto"/>
        <w:right w:val="none" w:sz="0" w:space="0" w:color="auto"/>
      </w:divBdr>
    </w:div>
    <w:div w:id="871303923">
      <w:bodyDiv w:val="1"/>
      <w:marLeft w:val="0"/>
      <w:marRight w:val="0"/>
      <w:marTop w:val="0"/>
      <w:marBottom w:val="0"/>
      <w:divBdr>
        <w:top w:val="none" w:sz="0" w:space="0" w:color="auto"/>
        <w:left w:val="none" w:sz="0" w:space="0" w:color="auto"/>
        <w:bottom w:val="none" w:sz="0" w:space="0" w:color="auto"/>
        <w:right w:val="none" w:sz="0" w:space="0" w:color="auto"/>
      </w:divBdr>
    </w:div>
    <w:div w:id="891039395">
      <w:bodyDiv w:val="1"/>
      <w:marLeft w:val="0"/>
      <w:marRight w:val="0"/>
      <w:marTop w:val="0"/>
      <w:marBottom w:val="0"/>
      <w:divBdr>
        <w:top w:val="none" w:sz="0" w:space="0" w:color="auto"/>
        <w:left w:val="none" w:sz="0" w:space="0" w:color="auto"/>
        <w:bottom w:val="none" w:sz="0" w:space="0" w:color="auto"/>
        <w:right w:val="none" w:sz="0" w:space="0" w:color="auto"/>
      </w:divBdr>
    </w:div>
    <w:div w:id="967659889">
      <w:bodyDiv w:val="1"/>
      <w:marLeft w:val="0"/>
      <w:marRight w:val="0"/>
      <w:marTop w:val="0"/>
      <w:marBottom w:val="0"/>
      <w:divBdr>
        <w:top w:val="none" w:sz="0" w:space="0" w:color="auto"/>
        <w:left w:val="none" w:sz="0" w:space="0" w:color="auto"/>
        <w:bottom w:val="none" w:sz="0" w:space="0" w:color="auto"/>
        <w:right w:val="none" w:sz="0" w:space="0" w:color="auto"/>
      </w:divBdr>
    </w:div>
    <w:div w:id="974211937">
      <w:bodyDiv w:val="1"/>
      <w:marLeft w:val="0"/>
      <w:marRight w:val="0"/>
      <w:marTop w:val="0"/>
      <w:marBottom w:val="0"/>
      <w:divBdr>
        <w:top w:val="none" w:sz="0" w:space="0" w:color="auto"/>
        <w:left w:val="none" w:sz="0" w:space="0" w:color="auto"/>
        <w:bottom w:val="none" w:sz="0" w:space="0" w:color="auto"/>
        <w:right w:val="none" w:sz="0" w:space="0" w:color="auto"/>
      </w:divBdr>
    </w:div>
    <w:div w:id="988706526">
      <w:bodyDiv w:val="1"/>
      <w:marLeft w:val="0"/>
      <w:marRight w:val="0"/>
      <w:marTop w:val="0"/>
      <w:marBottom w:val="0"/>
      <w:divBdr>
        <w:top w:val="none" w:sz="0" w:space="0" w:color="auto"/>
        <w:left w:val="none" w:sz="0" w:space="0" w:color="auto"/>
        <w:bottom w:val="none" w:sz="0" w:space="0" w:color="auto"/>
        <w:right w:val="none" w:sz="0" w:space="0" w:color="auto"/>
      </w:divBdr>
    </w:div>
    <w:div w:id="1026060256">
      <w:bodyDiv w:val="1"/>
      <w:marLeft w:val="0"/>
      <w:marRight w:val="0"/>
      <w:marTop w:val="0"/>
      <w:marBottom w:val="0"/>
      <w:divBdr>
        <w:top w:val="none" w:sz="0" w:space="0" w:color="auto"/>
        <w:left w:val="none" w:sz="0" w:space="0" w:color="auto"/>
        <w:bottom w:val="none" w:sz="0" w:space="0" w:color="auto"/>
        <w:right w:val="none" w:sz="0" w:space="0" w:color="auto"/>
      </w:divBdr>
    </w:div>
    <w:div w:id="1056783198">
      <w:bodyDiv w:val="1"/>
      <w:marLeft w:val="0"/>
      <w:marRight w:val="0"/>
      <w:marTop w:val="0"/>
      <w:marBottom w:val="0"/>
      <w:divBdr>
        <w:top w:val="none" w:sz="0" w:space="0" w:color="auto"/>
        <w:left w:val="none" w:sz="0" w:space="0" w:color="auto"/>
        <w:bottom w:val="none" w:sz="0" w:space="0" w:color="auto"/>
        <w:right w:val="none" w:sz="0" w:space="0" w:color="auto"/>
      </w:divBdr>
    </w:div>
    <w:div w:id="1098405949">
      <w:bodyDiv w:val="1"/>
      <w:marLeft w:val="0"/>
      <w:marRight w:val="0"/>
      <w:marTop w:val="0"/>
      <w:marBottom w:val="0"/>
      <w:divBdr>
        <w:top w:val="none" w:sz="0" w:space="0" w:color="auto"/>
        <w:left w:val="none" w:sz="0" w:space="0" w:color="auto"/>
        <w:bottom w:val="none" w:sz="0" w:space="0" w:color="auto"/>
        <w:right w:val="none" w:sz="0" w:space="0" w:color="auto"/>
      </w:divBdr>
    </w:div>
    <w:div w:id="1168834838">
      <w:bodyDiv w:val="1"/>
      <w:marLeft w:val="0"/>
      <w:marRight w:val="0"/>
      <w:marTop w:val="0"/>
      <w:marBottom w:val="0"/>
      <w:divBdr>
        <w:top w:val="none" w:sz="0" w:space="0" w:color="auto"/>
        <w:left w:val="none" w:sz="0" w:space="0" w:color="auto"/>
        <w:bottom w:val="none" w:sz="0" w:space="0" w:color="auto"/>
        <w:right w:val="none" w:sz="0" w:space="0" w:color="auto"/>
      </w:divBdr>
    </w:div>
    <w:div w:id="1187251003">
      <w:bodyDiv w:val="1"/>
      <w:marLeft w:val="0"/>
      <w:marRight w:val="0"/>
      <w:marTop w:val="0"/>
      <w:marBottom w:val="0"/>
      <w:divBdr>
        <w:top w:val="none" w:sz="0" w:space="0" w:color="auto"/>
        <w:left w:val="none" w:sz="0" w:space="0" w:color="auto"/>
        <w:bottom w:val="none" w:sz="0" w:space="0" w:color="auto"/>
        <w:right w:val="none" w:sz="0" w:space="0" w:color="auto"/>
      </w:divBdr>
    </w:div>
    <w:div w:id="1222062022">
      <w:bodyDiv w:val="1"/>
      <w:marLeft w:val="0"/>
      <w:marRight w:val="0"/>
      <w:marTop w:val="0"/>
      <w:marBottom w:val="0"/>
      <w:divBdr>
        <w:top w:val="none" w:sz="0" w:space="0" w:color="auto"/>
        <w:left w:val="none" w:sz="0" w:space="0" w:color="auto"/>
        <w:bottom w:val="none" w:sz="0" w:space="0" w:color="auto"/>
        <w:right w:val="none" w:sz="0" w:space="0" w:color="auto"/>
      </w:divBdr>
    </w:div>
    <w:div w:id="1269661082">
      <w:bodyDiv w:val="1"/>
      <w:marLeft w:val="0"/>
      <w:marRight w:val="0"/>
      <w:marTop w:val="0"/>
      <w:marBottom w:val="0"/>
      <w:divBdr>
        <w:top w:val="none" w:sz="0" w:space="0" w:color="auto"/>
        <w:left w:val="none" w:sz="0" w:space="0" w:color="auto"/>
        <w:bottom w:val="none" w:sz="0" w:space="0" w:color="auto"/>
        <w:right w:val="none" w:sz="0" w:space="0" w:color="auto"/>
      </w:divBdr>
    </w:div>
    <w:div w:id="1293251473">
      <w:bodyDiv w:val="1"/>
      <w:marLeft w:val="0"/>
      <w:marRight w:val="0"/>
      <w:marTop w:val="0"/>
      <w:marBottom w:val="0"/>
      <w:divBdr>
        <w:top w:val="none" w:sz="0" w:space="0" w:color="auto"/>
        <w:left w:val="none" w:sz="0" w:space="0" w:color="auto"/>
        <w:bottom w:val="none" w:sz="0" w:space="0" w:color="auto"/>
        <w:right w:val="none" w:sz="0" w:space="0" w:color="auto"/>
      </w:divBdr>
    </w:div>
    <w:div w:id="1337535938">
      <w:bodyDiv w:val="1"/>
      <w:marLeft w:val="0"/>
      <w:marRight w:val="0"/>
      <w:marTop w:val="0"/>
      <w:marBottom w:val="0"/>
      <w:divBdr>
        <w:top w:val="none" w:sz="0" w:space="0" w:color="auto"/>
        <w:left w:val="none" w:sz="0" w:space="0" w:color="auto"/>
        <w:bottom w:val="none" w:sz="0" w:space="0" w:color="auto"/>
        <w:right w:val="none" w:sz="0" w:space="0" w:color="auto"/>
      </w:divBdr>
      <w:divsChild>
        <w:div w:id="161969095">
          <w:marLeft w:val="0"/>
          <w:marRight w:val="0"/>
          <w:marTop w:val="0"/>
          <w:marBottom w:val="0"/>
          <w:divBdr>
            <w:top w:val="none" w:sz="0" w:space="0" w:color="auto"/>
            <w:left w:val="none" w:sz="0" w:space="0" w:color="auto"/>
            <w:bottom w:val="none" w:sz="0" w:space="0" w:color="auto"/>
            <w:right w:val="none" w:sz="0" w:space="0" w:color="auto"/>
          </w:divBdr>
          <w:divsChild>
            <w:div w:id="2012681311">
              <w:marLeft w:val="0"/>
              <w:marRight w:val="0"/>
              <w:marTop w:val="0"/>
              <w:marBottom w:val="0"/>
              <w:divBdr>
                <w:top w:val="none" w:sz="0" w:space="0" w:color="auto"/>
                <w:left w:val="none" w:sz="0" w:space="0" w:color="auto"/>
                <w:bottom w:val="none" w:sz="0" w:space="0" w:color="auto"/>
                <w:right w:val="none" w:sz="0" w:space="0" w:color="auto"/>
              </w:divBdr>
              <w:divsChild>
                <w:div w:id="18995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618443">
      <w:bodyDiv w:val="1"/>
      <w:marLeft w:val="0"/>
      <w:marRight w:val="0"/>
      <w:marTop w:val="0"/>
      <w:marBottom w:val="0"/>
      <w:divBdr>
        <w:top w:val="none" w:sz="0" w:space="0" w:color="auto"/>
        <w:left w:val="none" w:sz="0" w:space="0" w:color="auto"/>
        <w:bottom w:val="none" w:sz="0" w:space="0" w:color="auto"/>
        <w:right w:val="none" w:sz="0" w:space="0" w:color="auto"/>
      </w:divBdr>
    </w:div>
    <w:div w:id="1370960630">
      <w:bodyDiv w:val="1"/>
      <w:marLeft w:val="0"/>
      <w:marRight w:val="0"/>
      <w:marTop w:val="0"/>
      <w:marBottom w:val="0"/>
      <w:divBdr>
        <w:top w:val="none" w:sz="0" w:space="0" w:color="auto"/>
        <w:left w:val="none" w:sz="0" w:space="0" w:color="auto"/>
        <w:bottom w:val="none" w:sz="0" w:space="0" w:color="auto"/>
        <w:right w:val="none" w:sz="0" w:space="0" w:color="auto"/>
      </w:divBdr>
    </w:div>
    <w:div w:id="1372997507">
      <w:bodyDiv w:val="1"/>
      <w:marLeft w:val="0"/>
      <w:marRight w:val="0"/>
      <w:marTop w:val="0"/>
      <w:marBottom w:val="0"/>
      <w:divBdr>
        <w:top w:val="none" w:sz="0" w:space="0" w:color="auto"/>
        <w:left w:val="none" w:sz="0" w:space="0" w:color="auto"/>
        <w:bottom w:val="none" w:sz="0" w:space="0" w:color="auto"/>
        <w:right w:val="none" w:sz="0" w:space="0" w:color="auto"/>
      </w:divBdr>
    </w:div>
    <w:div w:id="1392919109">
      <w:bodyDiv w:val="1"/>
      <w:marLeft w:val="0"/>
      <w:marRight w:val="0"/>
      <w:marTop w:val="0"/>
      <w:marBottom w:val="0"/>
      <w:divBdr>
        <w:top w:val="none" w:sz="0" w:space="0" w:color="auto"/>
        <w:left w:val="none" w:sz="0" w:space="0" w:color="auto"/>
        <w:bottom w:val="none" w:sz="0" w:space="0" w:color="auto"/>
        <w:right w:val="none" w:sz="0" w:space="0" w:color="auto"/>
      </w:divBdr>
    </w:div>
    <w:div w:id="1395853389">
      <w:bodyDiv w:val="1"/>
      <w:marLeft w:val="0"/>
      <w:marRight w:val="0"/>
      <w:marTop w:val="0"/>
      <w:marBottom w:val="0"/>
      <w:divBdr>
        <w:top w:val="none" w:sz="0" w:space="0" w:color="auto"/>
        <w:left w:val="none" w:sz="0" w:space="0" w:color="auto"/>
        <w:bottom w:val="none" w:sz="0" w:space="0" w:color="auto"/>
        <w:right w:val="none" w:sz="0" w:space="0" w:color="auto"/>
      </w:divBdr>
    </w:div>
    <w:div w:id="1398701866">
      <w:bodyDiv w:val="1"/>
      <w:marLeft w:val="0"/>
      <w:marRight w:val="0"/>
      <w:marTop w:val="0"/>
      <w:marBottom w:val="0"/>
      <w:divBdr>
        <w:top w:val="none" w:sz="0" w:space="0" w:color="auto"/>
        <w:left w:val="none" w:sz="0" w:space="0" w:color="auto"/>
        <w:bottom w:val="none" w:sz="0" w:space="0" w:color="auto"/>
        <w:right w:val="none" w:sz="0" w:space="0" w:color="auto"/>
      </w:divBdr>
    </w:div>
    <w:div w:id="1432119333">
      <w:bodyDiv w:val="1"/>
      <w:marLeft w:val="0"/>
      <w:marRight w:val="0"/>
      <w:marTop w:val="0"/>
      <w:marBottom w:val="0"/>
      <w:divBdr>
        <w:top w:val="none" w:sz="0" w:space="0" w:color="auto"/>
        <w:left w:val="none" w:sz="0" w:space="0" w:color="auto"/>
        <w:bottom w:val="none" w:sz="0" w:space="0" w:color="auto"/>
        <w:right w:val="none" w:sz="0" w:space="0" w:color="auto"/>
      </w:divBdr>
    </w:div>
    <w:div w:id="1457288558">
      <w:bodyDiv w:val="1"/>
      <w:marLeft w:val="0"/>
      <w:marRight w:val="0"/>
      <w:marTop w:val="0"/>
      <w:marBottom w:val="0"/>
      <w:divBdr>
        <w:top w:val="none" w:sz="0" w:space="0" w:color="auto"/>
        <w:left w:val="none" w:sz="0" w:space="0" w:color="auto"/>
        <w:bottom w:val="none" w:sz="0" w:space="0" w:color="auto"/>
        <w:right w:val="none" w:sz="0" w:space="0" w:color="auto"/>
      </w:divBdr>
      <w:divsChild>
        <w:div w:id="704989168">
          <w:marLeft w:val="792"/>
          <w:marRight w:val="0"/>
          <w:marTop w:val="240"/>
          <w:marBottom w:val="0"/>
          <w:divBdr>
            <w:top w:val="none" w:sz="0" w:space="0" w:color="auto"/>
            <w:left w:val="none" w:sz="0" w:space="0" w:color="auto"/>
            <w:bottom w:val="none" w:sz="0" w:space="0" w:color="auto"/>
            <w:right w:val="none" w:sz="0" w:space="0" w:color="auto"/>
          </w:divBdr>
        </w:div>
      </w:divsChild>
    </w:div>
    <w:div w:id="1482650967">
      <w:bodyDiv w:val="1"/>
      <w:marLeft w:val="0"/>
      <w:marRight w:val="0"/>
      <w:marTop w:val="0"/>
      <w:marBottom w:val="0"/>
      <w:divBdr>
        <w:top w:val="none" w:sz="0" w:space="0" w:color="auto"/>
        <w:left w:val="none" w:sz="0" w:space="0" w:color="auto"/>
        <w:bottom w:val="none" w:sz="0" w:space="0" w:color="auto"/>
        <w:right w:val="none" w:sz="0" w:space="0" w:color="auto"/>
      </w:divBdr>
    </w:div>
    <w:div w:id="1510487678">
      <w:bodyDiv w:val="1"/>
      <w:marLeft w:val="0"/>
      <w:marRight w:val="0"/>
      <w:marTop w:val="0"/>
      <w:marBottom w:val="0"/>
      <w:divBdr>
        <w:top w:val="none" w:sz="0" w:space="0" w:color="auto"/>
        <w:left w:val="none" w:sz="0" w:space="0" w:color="auto"/>
        <w:bottom w:val="none" w:sz="0" w:space="0" w:color="auto"/>
        <w:right w:val="none" w:sz="0" w:space="0" w:color="auto"/>
      </w:divBdr>
    </w:div>
    <w:div w:id="1538661226">
      <w:bodyDiv w:val="1"/>
      <w:marLeft w:val="0"/>
      <w:marRight w:val="0"/>
      <w:marTop w:val="0"/>
      <w:marBottom w:val="0"/>
      <w:divBdr>
        <w:top w:val="none" w:sz="0" w:space="0" w:color="auto"/>
        <w:left w:val="none" w:sz="0" w:space="0" w:color="auto"/>
        <w:bottom w:val="none" w:sz="0" w:space="0" w:color="auto"/>
        <w:right w:val="none" w:sz="0" w:space="0" w:color="auto"/>
      </w:divBdr>
    </w:div>
    <w:div w:id="1549953134">
      <w:bodyDiv w:val="1"/>
      <w:marLeft w:val="0"/>
      <w:marRight w:val="0"/>
      <w:marTop w:val="0"/>
      <w:marBottom w:val="0"/>
      <w:divBdr>
        <w:top w:val="none" w:sz="0" w:space="0" w:color="auto"/>
        <w:left w:val="none" w:sz="0" w:space="0" w:color="auto"/>
        <w:bottom w:val="none" w:sz="0" w:space="0" w:color="auto"/>
        <w:right w:val="none" w:sz="0" w:space="0" w:color="auto"/>
      </w:divBdr>
    </w:div>
    <w:div w:id="1558397764">
      <w:bodyDiv w:val="1"/>
      <w:marLeft w:val="0"/>
      <w:marRight w:val="0"/>
      <w:marTop w:val="0"/>
      <w:marBottom w:val="0"/>
      <w:divBdr>
        <w:top w:val="none" w:sz="0" w:space="0" w:color="auto"/>
        <w:left w:val="none" w:sz="0" w:space="0" w:color="auto"/>
        <w:bottom w:val="none" w:sz="0" w:space="0" w:color="auto"/>
        <w:right w:val="none" w:sz="0" w:space="0" w:color="auto"/>
      </w:divBdr>
    </w:div>
    <w:div w:id="1595243704">
      <w:bodyDiv w:val="1"/>
      <w:marLeft w:val="0"/>
      <w:marRight w:val="0"/>
      <w:marTop w:val="0"/>
      <w:marBottom w:val="0"/>
      <w:divBdr>
        <w:top w:val="none" w:sz="0" w:space="0" w:color="auto"/>
        <w:left w:val="none" w:sz="0" w:space="0" w:color="auto"/>
        <w:bottom w:val="none" w:sz="0" w:space="0" w:color="auto"/>
        <w:right w:val="none" w:sz="0" w:space="0" w:color="auto"/>
      </w:divBdr>
    </w:div>
    <w:div w:id="1606813106">
      <w:bodyDiv w:val="1"/>
      <w:marLeft w:val="0"/>
      <w:marRight w:val="0"/>
      <w:marTop w:val="0"/>
      <w:marBottom w:val="0"/>
      <w:divBdr>
        <w:top w:val="none" w:sz="0" w:space="0" w:color="auto"/>
        <w:left w:val="none" w:sz="0" w:space="0" w:color="auto"/>
        <w:bottom w:val="none" w:sz="0" w:space="0" w:color="auto"/>
        <w:right w:val="none" w:sz="0" w:space="0" w:color="auto"/>
      </w:divBdr>
    </w:div>
    <w:div w:id="1634948538">
      <w:bodyDiv w:val="1"/>
      <w:marLeft w:val="0"/>
      <w:marRight w:val="0"/>
      <w:marTop w:val="0"/>
      <w:marBottom w:val="0"/>
      <w:divBdr>
        <w:top w:val="none" w:sz="0" w:space="0" w:color="auto"/>
        <w:left w:val="none" w:sz="0" w:space="0" w:color="auto"/>
        <w:bottom w:val="none" w:sz="0" w:space="0" w:color="auto"/>
        <w:right w:val="none" w:sz="0" w:space="0" w:color="auto"/>
      </w:divBdr>
    </w:div>
    <w:div w:id="1671518342">
      <w:bodyDiv w:val="1"/>
      <w:marLeft w:val="0"/>
      <w:marRight w:val="0"/>
      <w:marTop w:val="0"/>
      <w:marBottom w:val="0"/>
      <w:divBdr>
        <w:top w:val="none" w:sz="0" w:space="0" w:color="auto"/>
        <w:left w:val="none" w:sz="0" w:space="0" w:color="auto"/>
        <w:bottom w:val="none" w:sz="0" w:space="0" w:color="auto"/>
        <w:right w:val="none" w:sz="0" w:space="0" w:color="auto"/>
      </w:divBdr>
    </w:div>
    <w:div w:id="1732801381">
      <w:bodyDiv w:val="1"/>
      <w:marLeft w:val="0"/>
      <w:marRight w:val="0"/>
      <w:marTop w:val="0"/>
      <w:marBottom w:val="0"/>
      <w:divBdr>
        <w:top w:val="none" w:sz="0" w:space="0" w:color="auto"/>
        <w:left w:val="none" w:sz="0" w:space="0" w:color="auto"/>
        <w:bottom w:val="none" w:sz="0" w:space="0" w:color="auto"/>
        <w:right w:val="none" w:sz="0" w:space="0" w:color="auto"/>
      </w:divBdr>
    </w:div>
    <w:div w:id="1759329713">
      <w:bodyDiv w:val="1"/>
      <w:marLeft w:val="0"/>
      <w:marRight w:val="0"/>
      <w:marTop w:val="0"/>
      <w:marBottom w:val="0"/>
      <w:divBdr>
        <w:top w:val="none" w:sz="0" w:space="0" w:color="auto"/>
        <w:left w:val="none" w:sz="0" w:space="0" w:color="auto"/>
        <w:bottom w:val="none" w:sz="0" w:space="0" w:color="auto"/>
        <w:right w:val="none" w:sz="0" w:space="0" w:color="auto"/>
      </w:divBdr>
    </w:div>
    <w:div w:id="1806193078">
      <w:bodyDiv w:val="1"/>
      <w:marLeft w:val="0"/>
      <w:marRight w:val="0"/>
      <w:marTop w:val="0"/>
      <w:marBottom w:val="0"/>
      <w:divBdr>
        <w:top w:val="none" w:sz="0" w:space="0" w:color="auto"/>
        <w:left w:val="none" w:sz="0" w:space="0" w:color="auto"/>
        <w:bottom w:val="none" w:sz="0" w:space="0" w:color="auto"/>
        <w:right w:val="none" w:sz="0" w:space="0" w:color="auto"/>
      </w:divBdr>
    </w:div>
    <w:div w:id="1819112012">
      <w:bodyDiv w:val="1"/>
      <w:marLeft w:val="0"/>
      <w:marRight w:val="0"/>
      <w:marTop w:val="0"/>
      <w:marBottom w:val="0"/>
      <w:divBdr>
        <w:top w:val="none" w:sz="0" w:space="0" w:color="auto"/>
        <w:left w:val="none" w:sz="0" w:space="0" w:color="auto"/>
        <w:bottom w:val="none" w:sz="0" w:space="0" w:color="auto"/>
        <w:right w:val="none" w:sz="0" w:space="0" w:color="auto"/>
      </w:divBdr>
    </w:div>
    <w:div w:id="1829202402">
      <w:bodyDiv w:val="1"/>
      <w:marLeft w:val="0"/>
      <w:marRight w:val="0"/>
      <w:marTop w:val="0"/>
      <w:marBottom w:val="0"/>
      <w:divBdr>
        <w:top w:val="none" w:sz="0" w:space="0" w:color="auto"/>
        <w:left w:val="none" w:sz="0" w:space="0" w:color="auto"/>
        <w:bottom w:val="none" w:sz="0" w:space="0" w:color="auto"/>
        <w:right w:val="none" w:sz="0" w:space="0" w:color="auto"/>
      </w:divBdr>
    </w:div>
    <w:div w:id="1867326867">
      <w:bodyDiv w:val="1"/>
      <w:marLeft w:val="0"/>
      <w:marRight w:val="0"/>
      <w:marTop w:val="0"/>
      <w:marBottom w:val="0"/>
      <w:divBdr>
        <w:top w:val="none" w:sz="0" w:space="0" w:color="auto"/>
        <w:left w:val="none" w:sz="0" w:space="0" w:color="auto"/>
        <w:bottom w:val="none" w:sz="0" w:space="0" w:color="auto"/>
        <w:right w:val="none" w:sz="0" w:space="0" w:color="auto"/>
      </w:divBdr>
    </w:div>
    <w:div w:id="1902475695">
      <w:bodyDiv w:val="1"/>
      <w:marLeft w:val="0"/>
      <w:marRight w:val="0"/>
      <w:marTop w:val="0"/>
      <w:marBottom w:val="0"/>
      <w:divBdr>
        <w:top w:val="none" w:sz="0" w:space="0" w:color="auto"/>
        <w:left w:val="none" w:sz="0" w:space="0" w:color="auto"/>
        <w:bottom w:val="none" w:sz="0" w:space="0" w:color="auto"/>
        <w:right w:val="none" w:sz="0" w:space="0" w:color="auto"/>
      </w:divBdr>
    </w:div>
    <w:div w:id="1903713748">
      <w:bodyDiv w:val="1"/>
      <w:marLeft w:val="0"/>
      <w:marRight w:val="0"/>
      <w:marTop w:val="0"/>
      <w:marBottom w:val="0"/>
      <w:divBdr>
        <w:top w:val="none" w:sz="0" w:space="0" w:color="auto"/>
        <w:left w:val="none" w:sz="0" w:space="0" w:color="auto"/>
        <w:bottom w:val="none" w:sz="0" w:space="0" w:color="auto"/>
        <w:right w:val="none" w:sz="0" w:space="0" w:color="auto"/>
      </w:divBdr>
      <w:divsChild>
        <w:div w:id="44837870">
          <w:marLeft w:val="0"/>
          <w:marRight w:val="0"/>
          <w:marTop w:val="0"/>
          <w:marBottom w:val="0"/>
          <w:divBdr>
            <w:top w:val="none" w:sz="0" w:space="0" w:color="auto"/>
            <w:left w:val="none" w:sz="0" w:space="0" w:color="auto"/>
            <w:bottom w:val="none" w:sz="0" w:space="0" w:color="auto"/>
            <w:right w:val="none" w:sz="0" w:space="0" w:color="auto"/>
          </w:divBdr>
          <w:divsChild>
            <w:div w:id="515391703">
              <w:marLeft w:val="0"/>
              <w:marRight w:val="0"/>
              <w:marTop w:val="0"/>
              <w:marBottom w:val="0"/>
              <w:divBdr>
                <w:top w:val="none" w:sz="0" w:space="0" w:color="auto"/>
                <w:left w:val="none" w:sz="0" w:space="0" w:color="auto"/>
                <w:bottom w:val="none" w:sz="0" w:space="0" w:color="auto"/>
                <w:right w:val="none" w:sz="0" w:space="0" w:color="auto"/>
              </w:divBdr>
            </w:div>
          </w:divsChild>
        </w:div>
        <w:div w:id="132918303">
          <w:marLeft w:val="0"/>
          <w:marRight w:val="0"/>
          <w:marTop w:val="0"/>
          <w:marBottom w:val="0"/>
          <w:divBdr>
            <w:top w:val="none" w:sz="0" w:space="0" w:color="auto"/>
            <w:left w:val="none" w:sz="0" w:space="0" w:color="auto"/>
            <w:bottom w:val="none" w:sz="0" w:space="0" w:color="auto"/>
            <w:right w:val="none" w:sz="0" w:space="0" w:color="auto"/>
          </w:divBdr>
          <w:divsChild>
            <w:div w:id="1257790777">
              <w:marLeft w:val="0"/>
              <w:marRight w:val="0"/>
              <w:marTop w:val="0"/>
              <w:marBottom w:val="0"/>
              <w:divBdr>
                <w:top w:val="none" w:sz="0" w:space="0" w:color="auto"/>
                <w:left w:val="none" w:sz="0" w:space="0" w:color="auto"/>
                <w:bottom w:val="none" w:sz="0" w:space="0" w:color="auto"/>
                <w:right w:val="none" w:sz="0" w:space="0" w:color="auto"/>
              </w:divBdr>
            </w:div>
          </w:divsChild>
        </w:div>
        <w:div w:id="296304610">
          <w:marLeft w:val="0"/>
          <w:marRight w:val="0"/>
          <w:marTop w:val="0"/>
          <w:marBottom w:val="0"/>
          <w:divBdr>
            <w:top w:val="none" w:sz="0" w:space="0" w:color="auto"/>
            <w:left w:val="none" w:sz="0" w:space="0" w:color="auto"/>
            <w:bottom w:val="none" w:sz="0" w:space="0" w:color="auto"/>
            <w:right w:val="none" w:sz="0" w:space="0" w:color="auto"/>
          </w:divBdr>
          <w:divsChild>
            <w:div w:id="890388705">
              <w:marLeft w:val="0"/>
              <w:marRight w:val="0"/>
              <w:marTop w:val="0"/>
              <w:marBottom w:val="0"/>
              <w:divBdr>
                <w:top w:val="none" w:sz="0" w:space="0" w:color="auto"/>
                <w:left w:val="none" w:sz="0" w:space="0" w:color="auto"/>
                <w:bottom w:val="none" w:sz="0" w:space="0" w:color="auto"/>
                <w:right w:val="none" w:sz="0" w:space="0" w:color="auto"/>
              </w:divBdr>
            </w:div>
          </w:divsChild>
        </w:div>
        <w:div w:id="313458891">
          <w:marLeft w:val="0"/>
          <w:marRight w:val="0"/>
          <w:marTop w:val="0"/>
          <w:marBottom w:val="0"/>
          <w:divBdr>
            <w:top w:val="none" w:sz="0" w:space="0" w:color="auto"/>
            <w:left w:val="none" w:sz="0" w:space="0" w:color="auto"/>
            <w:bottom w:val="none" w:sz="0" w:space="0" w:color="auto"/>
            <w:right w:val="none" w:sz="0" w:space="0" w:color="auto"/>
          </w:divBdr>
          <w:divsChild>
            <w:div w:id="1734816525">
              <w:marLeft w:val="0"/>
              <w:marRight w:val="0"/>
              <w:marTop w:val="0"/>
              <w:marBottom w:val="0"/>
              <w:divBdr>
                <w:top w:val="none" w:sz="0" w:space="0" w:color="auto"/>
                <w:left w:val="none" w:sz="0" w:space="0" w:color="auto"/>
                <w:bottom w:val="none" w:sz="0" w:space="0" w:color="auto"/>
                <w:right w:val="none" w:sz="0" w:space="0" w:color="auto"/>
              </w:divBdr>
            </w:div>
          </w:divsChild>
        </w:div>
        <w:div w:id="358049762">
          <w:marLeft w:val="0"/>
          <w:marRight w:val="0"/>
          <w:marTop w:val="0"/>
          <w:marBottom w:val="0"/>
          <w:divBdr>
            <w:top w:val="none" w:sz="0" w:space="0" w:color="auto"/>
            <w:left w:val="none" w:sz="0" w:space="0" w:color="auto"/>
            <w:bottom w:val="none" w:sz="0" w:space="0" w:color="auto"/>
            <w:right w:val="none" w:sz="0" w:space="0" w:color="auto"/>
          </w:divBdr>
          <w:divsChild>
            <w:div w:id="1337147580">
              <w:marLeft w:val="0"/>
              <w:marRight w:val="0"/>
              <w:marTop w:val="0"/>
              <w:marBottom w:val="0"/>
              <w:divBdr>
                <w:top w:val="none" w:sz="0" w:space="0" w:color="auto"/>
                <w:left w:val="none" w:sz="0" w:space="0" w:color="auto"/>
                <w:bottom w:val="none" w:sz="0" w:space="0" w:color="auto"/>
                <w:right w:val="none" w:sz="0" w:space="0" w:color="auto"/>
              </w:divBdr>
            </w:div>
          </w:divsChild>
        </w:div>
        <w:div w:id="374816465">
          <w:marLeft w:val="0"/>
          <w:marRight w:val="0"/>
          <w:marTop w:val="0"/>
          <w:marBottom w:val="0"/>
          <w:divBdr>
            <w:top w:val="none" w:sz="0" w:space="0" w:color="auto"/>
            <w:left w:val="none" w:sz="0" w:space="0" w:color="auto"/>
            <w:bottom w:val="none" w:sz="0" w:space="0" w:color="auto"/>
            <w:right w:val="none" w:sz="0" w:space="0" w:color="auto"/>
          </w:divBdr>
          <w:divsChild>
            <w:div w:id="1062404647">
              <w:marLeft w:val="0"/>
              <w:marRight w:val="0"/>
              <w:marTop w:val="0"/>
              <w:marBottom w:val="0"/>
              <w:divBdr>
                <w:top w:val="none" w:sz="0" w:space="0" w:color="auto"/>
                <w:left w:val="none" w:sz="0" w:space="0" w:color="auto"/>
                <w:bottom w:val="none" w:sz="0" w:space="0" w:color="auto"/>
                <w:right w:val="none" w:sz="0" w:space="0" w:color="auto"/>
              </w:divBdr>
            </w:div>
          </w:divsChild>
        </w:div>
        <w:div w:id="421875916">
          <w:marLeft w:val="0"/>
          <w:marRight w:val="0"/>
          <w:marTop w:val="0"/>
          <w:marBottom w:val="0"/>
          <w:divBdr>
            <w:top w:val="none" w:sz="0" w:space="0" w:color="auto"/>
            <w:left w:val="none" w:sz="0" w:space="0" w:color="auto"/>
            <w:bottom w:val="none" w:sz="0" w:space="0" w:color="auto"/>
            <w:right w:val="none" w:sz="0" w:space="0" w:color="auto"/>
          </w:divBdr>
          <w:divsChild>
            <w:div w:id="1511065174">
              <w:marLeft w:val="0"/>
              <w:marRight w:val="0"/>
              <w:marTop w:val="0"/>
              <w:marBottom w:val="0"/>
              <w:divBdr>
                <w:top w:val="none" w:sz="0" w:space="0" w:color="auto"/>
                <w:left w:val="none" w:sz="0" w:space="0" w:color="auto"/>
                <w:bottom w:val="none" w:sz="0" w:space="0" w:color="auto"/>
                <w:right w:val="none" w:sz="0" w:space="0" w:color="auto"/>
              </w:divBdr>
            </w:div>
          </w:divsChild>
        </w:div>
        <w:div w:id="424616572">
          <w:marLeft w:val="0"/>
          <w:marRight w:val="0"/>
          <w:marTop w:val="0"/>
          <w:marBottom w:val="0"/>
          <w:divBdr>
            <w:top w:val="none" w:sz="0" w:space="0" w:color="auto"/>
            <w:left w:val="none" w:sz="0" w:space="0" w:color="auto"/>
            <w:bottom w:val="none" w:sz="0" w:space="0" w:color="auto"/>
            <w:right w:val="none" w:sz="0" w:space="0" w:color="auto"/>
          </w:divBdr>
          <w:divsChild>
            <w:div w:id="329531287">
              <w:marLeft w:val="0"/>
              <w:marRight w:val="0"/>
              <w:marTop w:val="0"/>
              <w:marBottom w:val="0"/>
              <w:divBdr>
                <w:top w:val="none" w:sz="0" w:space="0" w:color="auto"/>
                <w:left w:val="none" w:sz="0" w:space="0" w:color="auto"/>
                <w:bottom w:val="none" w:sz="0" w:space="0" w:color="auto"/>
                <w:right w:val="none" w:sz="0" w:space="0" w:color="auto"/>
              </w:divBdr>
            </w:div>
          </w:divsChild>
        </w:div>
        <w:div w:id="438454535">
          <w:marLeft w:val="0"/>
          <w:marRight w:val="0"/>
          <w:marTop w:val="0"/>
          <w:marBottom w:val="0"/>
          <w:divBdr>
            <w:top w:val="none" w:sz="0" w:space="0" w:color="auto"/>
            <w:left w:val="none" w:sz="0" w:space="0" w:color="auto"/>
            <w:bottom w:val="none" w:sz="0" w:space="0" w:color="auto"/>
            <w:right w:val="none" w:sz="0" w:space="0" w:color="auto"/>
          </w:divBdr>
          <w:divsChild>
            <w:div w:id="49035302">
              <w:marLeft w:val="0"/>
              <w:marRight w:val="0"/>
              <w:marTop w:val="0"/>
              <w:marBottom w:val="0"/>
              <w:divBdr>
                <w:top w:val="none" w:sz="0" w:space="0" w:color="auto"/>
                <w:left w:val="none" w:sz="0" w:space="0" w:color="auto"/>
                <w:bottom w:val="none" w:sz="0" w:space="0" w:color="auto"/>
                <w:right w:val="none" w:sz="0" w:space="0" w:color="auto"/>
              </w:divBdr>
            </w:div>
          </w:divsChild>
        </w:div>
        <w:div w:id="560487792">
          <w:marLeft w:val="0"/>
          <w:marRight w:val="0"/>
          <w:marTop w:val="0"/>
          <w:marBottom w:val="0"/>
          <w:divBdr>
            <w:top w:val="none" w:sz="0" w:space="0" w:color="auto"/>
            <w:left w:val="none" w:sz="0" w:space="0" w:color="auto"/>
            <w:bottom w:val="none" w:sz="0" w:space="0" w:color="auto"/>
            <w:right w:val="none" w:sz="0" w:space="0" w:color="auto"/>
          </w:divBdr>
          <w:divsChild>
            <w:div w:id="1555852967">
              <w:marLeft w:val="0"/>
              <w:marRight w:val="0"/>
              <w:marTop w:val="0"/>
              <w:marBottom w:val="0"/>
              <w:divBdr>
                <w:top w:val="none" w:sz="0" w:space="0" w:color="auto"/>
                <w:left w:val="none" w:sz="0" w:space="0" w:color="auto"/>
                <w:bottom w:val="none" w:sz="0" w:space="0" w:color="auto"/>
                <w:right w:val="none" w:sz="0" w:space="0" w:color="auto"/>
              </w:divBdr>
            </w:div>
          </w:divsChild>
        </w:div>
        <w:div w:id="734013685">
          <w:marLeft w:val="0"/>
          <w:marRight w:val="0"/>
          <w:marTop w:val="0"/>
          <w:marBottom w:val="0"/>
          <w:divBdr>
            <w:top w:val="none" w:sz="0" w:space="0" w:color="auto"/>
            <w:left w:val="none" w:sz="0" w:space="0" w:color="auto"/>
            <w:bottom w:val="none" w:sz="0" w:space="0" w:color="auto"/>
            <w:right w:val="none" w:sz="0" w:space="0" w:color="auto"/>
          </w:divBdr>
          <w:divsChild>
            <w:div w:id="235434864">
              <w:marLeft w:val="0"/>
              <w:marRight w:val="0"/>
              <w:marTop w:val="0"/>
              <w:marBottom w:val="0"/>
              <w:divBdr>
                <w:top w:val="none" w:sz="0" w:space="0" w:color="auto"/>
                <w:left w:val="none" w:sz="0" w:space="0" w:color="auto"/>
                <w:bottom w:val="none" w:sz="0" w:space="0" w:color="auto"/>
                <w:right w:val="none" w:sz="0" w:space="0" w:color="auto"/>
              </w:divBdr>
            </w:div>
          </w:divsChild>
        </w:div>
        <w:div w:id="761071245">
          <w:marLeft w:val="0"/>
          <w:marRight w:val="0"/>
          <w:marTop w:val="0"/>
          <w:marBottom w:val="0"/>
          <w:divBdr>
            <w:top w:val="none" w:sz="0" w:space="0" w:color="auto"/>
            <w:left w:val="none" w:sz="0" w:space="0" w:color="auto"/>
            <w:bottom w:val="none" w:sz="0" w:space="0" w:color="auto"/>
            <w:right w:val="none" w:sz="0" w:space="0" w:color="auto"/>
          </w:divBdr>
          <w:divsChild>
            <w:div w:id="852498551">
              <w:marLeft w:val="0"/>
              <w:marRight w:val="0"/>
              <w:marTop w:val="0"/>
              <w:marBottom w:val="0"/>
              <w:divBdr>
                <w:top w:val="none" w:sz="0" w:space="0" w:color="auto"/>
                <w:left w:val="none" w:sz="0" w:space="0" w:color="auto"/>
                <w:bottom w:val="none" w:sz="0" w:space="0" w:color="auto"/>
                <w:right w:val="none" w:sz="0" w:space="0" w:color="auto"/>
              </w:divBdr>
            </w:div>
          </w:divsChild>
        </w:div>
        <w:div w:id="769854873">
          <w:marLeft w:val="0"/>
          <w:marRight w:val="0"/>
          <w:marTop w:val="0"/>
          <w:marBottom w:val="0"/>
          <w:divBdr>
            <w:top w:val="none" w:sz="0" w:space="0" w:color="auto"/>
            <w:left w:val="none" w:sz="0" w:space="0" w:color="auto"/>
            <w:bottom w:val="none" w:sz="0" w:space="0" w:color="auto"/>
            <w:right w:val="none" w:sz="0" w:space="0" w:color="auto"/>
          </w:divBdr>
          <w:divsChild>
            <w:div w:id="560874288">
              <w:marLeft w:val="0"/>
              <w:marRight w:val="0"/>
              <w:marTop w:val="0"/>
              <w:marBottom w:val="0"/>
              <w:divBdr>
                <w:top w:val="none" w:sz="0" w:space="0" w:color="auto"/>
                <w:left w:val="none" w:sz="0" w:space="0" w:color="auto"/>
                <w:bottom w:val="none" w:sz="0" w:space="0" w:color="auto"/>
                <w:right w:val="none" w:sz="0" w:space="0" w:color="auto"/>
              </w:divBdr>
            </w:div>
          </w:divsChild>
        </w:div>
        <w:div w:id="774129079">
          <w:marLeft w:val="0"/>
          <w:marRight w:val="0"/>
          <w:marTop w:val="0"/>
          <w:marBottom w:val="0"/>
          <w:divBdr>
            <w:top w:val="none" w:sz="0" w:space="0" w:color="auto"/>
            <w:left w:val="none" w:sz="0" w:space="0" w:color="auto"/>
            <w:bottom w:val="none" w:sz="0" w:space="0" w:color="auto"/>
            <w:right w:val="none" w:sz="0" w:space="0" w:color="auto"/>
          </w:divBdr>
          <w:divsChild>
            <w:div w:id="2050953438">
              <w:marLeft w:val="0"/>
              <w:marRight w:val="0"/>
              <w:marTop w:val="0"/>
              <w:marBottom w:val="0"/>
              <w:divBdr>
                <w:top w:val="none" w:sz="0" w:space="0" w:color="auto"/>
                <w:left w:val="none" w:sz="0" w:space="0" w:color="auto"/>
                <w:bottom w:val="none" w:sz="0" w:space="0" w:color="auto"/>
                <w:right w:val="none" w:sz="0" w:space="0" w:color="auto"/>
              </w:divBdr>
            </w:div>
          </w:divsChild>
        </w:div>
        <w:div w:id="789399776">
          <w:marLeft w:val="0"/>
          <w:marRight w:val="0"/>
          <w:marTop w:val="0"/>
          <w:marBottom w:val="0"/>
          <w:divBdr>
            <w:top w:val="none" w:sz="0" w:space="0" w:color="auto"/>
            <w:left w:val="none" w:sz="0" w:space="0" w:color="auto"/>
            <w:bottom w:val="none" w:sz="0" w:space="0" w:color="auto"/>
            <w:right w:val="none" w:sz="0" w:space="0" w:color="auto"/>
          </w:divBdr>
          <w:divsChild>
            <w:div w:id="1642073520">
              <w:marLeft w:val="0"/>
              <w:marRight w:val="0"/>
              <w:marTop w:val="0"/>
              <w:marBottom w:val="0"/>
              <w:divBdr>
                <w:top w:val="none" w:sz="0" w:space="0" w:color="auto"/>
                <w:left w:val="none" w:sz="0" w:space="0" w:color="auto"/>
                <w:bottom w:val="none" w:sz="0" w:space="0" w:color="auto"/>
                <w:right w:val="none" w:sz="0" w:space="0" w:color="auto"/>
              </w:divBdr>
            </w:div>
          </w:divsChild>
        </w:div>
        <w:div w:id="814222112">
          <w:marLeft w:val="0"/>
          <w:marRight w:val="0"/>
          <w:marTop w:val="0"/>
          <w:marBottom w:val="0"/>
          <w:divBdr>
            <w:top w:val="none" w:sz="0" w:space="0" w:color="auto"/>
            <w:left w:val="none" w:sz="0" w:space="0" w:color="auto"/>
            <w:bottom w:val="none" w:sz="0" w:space="0" w:color="auto"/>
            <w:right w:val="none" w:sz="0" w:space="0" w:color="auto"/>
          </w:divBdr>
          <w:divsChild>
            <w:div w:id="515123077">
              <w:marLeft w:val="0"/>
              <w:marRight w:val="0"/>
              <w:marTop w:val="0"/>
              <w:marBottom w:val="0"/>
              <w:divBdr>
                <w:top w:val="none" w:sz="0" w:space="0" w:color="auto"/>
                <w:left w:val="none" w:sz="0" w:space="0" w:color="auto"/>
                <w:bottom w:val="none" w:sz="0" w:space="0" w:color="auto"/>
                <w:right w:val="none" w:sz="0" w:space="0" w:color="auto"/>
              </w:divBdr>
            </w:div>
          </w:divsChild>
        </w:div>
        <w:div w:id="828912181">
          <w:marLeft w:val="0"/>
          <w:marRight w:val="0"/>
          <w:marTop w:val="0"/>
          <w:marBottom w:val="0"/>
          <w:divBdr>
            <w:top w:val="none" w:sz="0" w:space="0" w:color="auto"/>
            <w:left w:val="none" w:sz="0" w:space="0" w:color="auto"/>
            <w:bottom w:val="none" w:sz="0" w:space="0" w:color="auto"/>
            <w:right w:val="none" w:sz="0" w:space="0" w:color="auto"/>
          </w:divBdr>
          <w:divsChild>
            <w:div w:id="1437404522">
              <w:marLeft w:val="0"/>
              <w:marRight w:val="0"/>
              <w:marTop w:val="0"/>
              <w:marBottom w:val="0"/>
              <w:divBdr>
                <w:top w:val="none" w:sz="0" w:space="0" w:color="auto"/>
                <w:left w:val="none" w:sz="0" w:space="0" w:color="auto"/>
                <w:bottom w:val="none" w:sz="0" w:space="0" w:color="auto"/>
                <w:right w:val="none" w:sz="0" w:space="0" w:color="auto"/>
              </w:divBdr>
            </w:div>
          </w:divsChild>
        </w:div>
        <w:div w:id="988636140">
          <w:marLeft w:val="0"/>
          <w:marRight w:val="0"/>
          <w:marTop w:val="0"/>
          <w:marBottom w:val="0"/>
          <w:divBdr>
            <w:top w:val="none" w:sz="0" w:space="0" w:color="auto"/>
            <w:left w:val="none" w:sz="0" w:space="0" w:color="auto"/>
            <w:bottom w:val="none" w:sz="0" w:space="0" w:color="auto"/>
            <w:right w:val="none" w:sz="0" w:space="0" w:color="auto"/>
          </w:divBdr>
          <w:divsChild>
            <w:div w:id="626353004">
              <w:marLeft w:val="0"/>
              <w:marRight w:val="0"/>
              <w:marTop w:val="0"/>
              <w:marBottom w:val="0"/>
              <w:divBdr>
                <w:top w:val="none" w:sz="0" w:space="0" w:color="auto"/>
                <w:left w:val="none" w:sz="0" w:space="0" w:color="auto"/>
                <w:bottom w:val="none" w:sz="0" w:space="0" w:color="auto"/>
                <w:right w:val="none" w:sz="0" w:space="0" w:color="auto"/>
              </w:divBdr>
            </w:div>
          </w:divsChild>
        </w:div>
        <w:div w:id="1028678577">
          <w:marLeft w:val="0"/>
          <w:marRight w:val="0"/>
          <w:marTop w:val="0"/>
          <w:marBottom w:val="0"/>
          <w:divBdr>
            <w:top w:val="none" w:sz="0" w:space="0" w:color="auto"/>
            <w:left w:val="none" w:sz="0" w:space="0" w:color="auto"/>
            <w:bottom w:val="none" w:sz="0" w:space="0" w:color="auto"/>
            <w:right w:val="none" w:sz="0" w:space="0" w:color="auto"/>
          </w:divBdr>
          <w:divsChild>
            <w:div w:id="1717391647">
              <w:marLeft w:val="0"/>
              <w:marRight w:val="0"/>
              <w:marTop w:val="0"/>
              <w:marBottom w:val="0"/>
              <w:divBdr>
                <w:top w:val="none" w:sz="0" w:space="0" w:color="auto"/>
                <w:left w:val="none" w:sz="0" w:space="0" w:color="auto"/>
                <w:bottom w:val="none" w:sz="0" w:space="0" w:color="auto"/>
                <w:right w:val="none" w:sz="0" w:space="0" w:color="auto"/>
              </w:divBdr>
            </w:div>
          </w:divsChild>
        </w:div>
        <w:div w:id="1086271710">
          <w:marLeft w:val="0"/>
          <w:marRight w:val="0"/>
          <w:marTop w:val="0"/>
          <w:marBottom w:val="0"/>
          <w:divBdr>
            <w:top w:val="none" w:sz="0" w:space="0" w:color="auto"/>
            <w:left w:val="none" w:sz="0" w:space="0" w:color="auto"/>
            <w:bottom w:val="none" w:sz="0" w:space="0" w:color="auto"/>
            <w:right w:val="none" w:sz="0" w:space="0" w:color="auto"/>
          </w:divBdr>
          <w:divsChild>
            <w:div w:id="1649675960">
              <w:marLeft w:val="0"/>
              <w:marRight w:val="0"/>
              <w:marTop w:val="0"/>
              <w:marBottom w:val="0"/>
              <w:divBdr>
                <w:top w:val="none" w:sz="0" w:space="0" w:color="auto"/>
                <w:left w:val="none" w:sz="0" w:space="0" w:color="auto"/>
                <w:bottom w:val="none" w:sz="0" w:space="0" w:color="auto"/>
                <w:right w:val="none" w:sz="0" w:space="0" w:color="auto"/>
              </w:divBdr>
            </w:div>
          </w:divsChild>
        </w:div>
        <w:div w:id="1118984151">
          <w:marLeft w:val="0"/>
          <w:marRight w:val="0"/>
          <w:marTop w:val="0"/>
          <w:marBottom w:val="0"/>
          <w:divBdr>
            <w:top w:val="none" w:sz="0" w:space="0" w:color="auto"/>
            <w:left w:val="none" w:sz="0" w:space="0" w:color="auto"/>
            <w:bottom w:val="none" w:sz="0" w:space="0" w:color="auto"/>
            <w:right w:val="none" w:sz="0" w:space="0" w:color="auto"/>
          </w:divBdr>
          <w:divsChild>
            <w:div w:id="653265235">
              <w:marLeft w:val="0"/>
              <w:marRight w:val="0"/>
              <w:marTop w:val="0"/>
              <w:marBottom w:val="0"/>
              <w:divBdr>
                <w:top w:val="none" w:sz="0" w:space="0" w:color="auto"/>
                <w:left w:val="none" w:sz="0" w:space="0" w:color="auto"/>
                <w:bottom w:val="none" w:sz="0" w:space="0" w:color="auto"/>
                <w:right w:val="none" w:sz="0" w:space="0" w:color="auto"/>
              </w:divBdr>
            </w:div>
          </w:divsChild>
        </w:div>
        <w:div w:id="1146899753">
          <w:marLeft w:val="0"/>
          <w:marRight w:val="0"/>
          <w:marTop w:val="0"/>
          <w:marBottom w:val="0"/>
          <w:divBdr>
            <w:top w:val="none" w:sz="0" w:space="0" w:color="auto"/>
            <w:left w:val="none" w:sz="0" w:space="0" w:color="auto"/>
            <w:bottom w:val="none" w:sz="0" w:space="0" w:color="auto"/>
            <w:right w:val="none" w:sz="0" w:space="0" w:color="auto"/>
          </w:divBdr>
          <w:divsChild>
            <w:div w:id="1015158467">
              <w:marLeft w:val="0"/>
              <w:marRight w:val="0"/>
              <w:marTop w:val="0"/>
              <w:marBottom w:val="0"/>
              <w:divBdr>
                <w:top w:val="none" w:sz="0" w:space="0" w:color="auto"/>
                <w:left w:val="none" w:sz="0" w:space="0" w:color="auto"/>
                <w:bottom w:val="none" w:sz="0" w:space="0" w:color="auto"/>
                <w:right w:val="none" w:sz="0" w:space="0" w:color="auto"/>
              </w:divBdr>
            </w:div>
          </w:divsChild>
        </w:div>
        <w:div w:id="1204293992">
          <w:marLeft w:val="0"/>
          <w:marRight w:val="0"/>
          <w:marTop w:val="0"/>
          <w:marBottom w:val="0"/>
          <w:divBdr>
            <w:top w:val="none" w:sz="0" w:space="0" w:color="auto"/>
            <w:left w:val="none" w:sz="0" w:space="0" w:color="auto"/>
            <w:bottom w:val="none" w:sz="0" w:space="0" w:color="auto"/>
            <w:right w:val="none" w:sz="0" w:space="0" w:color="auto"/>
          </w:divBdr>
          <w:divsChild>
            <w:div w:id="1848791321">
              <w:marLeft w:val="0"/>
              <w:marRight w:val="0"/>
              <w:marTop w:val="0"/>
              <w:marBottom w:val="0"/>
              <w:divBdr>
                <w:top w:val="none" w:sz="0" w:space="0" w:color="auto"/>
                <w:left w:val="none" w:sz="0" w:space="0" w:color="auto"/>
                <w:bottom w:val="none" w:sz="0" w:space="0" w:color="auto"/>
                <w:right w:val="none" w:sz="0" w:space="0" w:color="auto"/>
              </w:divBdr>
            </w:div>
          </w:divsChild>
        </w:div>
        <w:div w:id="1247347760">
          <w:marLeft w:val="0"/>
          <w:marRight w:val="0"/>
          <w:marTop w:val="0"/>
          <w:marBottom w:val="0"/>
          <w:divBdr>
            <w:top w:val="none" w:sz="0" w:space="0" w:color="auto"/>
            <w:left w:val="none" w:sz="0" w:space="0" w:color="auto"/>
            <w:bottom w:val="none" w:sz="0" w:space="0" w:color="auto"/>
            <w:right w:val="none" w:sz="0" w:space="0" w:color="auto"/>
          </w:divBdr>
          <w:divsChild>
            <w:div w:id="92674465">
              <w:marLeft w:val="0"/>
              <w:marRight w:val="0"/>
              <w:marTop w:val="0"/>
              <w:marBottom w:val="0"/>
              <w:divBdr>
                <w:top w:val="none" w:sz="0" w:space="0" w:color="auto"/>
                <w:left w:val="none" w:sz="0" w:space="0" w:color="auto"/>
                <w:bottom w:val="none" w:sz="0" w:space="0" w:color="auto"/>
                <w:right w:val="none" w:sz="0" w:space="0" w:color="auto"/>
              </w:divBdr>
            </w:div>
          </w:divsChild>
        </w:div>
        <w:div w:id="1279491442">
          <w:marLeft w:val="0"/>
          <w:marRight w:val="0"/>
          <w:marTop w:val="0"/>
          <w:marBottom w:val="0"/>
          <w:divBdr>
            <w:top w:val="none" w:sz="0" w:space="0" w:color="auto"/>
            <w:left w:val="none" w:sz="0" w:space="0" w:color="auto"/>
            <w:bottom w:val="none" w:sz="0" w:space="0" w:color="auto"/>
            <w:right w:val="none" w:sz="0" w:space="0" w:color="auto"/>
          </w:divBdr>
          <w:divsChild>
            <w:div w:id="1649357889">
              <w:marLeft w:val="0"/>
              <w:marRight w:val="0"/>
              <w:marTop w:val="0"/>
              <w:marBottom w:val="0"/>
              <w:divBdr>
                <w:top w:val="none" w:sz="0" w:space="0" w:color="auto"/>
                <w:left w:val="none" w:sz="0" w:space="0" w:color="auto"/>
                <w:bottom w:val="none" w:sz="0" w:space="0" w:color="auto"/>
                <w:right w:val="none" w:sz="0" w:space="0" w:color="auto"/>
              </w:divBdr>
            </w:div>
          </w:divsChild>
        </w:div>
        <w:div w:id="1465270400">
          <w:marLeft w:val="0"/>
          <w:marRight w:val="0"/>
          <w:marTop w:val="0"/>
          <w:marBottom w:val="0"/>
          <w:divBdr>
            <w:top w:val="none" w:sz="0" w:space="0" w:color="auto"/>
            <w:left w:val="none" w:sz="0" w:space="0" w:color="auto"/>
            <w:bottom w:val="none" w:sz="0" w:space="0" w:color="auto"/>
            <w:right w:val="none" w:sz="0" w:space="0" w:color="auto"/>
          </w:divBdr>
          <w:divsChild>
            <w:div w:id="735591077">
              <w:marLeft w:val="0"/>
              <w:marRight w:val="0"/>
              <w:marTop w:val="0"/>
              <w:marBottom w:val="0"/>
              <w:divBdr>
                <w:top w:val="none" w:sz="0" w:space="0" w:color="auto"/>
                <w:left w:val="none" w:sz="0" w:space="0" w:color="auto"/>
                <w:bottom w:val="none" w:sz="0" w:space="0" w:color="auto"/>
                <w:right w:val="none" w:sz="0" w:space="0" w:color="auto"/>
              </w:divBdr>
            </w:div>
          </w:divsChild>
        </w:div>
        <w:div w:id="1465463657">
          <w:marLeft w:val="0"/>
          <w:marRight w:val="0"/>
          <w:marTop w:val="0"/>
          <w:marBottom w:val="0"/>
          <w:divBdr>
            <w:top w:val="none" w:sz="0" w:space="0" w:color="auto"/>
            <w:left w:val="none" w:sz="0" w:space="0" w:color="auto"/>
            <w:bottom w:val="none" w:sz="0" w:space="0" w:color="auto"/>
            <w:right w:val="none" w:sz="0" w:space="0" w:color="auto"/>
          </w:divBdr>
          <w:divsChild>
            <w:div w:id="929194356">
              <w:marLeft w:val="0"/>
              <w:marRight w:val="0"/>
              <w:marTop w:val="0"/>
              <w:marBottom w:val="0"/>
              <w:divBdr>
                <w:top w:val="none" w:sz="0" w:space="0" w:color="auto"/>
                <w:left w:val="none" w:sz="0" w:space="0" w:color="auto"/>
                <w:bottom w:val="none" w:sz="0" w:space="0" w:color="auto"/>
                <w:right w:val="none" w:sz="0" w:space="0" w:color="auto"/>
              </w:divBdr>
            </w:div>
          </w:divsChild>
        </w:div>
        <w:div w:id="1468431055">
          <w:marLeft w:val="0"/>
          <w:marRight w:val="0"/>
          <w:marTop w:val="0"/>
          <w:marBottom w:val="0"/>
          <w:divBdr>
            <w:top w:val="none" w:sz="0" w:space="0" w:color="auto"/>
            <w:left w:val="none" w:sz="0" w:space="0" w:color="auto"/>
            <w:bottom w:val="none" w:sz="0" w:space="0" w:color="auto"/>
            <w:right w:val="none" w:sz="0" w:space="0" w:color="auto"/>
          </w:divBdr>
          <w:divsChild>
            <w:div w:id="1267807872">
              <w:marLeft w:val="0"/>
              <w:marRight w:val="0"/>
              <w:marTop w:val="0"/>
              <w:marBottom w:val="0"/>
              <w:divBdr>
                <w:top w:val="none" w:sz="0" w:space="0" w:color="auto"/>
                <w:left w:val="none" w:sz="0" w:space="0" w:color="auto"/>
                <w:bottom w:val="none" w:sz="0" w:space="0" w:color="auto"/>
                <w:right w:val="none" w:sz="0" w:space="0" w:color="auto"/>
              </w:divBdr>
            </w:div>
          </w:divsChild>
        </w:div>
        <w:div w:id="1530414069">
          <w:marLeft w:val="0"/>
          <w:marRight w:val="0"/>
          <w:marTop w:val="0"/>
          <w:marBottom w:val="0"/>
          <w:divBdr>
            <w:top w:val="none" w:sz="0" w:space="0" w:color="auto"/>
            <w:left w:val="none" w:sz="0" w:space="0" w:color="auto"/>
            <w:bottom w:val="none" w:sz="0" w:space="0" w:color="auto"/>
            <w:right w:val="none" w:sz="0" w:space="0" w:color="auto"/>
          </w:divBdr>
          <w:divsChild>
            <w:div w:id="913322136">
              <w:marLeft w:val="0"/>
              <w:marRight w:val="0"/>
              <w:marTop w:val="0"/>
              <w:marBottom w:val="0"/>
              <w:divBdr>
                <w:top w:val="none" w:sz="0" w:space="0" w:color="auto"/>
                <w:left w:val="none" w:sz="0" w:space="0" w:color="auto"/>
                <w:bottom w:val="none" w:sz="0" w:space="0" w:color="auto"/>
                <w:right w:val="none" w:sz="0" w:space="0" w:color="auto"/>
              </w:divBdr>
            </w:div>
          </w:divsChild>
        </w:div>
        <w:div w:id="1557277932">
          <w:marLeft w:val="0"/>
          <w:marRight w:val="0"/>
          <w:marTop w:val="0"/>
          <w:marBottom w:val="0"/>
          <w:divBdr>
            <w:top w:val="none" w:sz="0" w:space="0" w:color="auto"/>
            <w:left w:val="none" w:sz="0" w:space="0" w:color="auto"/>
            <w:bottom w:val="none" w:sz="0" w:space="0" w:color="auto"/>
            <w:right w:val="none" w:sz="0" w:space="0" w:color="auto"/>
          </w:divBdr>
          <w:divsChild>
            <w:div w:id="1134448231">
              <w:marLeft w:val="0"/>
              <w:marRight w:val="0"/>
              <w:marTop w:val="0"/>
              <w:marBottom w:val="0"/>
              <w:divBdr>
                <w:top w:val="none" w:sz="0" w:space="0" w:color="auto"/>
                <w:left w:val="none" w:sz="0" w:space="0" w:color="auto"/>
                <w:bottom w:val="none" w:sz="0" w:space="0" w:color="auto"/>
                <w:right w:val="none" w:sz="0" w:space="0" w:color="auto"/>
              </w:divBdr>
            </w:div>
          </w:divsChild>
        </w:div>
        <w:div w:id="1598371592">
          <w:marLeft w:val="0"/>
          <w:marRight w:val="0"/>
          <w:marTop w:val="0"/>
          <w:marBottom w:val="0"/>
          <w:divBdr>
            <w:top w:val="none" w:sz="0" w:space="0" w:color="auto"/>
            <w:left w:val="none" w:sz="0" w:space="0" w:color="auto"/>
            <w:bottom w:val="none" w:sz="0" w:space="0" w:color="auto"/>
            <w:right w:val="none" w:sz="0" w:space="0" w:color="auto"/>
          </w:divBdr>
          <w:divsChild>
            <w:div w:id="62994215">
              <w:marLeft w:val="0"/>
              <w:marRight w:val="0"/>
              <w:marTop w:val="0"/>
              <w:marBottom w:val="0"/>
              <w:divBdr>
                <w:top w:val="none" w:sz="0" w:space="0" w:color="auto"/>
                <w:left w:val="none" w:sz="0" w:space="0" w:color="auto"/>
                <w:bottom w:val="none" w:sz="0" w:space="0" w:color="auto"/>
                <w:right w:val="none" w:sz="0" w:space="0" w:color="auto"/>
              </w:divBdr>
            </w:div>
          </w:divsChild>
        </w:div>
        <w:div w:id="1613321160">
          <w:marLeft w:val="0"/>
          <w:marRight w:val="0"/>
          <w:marTop w:val="0"/>
          <w:marBottom w:val="0"/>
          <w:divBdr>
            <w:top w:val="none" w:sz="0" w:space="0" w:color="auto"/>
            <w:left w:val="none" w:sz="0" w:space="0" w:color="auto"/>
            <w:bottom w:val="none" w:sz="0" w:space="0" w:color="auto"/>
            <w:right w:val="none" w:sz="0" w:space="0" w:color="auto"/>
          </w:divBdr>
          <w:divsChild>
            <w:div w:id="971715760">
              <w:marLeft w:val="0"/>
              <w:marRight w:val="0"/>
              <w:marTop w:val="0"/>
              <w:marBottom w:val="0"/>
              <w:divBdr>
                <w:top w:val="none" w:sz="0" w:space="0" w:color="auto"/>
                <w:left w:val="none" w:sz="0" w:space="0" w:color="auto"/>
                <w:bottom w:val="none" w:sz="0" w:space="0" w:color="auto"/>
                <w:right w:val="none" w:sz="0" w:space="0" w:color="auto"/>
              </w:divBdr>
            </w:div>
          </w:divsChild>
        </w:div>
        <w:div w:id="1667248357">
          <w:marLeft w:val="0"/>
          <w:marRight w:val="0"/>
          <w:marTop w:val="0"/>
          <w:marBottom w:val="0"/>
          <w:divBdr>
            <w:top w:val="none" w:sz="0" w:space="0" w:color="auto"/>
            <w:left w:val="none" w:sz="0" w:space="0" w:color="auto"/>
            <w:bottom w:val="none" w:sz="0" w:space="0" w:color="auto"/>
            <w:right w:val="none" w:sz="0" w:space="0" w:color="auto"/>
          </w:divBdr>
          <w:divsChild>
            <w:div w:id="559637260">
              <w:marLeft w:val="0"/>
              <w:marRight w:val="0"/>
              <w:marTop w:val="0"/>
              <w:marBottom w:val="0"/>
              <w:divBdr>
                <w:top w:val="none" w:sz="0" w:space="0" w:color="auto"/>
                <w:left w:val="none" w:sz="0" w:space="0" w:color="auto"/>
                <w:bottom w:val="none" w:sz="0" w:space="0" w:color="auto"/>
                <w:right w:val="none" w:sz="0" w:space="0" w:color="auto"/>
              </w:divBdr>
            </w:div>
          </w:divsChild>
        </w:div>
        <w:div w:id="1782719363">
          <w:marLeft w:val="0"/>
          <w:marRight w:val="0"/>
          <w:marTop w:val="0"/>
          <w:marBottom w:val="0"/>
          <w:divBdr>
            <w:top w:val="none" w:sz="0" w:space="0" w:color="auto"/>
            <w:left w:val="none" w:sz="0" w:space="0" w:color="auto"/>
            <w:bottom w:val="none" w:sz="0" w:space="0" w:color="auto"/>
            <w:right w:val="none" w:sz="0" w:space="0" w:color="auto"/>
          </w:divBdr>
          <w:divsChild>
            <w:div w:id="67311617">
              <w:marLeft w:val="0"/>
              <w:marRight w:val="0"/>
              <w:marTop w:val="0"/>
              <w:marBottom w:val="0"/>
              <w:divBdr>
                <w:top w:val="none" w:sz="0" w:space="0" w:color="auto"/>
                <w:left w:val="none" w:sz="0" w:space="0" w:color="auto"/>
                <w:bottom w:val="none" w:sz="0" w:space="0" w:color="auto"/>
                <w:right w:val="none" w:sz="0" w:space="0" w:color="auto"/>
              </w:divBdr>
            </w:div>
          </w:divsChild>
        </w:div>
        <w:div w:id="1807241800">
          <w:marLeft w:val="0"/>
          <w:marRight w:val="0"/>
          <w:marTop w:val="0"/>
          <w:marBottom w:val="0"/>
          <w:divBdr>
            <w:top w:val="none" w:sz="0" w:space="0" w:color="auto"/>
            <w:left w:val="none" w:sz="0" w:space="0" w:color="auto"/>
            <w:bottom w:val="none" w:sz="0" w:space="0" w:color="auto"/>
            <w:right w:val="none" w:sz="0" w:space="0" w:color="auto"/>
          </w:divBdr>
          <w:divsChild>
            <w:div w:id="1567759788">
              <w:marLeft w:val="0"/>
              <w:marRight w:val="0"/>
              <w:marTop w:val="0"/>
              <w:marBottom w:val="0"/>
              <w:divBdr>
                <w:top w:val="none" w:sz="0" w:space="0" w:color="auto"/>
                <w:left w:val="none" w:sz="0" w:space="0" w:color="auto"/>
                <w:bottom w:val="none" w:sz="0" w:space="0" w:color="auto"/>
                <w:right w:val="none" w:sz="0" w:space="0" w:color="auto"/>
              </w:divBdr>
            </w:div>
          </w:divsChild>
        </w:div>
        <w:div w:id="1879203279">
          <w:marLeft w:val="0"/>
          <w:marRight w:val="0"/>
          <w:marTop w:val="0"/>
          <w:marBottom w:val="0"/>
          <w:divBdr>
            <w:top w:val="none" w:sz="0" w:space="0" w:color="auto"/>
            <w:left w:val="none" w:sz="0" w:space="0" w:color="auto"/>
            <w:bottom w:val="none" w:sz="0" w:space="0" w:color="auto"/>
            <w:right w:val="none" w:sz="0" w:space="0" w:color="auto"/>
          </w:divBdr>
          <w:divsChild>
            <w:div w:id="2009284392">
              <w:marLeft w:val="0"/>
              <w:marRight w:val="0"/>
              <w:marTop w:val="0"/>
              <w:marBottom w:val="0"/>
              <w:divBdr>
                <w:top w:val="none" w:sz="0" w:space="0" w:color="auto"/>
                <w:left w:val="none" w:sz="0" w:space="0" w:color="auto"/>
                <w:bottom w:val="none" w:sz="0" w:space="0" w:color="auto"/>
                <w:right w:val="none" w:sz="0" w:space="0" w:color="auto"/>
              </w:divBdr>
            </w:div>
          </w:divsChild>
        </w:div>
        <w:div w:id="1885363921">
          <w:marLeft w:val="0"/>
          <w:marRight w:val="0"/>
          <w:marTop w:val="0"/>
          <w:marBottom w:val="0"/>
          <w:divBdr>
            <w:top w:val="none" w:sz="0" w:space="0" w:color="auto"/>
            <w:left w:val="none" w:sz="0" w:space="0" w:color="auto"/>
            <w:bottom w:val="none" w:sz="0" w:space="0" w:color="auto"/>
            <w:right w:val="none" w:sz="0" w:space="0" w:color="auto"/>
          </w:divBdr>
          <w:divsChild>
            <w:div w:id="1728722013">
              <w:marLeft w:val="0"/>
              <w:marRight w:val="0"/>
              <w:marTop w:val="0"/>
              <w:marBottom w:val="0"/>
              <w:divBdr>
                <w:top w:val="none" w:sz="0" w:space="0" w:color="auto"/>
                <w:left w:val="none" w:sz="0" w:space="0" w:color="auto"/>
                <w:bottom w:val="none" w:sz="0" w:space="0" w:color="auto"/>
                <w:right w:val="none" w:sz="0" w:space="0" w:color="auto"/>
              </w:divBdr>
            </w:div>
          </w:divsChild>
        </w:div>
        <w:div w:id="1950044431">
          <w:marLeft w:val="0"/>
          <w:marRight w:val="0"/>
          <w:marTop w:val="0"/>
          <w:marBottom w:val="0"/>
          <w:divBdr>
            <w:top w:val="none" w:sz="0" w:space="0" w:color="auto"/>
            <w:left w:val="none" w:sz="0" w:space="0" w:color="auto"/>
            <w:bottom w:val="none" w:sz="0" w:space="0" w:color="auto"/>
            <w:right w:val="none" w:sz="0" w:space="0" w:color="auto"/>
          </w:divBdr>
          <w:divsChild>
            <w:div w:id="1134324446">
              <w:marLeft w:val="0"/>
              <w:marRight w:val="0"/>
              <w:marTop w:val="0"/>
              <w:marBottom w:val="0"/>
              <w:divBdr>
                <w:top w:val="none" w:sz="0" w:space="0" w:color="auto"/>
                <w:left w:val="none" w:sz="0" w:space="0" w:color="auto"/>
                <w:bottom w:val="none" w:sz="0" w:space="0" w:color="auto"/>
                <w:right w:val="none" w:sz="0" w:space="0" w:color="auto"/>
              </w:divBdr>
            </w:div>
          </w:divsChild>
        </w:div>
        <w:div w:id="2042584742">
          <w:marLeft w:val="0"/>
          <w:marRight w:val="0"/>
          <w:marTop w:val="0"/>
          <w:marBottom w:val="0"/>
          <w:divBdr>
            <w:top w:val="none" w:sz="0" w:space="0" w:color="auto"/>
            <w:left w:val="none" w:sz="0" w:space="0" w:color="auto"/>
            <w:bottom w:val="none" w:sz="0" w:space="0" w:color="auto"/>
            <w:right w:val="none" w:sz="0" w:space="0" w:color="auto"/>
          </w:divBdr>
          <w:divsChild>
            <w:div w:id="1460148596">
              <w:marLeft w:val="0"/>
              <w:marRight w:val="0"/>
              <w:marTop w:val="0"/>
              <w:marBottom w:val="0"/>
              <w:divBdr>
                <w:top w:val="none" w:sz="0" w:space="0" w:color="auto"/>
                <w:left w:val="none" w:sz="0" w:space="0" w:color="auto"/>
                <w:bottom w:val="none" w:sz="0" w:space="0" w:color="auto"/>
                <w:right w:val="none" w:sz="0" w:space="0" w:color="auto"/>
              </w:divBdr>
            </w:div>
          </w:divsChild>
        </w:div>
        <w:div w:id="2098744363">
          <w:marLeft w:val="0"/>
          <w:marRight w:val="0"/>
          <w:marTop w:val="0"/>
          <w:marBottom w:val="0"/>
          <w:divBdr>
            <w:top w:val="none" w:sz="0" w:space="0" w:color="auto"/>
            <w:left w:val="none" w:sz="0" w:space="0" w:color="auto"/>
            <w:bottom w:val="none" w:sz="0" w:space="0" w:color="auto"/>
            <w:right w:val="none" w:sz="0" w:space="0" w:color="auto"/>
          </w:divBdr>
          <w:divsChild>
            <w:div w:id="1083334499">
              <w:marLeft w:val="0"/>
              <w:marRight w:val="0"/>
              <w:marTop w:val="0"/>
              <w:marBottom w:val="0"/>
              <w:divBdr>
                <w:top w:val="none" w:sz="0" w:space="0" w:color="auto"/>
                <w:left w:val="none" w:sz="0" w:space="0" w:color="auto"/>
                <w:bottom w:val="none" w:sz="0" w:space="0" w:color="auto"/>
                <w:right w:val="none" w:sz="0" w:space="0" w:color="auto"/>
              </w:divBdr>
            </w:div>
          </w:divsChild>
        </w:div>
        <w:div w:id="2127505413">
          <w:marLeft w:val="0"/>
          <w:marRight w:val="0"/>
          <w:marTop w:val="0"/>
          <w:marBottom w:val="0"/>
          <w:divBdr>
            <w:top w:val="none" w:sz="0" w:space="0" w:color="auto"/>
            <w:left w:val="none" w:sz="0" w:space="0" w:color="auto"/>
            <w:bottom w:val="none" w:sz="0" w:space="0" w:color="auto"/>
            <w:right w:val="none" w:sz="0" w:space="0" w:color="auto"/>
          </w:divBdr>
          <w:divsChild>
            <w:div w:id="1175413356">
              <w:marLeft w:val="0"/>
              <w:marRight w:val="0"/>
              <w:marTop w:val="0"/>
              <w:marBottom w:val="0"/>
              <w:divBdr>
                <w:top w:val="none" w:sz="0" w:space="0" w:color="auto"/>
                <w:left w:val="none" w:sz="0" w:space="0" w:color="auto"/>
                <w:bottom w:val="none" w:sz="0" w:space="0" w:color="auto"/>
                <w:right w:val="none" w:sz="0" w:space="0" w:color="auto"/>
              </w:divBdr>
            </w:div>
          </w:divsChild>
        </w:div>
        <w:div w:id="2143300549">
          <w:marLeft w:val="0"/>
          <w:marRight w:val="0"/>
          <w:marTop w:val="0"/>
          <w:marBottom w:val="0"/>
          <w:divBdr>
            <w:top w:val="none" w:sz="0" w:space="0" w:color="auto"/>
            <w:left w:val="none" w:sz="0" w:space="0" w:color="auto"/>
            <w:bottom w:val="none" w:sz="0" w:space="0" w:color="auto"/>
            <w:right w:val="none" w:sz="0" w:space="0" w:color="auto"/>
          </w:divBdr>
          <w:divsChild>
            <w:div w:id="12035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56370">
      <w:bodyDiv w:val="1"/>
      <w:marLeft w:val="0"/>
      <w:marRight w:val="0"/>
      <w:marTop w:val="0"/>
      <w:marBottom w:val="0"/>
      <w:divBdr>
        <w:top w:val="none" w:sz="0" w:space="0" w:color="auto"/>
        <w:left w:val="none" w:sz="0" w:space="0" w:color="auto"/>
        <w:bottom w:val="none" w:sz="0" w:space="0" w:color="auto"/>
        <w:right w:val="none" w:sz="0" w:space="0" w:color="auto"/>
      </w:divBdr>
    </w:div>
    <w:div w:id="1968856632">
      <w:bodyDiv w:val="1"/>
      <w:marLeft w:val="0"/>
      <w:marRight w:val="0"/>
      <w:marTop w:val="0"/>
      <w:marBottom w:val="0"/>
      <w:divBdr>
        <w:top w:val="none" w:sz="0" w:space="0" w:color="auto"/>
        <w:left w:val="none" w:sz="0" w:space="0" w:color="auto"/>
        <w:bottom w:val="none" w:sz="0" w:space="0" w:color="auto"/>
        <w:right w:val="none" w:sz="0" w:space="0" w:color="auto"/>
      </w:divBdr>
    </w:div>
    <w:div w:id="2022658238">
      <w:bodyDiv w:val="1"/>
      <w:marLeft w:val="0"/>
      <w:marRight w:val="0"/>
      <w:marTop w:val="0"/>
      <w:marBottom w:val="0"/>
      <w:divBdr>
        <w:top w:val="none" w:sz="0" w:space="0" w:color="auto"/>
        <w:left w:val="none" w:sz="0" w:space="0" w:color="auto"/>
        <w:bottom w:val="none" w:sz="0" w:space="0" w:color="auto"/>
        <w:right w:val="none" w:sz="0" w:space="0" w:color="auto"/>
      </w:divBdr>
    </w:div>
    <w:div w:id="2035223555">
      <w:bodyDiv w:val="1"/>
      <w:marLeft w:val="0"/>
      <w:marRight w:val="0"/>
      <w:marTop w:val="0"/>
      <w:marBottom w:val="0"/>
      <w:divBdr>
        <w:top w:val="none" w:sz="0" w:space="0" w:color="auto"/>
        <w:left w:val="none" w:sz="0" w:space="0" w:color="auto"/>
        <w:bottom w:val="none" w:sz="0" w:space="0" w:color="auto"/>
        <w:right w:val="none" w:sz="0" w:space="0" w:color="auto"/>
      </w:divBdr>
    </w:div>
    <w:div w:id="2098402444">
      <w:bodyDiv w:val="1"/>
      <w:marLeft w:val="0"/>
      <w:marRight w:val="0"/>
      <w:marTop w:val="0"/>
      <w:marBottom w:val="0"/>
      <w:divBdr>
        <w:top w:val="none" w:sz="0" w:space="0" w:color="auto"/>
        <w:left w:val="none" w:sz="0" w:space="0" w:color="auto"/>
        <w:bottom w:val="none" w:sz="0" w:space="0" w:color="auto"/>
        <w:right w:val="none" w:sz="0" w:space="0" w:color="auto"/>
      </w:divBdr>
    </w:div>
    <w:div w:id="2108504731">
      <w:bodyDiv w:val="1"/>
      <w:marLeft w:val="0"/>
      <w:marRight w:val="0"/>
      <w:marTop w:val="0"/>
      <w:marBottom w:val="0"/>
      <w:divBdr>
        <w:top w:val="none" w:sz="0" w:space="0" w:color="auto"/>
        <w:left w:val="none" w:sz="0" w:space="0" w:color="auto"/>
        <w:bottom w:val="none" w:sz="0" w:space="0" w:color="auto"/>
        <w:right w:val="none" w:sz="0" w:space="0" w:color="auto"/>
      </w:divBdr>
      <w:divsChild>
        <w:div w:id="1254557733">
          <w:marLeft w:val="0"/>
          <w:marRight w:val="0"/>
          <w:marTop w:val="0"/>
          <w:marBottom w:val="0"/>
          <w:divBdr>
            <w:top w:val="none" w:sz="0" w:space="0" w:color="auto"/>
            <w:left w:val="none" w:sz="0" w:space="0" w:color="auto"/>
            <w:bottom w:val="none" w:sz="0" w:space="0" w:color="auto"/>
            <w:right w:val="none" w:sz="0" w:space="0" w:color="auto"/>
          </w:divBdr>
          <w:divsChild>
            <w:div w:id="1598829220">
              <w:marLeft w:val="0"/>
              <w:marRight w:val="0"/>
              <w:marTop w:val="0"/>
              <w:marBottom w:val="0"/>
              <w:divBdr>
                <w:top w:val="none" w:sz="0" w:space="0" w:color="auto"/>
                <w:left w:val="none" w:sz="0" w:space="0" w:color="auto"/>
                <w:bottom w:val="none" w:sz="0" w:space="0" w:color="auto"/>
                <w:right w:val="none" w:sz="0" w:space="0" w:color="auto"/>
              </w:divBdr>
              <w:divsChild>
                <w:div w:id="78141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980956">
      <w:bodyDiv w:val="1"/>
      <w:marLeft w:val="0"/>
      <w:marRight w:val="0"/>
      <w:marTop w:val="0"/>
      <w:marBottom w:val="0"/>
      <w:divBdr>
        <w:top w:val="none" w:sz="0" w:space="0" w:color="auto"/>
        <w:left w:val="none" w:sz="0" w:space="0" w:color="auto"/>
        <w:bottom w:val="none" w:sz="0" w:space="0" w:color="auto"/>
        <w:right w:val="none" w:sz="0" w:space="0" w:color="auto"/>
      </w:divBdr>
    </w:div>
    <w:div w:id="214585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footer" Target="footer1.xml"/><Relationship Id="rId16" Type="http://schemas.openxmlformats.org/officeDocument/2006/relationships/image" Target="media/image5.png"/><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www.bing.com/ck/a?!&amp;&amp;p=0698cc5c309256a646d3487fd9f60663e717eed36cb3e8dd65962785b85aa0b0JmltdHM9MTczNTI1NzYwMA&amp;ptn=3&amp;ver=2&amp;hsh=4&amp;fclid=359d2c89-d957-6103-2e79-3801d8ee6072&amp;psq=locally+administered+address&amp;u=a1aHR0cHM6Ly9lbi53aWtpcGVkaWEub3JnL3dpa2kvTUFDX2FkZHJlc3M&amp;ntb=1" TargetMode="External"/><Relationship Id="rId58" Type="http://schemas.openxmlformats.org/officeDocument/2006/relationships/image" Target="media/image45.png"/><Relationship Id="rId74" Type="http://schemas.openxmlformats.org/officeDocument/2006/relationships/hyperlink" Target="https://moodle.ost.ch/pluginfile.php/673185/mod_resource/content/1/OSI-Layer_1.2.pdf" TargetMode="External"/><Relationship Id="rId79" Type="http://schemas.openxmlformats.org/officeDocument/2006/relationships/image" Target="media/image65.png"/><Relationship Id="rId5" Type="http://schemas.openxmlformats.org/officeDocument/2006/relationships/customXml" Target="../customXml/item5.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3.png"/><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image" Target="media/image66.png"/><Relationship Id="rId85"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www.bing.com/ck/a?!&amp;&amp;p=0698cc5c309256a646d3487fd9f60663e717eed36cb3e8dd65962785b85aa0b0JmltdHM9MTczNTI1NzYwMA&amp;ptn=3&amp;ver=2&amp;hsh=4&amp;fclid=359d2c89-d957-6103-2e79-3801d8ee6072&amp;psq=locally+administered+address&amp;u=a1aHR0cHM6Ly9lbi53aWtpcGVkaWEub3JnL3dpa2kvTUFDX2FkZHJlc3M&amp;ntb=1" TargetMode="External"/><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1.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image" Target="media/image44.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2.png"/><Relationship Id="rId76" Type="http://schemas.openxmlformats.org/officeDocument/2006/relationships/image" Target="media/image62.png"/><Relationship Id="rId7" Type="http://schemas.openxmlformats.org/officeDocument/2006/relationships/styles" Target="style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3.png"/><Relationship Id="rId87" Type="http://schemas.openxmlformats.org/officeDocument/2006/relationships/theme" Target="theme/theme1.xml"/><Relationship Id="rId61" Type="http://schemas.openxmlformats.org/officeDocument/2006/relationships/image" Target="media/image48.png"/><Relationship Id="rId82" Type="http://schemas.openxmlformats.org/officeDocument/2006/relationships/image" Target="media/image6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ha\OneDrive\OST\vorlage_doku.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2025-01-02T00:00:00</PublishDate>
  <Abstract/>
  <CompanyAddress>katharina@tschirky.ch</CompanyAddress>
  <CompanyPhone/>
  <CompanyFax/>
  <CompanyEmail/>
</CoverPageProperties>
</file>

<file path=customXml/item2.xml><?xml version="1.0" encoding="utf-8"?>
<p:properties xmlns:p="http://schemas.microsoft.com/office/2006/metadata/properties" xmlns:xsi="http://www.w3.org/2001/XMLSchema-instance">
  <documentManagement>
    <lcf76f155ced4ddcb4097134ff3c332f xmlns="ed41ac9a-fb51-44fc-a6d6-5a65e82a60c9">
      <Terms xmlns="http://schemas.microsoft.com/office/infopath/2007/PartnerControls"/>
    </lcf76f155ced4ddcb4097134ff3c332f>
    <TaxCatchAll xmlns="e0e51e39-efc0-428d-bf71-17ffb8a6f46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WMw19</b:Tag>
    <b:SourceType>InternetSite</b:SourceType>
    <b:Guid>{9B209027-B255-4126-8B8E-4ADD9CC54C80}</b:Guid>
    <b:Title>vSAN Health Service - Cluster Health - Time Synchronization Across Hosts and VC (2149505)</b:Title>
    <b:Year>2019</b:Year>
    <b:Author>
      <b:Author>
        <b:Corporate>WMware</b:Corporate>
      </b:Author>
    </b:Author>
    <b:InternetSiteTitle>VMware Knowledge Base</b:InternetSiteTitle>
    <b:Month>März</b:Month>
    <b:Day>12</b:Day>
    <b:URL>https://kb.vmware.com/s/article/2149505</b:URL>
    <b:YearAccessed>2020</b:YearAccessed>
    <b:MonthAccessed>Januar</b:MonthAccessed>
    <b:DayAccessed>22</b:DayAccessed>
    <b:RefOrder>1</b:RefOrder>
  </b:Source>
  <b:Source>
    <b:Tag>Wik20</b:Tag>
    <b:SourceType>InternetSite</b:SourceType>
    <b:Guid>{DA2C794D-50CC-4417-800A-6F0FA97643F0}</b:Guid>
    <b:Author>
      <b:Author>
        <b:Corporate>Wikipedia</b:Corporate>
      </b:Author>
    </b:Author>
    <b:Title>Network Time Protocol</b:Title>
    <b:Year>2020</b:Year>
    <b:Month>Januar</b:Month>
    <b:Day>19</b:Day>
    <b:URL>https://en.wikipedia.org/wiki/Network_Time_Protocol</b:URL>
    <b:YearAccessed>2020</b:YearAccessed>
    <b:MonthAccessed>Januar</b:MonthAccessed>
    <b:DayAccessed>20</b:DayAccessed>
    <b:RefOrder>2</b:RefOrder>
  </b:Source>
  <b:Source>
    <b:Tag>Wal14</b:Tag>
    <b:SourceType>DocumentFromInternetSite</b:SourceType>
    <b:Guid>{152CCF1E-16CF-4FA7-AF1E-643AD7921862}</b:Guid>
    <b:Author>
      <b:Author>
        <b:NameList>
          <b:Person>
            <b:Last>Waldron</b:Last>
            <b:First>Daniel</b:First>
          </b:Person>
        </b:NameList>
      </b:Author>
    </b:Author>
    <b:Title>Wofür ist NTP sinnvoll? Die 6-Gründe für die Verwendung von NTP-Zeitserver</b:Title>
    <b:InternetSiteTitle>Galleon</b:InternetSiteTitle>
    <b:Year>2014</b:Year>
    <b:URL>https://de.galsys.co.uk/news/what-is-ntp-useful-for/</b:URL>
    <b:YearAccessed>2020</b:YearAccessed>
    <b:MonthAccessed>Januar</b:MonthAccessed>
    <b:DayAccessed>20</b:DayAccessed>
    <b:RefOrder>3</b:RefOrder>
  </b:Source>
  <b:Source>
    <b:Tag>RFC92</b:Tag>
    <b:SourceType>DocumentFromInternetSite</b:SourceType>
    <b:Guid>{3C19FD3A-BC7F-4601-915A-36D68DAA8BF3}</b:Guid>
    <b:Title>RFC-1305</b:Title>
    <b:Year>1992</b:Year>
    <b:URL>https://tools.ietf.org/rfcmarkup?rfc=1305</b:URL>
    <b:YearAccessed>2020</b:YearAccessed>
    <b:MonthAccessed>Januar</b:MonthAccessed>
    <b:DayAccessed>20</b:DayAccessed>
    <b:RefOrder>4</b:RefOrder>
  </b:Source>
</b:Sources>
</file>

<file path=customXml/item4.xml><?xml version="1.0" encoding="utf-8"?>
<ct:contentTypeSchema xmlns:ct="http://schemas.microsoft.com/office/2006/metadata/contentType" xmlns:ma="http://schemas.microsoft.com/office/2006/metadata/properties/metaAttributes" ct:_="" ma:_="" ma:contentTypeName="Dokument" ma:contentTypeID="0x010100BABF4FC5149E95448119FAEAB875D907" ma:contentTypeVersion="11" ma:contentTypeDescription="Ein neues Dokument erstellen." ma:contentTypeScope="" ma:versionID="f8498e7ca1c0ed3be3ca52973aff5a79">
  <xsd:schema xmlns:xsd="http://www.w3.org/2001/XMLSchema" xmlns:xs="http://www.w3.org/2001/XMLSchema" xmlns:p="http://schemas.microsoft.com/office/2006/metadata/properties" xmlns:ns2="ed41ac9a-fb51-44fc-a6d6-5a65e82a60c9" xmlns:ns3="e0e51e39-efc0-428d-bf71-17ffb8a6f468" targetNamespace="http://schemas.microsoft.com/office/2006/metadata/properties" ma:root="true" ma:fieldsID="a22be30c90277894e77cf85497cc167b" ns2:_="" ns3:_="">
    <xsd:import namespace="ed41ac9a-fb51-44fc-a6d6-5a65e82a60c9"/>
    <xsd:import namespace="e0e51e39-efc0-428d-bf71-17ffb8a6f4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1ac9a-fb51-44fc-a6d6-5a65e82a60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212c26d-ba8a-401b-a725-3045b2045bc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e51e39-efc0-428d-bf71-17ffb8a6f46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5350ef-94a2-4374-856d-4ac903790207}" ma:internalName="TaxCatchAll" ma:showField="CatchAllData" ma:web="e0e51e39-efc0-428d-bf71-17ffb8a6f4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5C6AE9-CF8C-4796-A818-5A855668BA85}">
  <ds:schemaRefs>
    <ds:schemaRef ds:uri="http://schemas.microsoft.com/office/2006/metadata/properties"/>
  </ds:schemaRefs>
</ds:datastoreItem>
</file>

<file path=customXml/itemProps3.xml><?xml version="1.0" encoding="utf-8"?>
<ds:datastoreItem xmlns:ds="http://schemas.openxmlformats.org/officeDocument/2006/customXml" ds:itemID="{204565DC-81D3-4B55-9002-3D889766D8D2}">
  <ds:schemaRefs>
    <ds:schemaRef ds:uri="http://schemas.openxmlformats.org/officeDocument/2006/bibliography"/>
  </ds:schemaRefs>
</ds:datastoreItem>
</file>

<file path=customXml/itemProps4.xml><?xml version="1.0" encoding="utf-8"?>
<ds:datastoreItem xmlns:ds="http://schemas.openxmlformats.org/officeDocument/2006/customXml" ds:itemID="{42B56982-2AC6-4FE9-B987-E6BAF8D74E0A}"/>
</file>

<file path=customXml/itemProps5.xml><?xml version="1.0" encoding="utf-8"?>
<ds:datastoreItem xmlns:ds="http://schemas.openxmlformats.org/officeDocument/2006/customXml" ds:itemID="{27325D0A-BDB1-4D81-8434-FE1CA168D8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vorlage_doku.dotx</Template>
  <TotalTime>729</TotalTime>
  <Pages>53</Pages>
  <Words>10411</Words>
  <Characters>59346</Characters>
  <Application>Microsoft Office Word</Application>
  <DocSecurity>0</DocSecurity>
  <Lines>494</Lines>
  <Paragraphs>139</Paragraphs>
  <ScaleCrop>false</ScaleCrop>
  <Company>UMB AG</Company>
  <LinksUpToDate>false</LinksUpToDate>
  <CharactersWithSpaces>69618</CharactersWithSpaces>
  <SharedDoc>false</SharedDoc>
  <HLinks>
    <vt:vector size="174" baseType="variant">
      <vt:variant>
        <vt:i4>1048631</vt:i4>
      </vt:variant>
      <vt:variant>
        <vt:i4>170</vt:i4>
      </vt:variant>
      <vt:variant>
        <vt:i4>0</vt:i4>
      </vt:variant>
      <vt:variant>
        <vt:i4>5</vt:i4>
      </vt:variant>
      <vt:variant>
        <vt:lpwstr/>
      </vt:variant>
      <vt:variant>
        <vt:lpwstr>_Toc185842757</vt:lpwstr>
      </vt:variant>
      <vt:variant>
        <vt:i4>1048631</vt:i4>
      </vt:variant>
      <vt:variant>
        <vt:i4>164</vt:i4>
      </vt:variant>
      <vt:variant>
        <vt:i4>0</vt:i4>
      </vt:variant>
      <vt:variant>
        <vt:i4>5</vt:i4>
      </vt:variant>
      <vt:variant>
        <vt:lpwstr/>
      </vt:variant>
      <vt:variant>
        <vt:lpwstr>_Toc185842756</vt:lpwstr>
      </vt:variant>
      <vt:variant>
        <vt:i4>1048631</vt:i4>
      </vt:variant>
      <vt:variant>
        <vt:i4>158</vt:i4>
      </vt:variant>
      <vt:variant>
        <vt:i4>0</vt:i4>
      </vt:variant>
      <vt:variant>
        <vt:i4>5</vt:i4>
      </vt:variant>
      <vt:variant>
        <vt:lpwstr/>
      </vt:variant>
      <vt:variant>
        <vt:lpwstr>_Toc185842755</vt:lpwstr>
      </vt:variant>
      <vt:variant>
        <vt:i4>1048631</vt:i4>
      </vt:variant>
      <vt:variant>
        <vt:i4>152</vt:i4>
      </vt:variant>
      <vt:variant>
        <vt:i4>0</vt:i4>
      </vt:variant>
      <vt:variant>
        <vt:i4>5</vt:i4>
      </vt:variant>
      <vt:variant>
        <vt:lpwstr/>
      </vt:variant>
      <vt:variant>
        <vt:lpwstr>_Toc185842754</vt:lpwstr>
      </vt:variant>
      <vt:variant>
        <vt:i4>1048631</vt:i4>
      </vt:variant>
      <vt:variant>
        <vt:i4>146</vt:i4>
      </vt:variant>
      <vt:variant>
        <vt:i4>0</vt:i4>
      </vt:variant>
      <vt:variant>
        <vt:i4>5</vt:i4>
      </vt:variant>
      <vt:variant>
        <vt:lpwstr/>
      </vt:variant>
      <vt:variant>
        <vt:lpwstr>_Toc185842753</vt:lpwstr>
      </vt:variant>
      <vt:variant>
        <vt:i4>1048631</vt:i4>
      </vt:variant>
      <vt:variant>
        <vt:i4>140</vt:i4>
      </vt:variant>
      <vt:variant>
        <vt:i4>0</vt:i4>
      </vt:variant>
      <vt:variant>
        <vt:i4>5</vt:i4>
      </vt:variant>
      <vt:variant>
        <vt:lpwstr/>
      </vt:variant>
      <vt:variant>
        <vt:lpwstr>_Toc185842752</vt:lpwstr>
      </vt:variant>
      <vt:variant>
        <vt:i4>1048631</vt:i4>
      </vt:variant>
      <vt:variant>
        <vt:i4>134</vt:i4>
      </vt:variant>
      <vt:variant>
        <vt:i4>0</vt:i4>
      </vt:variant>
      <vt:variant>
        <vt:i4>5</vt:i4>
      </vt:variant>
      <vt:variant>
        <vt:lpwstr/>
      </vt:variant>
      <vt:variant>
        <vt:lpwstr>_Toc185842751</vt:lpwstr>
      </vt:variant>
      <vt:variant>
        <vt:i4>1048631</vt:i4>
      </vt:variant>
      <vt:variant>
        <vt:i4>128</vt:i4>
      </vt:variant>
      <vt:variant>
        <vt:i4>0</vt:i4>
      </vt:variant>
      <vt:variant>
        <vt:i4>5</vt:i4>
      </vt:variant>
      <vt:variant>
        <vt:lpwstr/>
      </vt:variant>
      <vt:variant>
        <vt:lpwstr>_Toc185842750</vt:lpwstr>
      </vt:variant>
      <vt:variant>
        <vt:i4>1114167</vt:i4>
      </vt:variant>
      <vt:variant>
        <vt:i4>122</vt:i4>
      </vt:variant>
      <vt:variant>
        <vt:i4>0</vt:i4>
      </vt:variant>
      <vt:variant>
        <vt:i4>5</vt:i4>
      </vt:variant>
      <vt:variant>
        <vt:lpwstr/>
      </vt:variant>
      <vt:variant>
        <vt:lpwstr>_Toc185842749</vt:lpwstr>
      </vt:variant>
      <vt:variant>
        <vt:i4>1114167</vt:i4>
      </vt:variant>
      <vt:variant>
        <vt:i4>116</vt:i4>
      </vt:variant>
      <vt:variant>
        <vt:i4>0</vt:i4>
      </vt:variant>
      <vt:variant>
        <vt:i4>5</vt:i4>
      </vt:variant>
      <vt:variant>
        <vt:lpwstr/>
      </vt:variant>
      <vt:variant>
        <vt:lpwstr>_Toc185842748</vt:lpwstr>
      </vt:variant>
      <vt:variant>
        <vt:i4>1114167</vt:i4>
      </vt:variant>
      <vt:variant>
        <vt:i4>110</vt:i4>
      </vt:variant>
      <vt:variant>
        <vt:i4>0</vt:i4>
      </vt:variant>
      <vt:variant>
        <vt:i4>5</vt:i4>
      </vt:variant>
      <vt:variant>
        <vt:lpwstr/>
      </vt:variant>
      <vt:variant>
        <vt:lpwstr>_Toc185842747</vt:lpwstr>
      </vt:variant>
      <vt:variant>
        <vt:i4>1114167</vt:i4>
      </vt:variant>
      <vt:variant>
        <vt:i4>104</vt:i4>
      </vt:variant>
      <vt:variant>
        <vt:i4>0</vt:i4>
      </vt:variant>
      <vt:variant>
        <vt:i4>5</vt:i4>
      </vt:variant>
      <vt:variant>
        <vt:lpwstr/>
      </vt:variant>
      <vt:variant>
        <vt:lpwstr>_Toc185842746</vt:lpwstr>
      </vt:variant>
      <vt:variant>
        <vt:i4>1114167</vt:i4>
      </vt:variant>
      <vt:variant>
        <vt:i4>98</vt:i4>
      </vt:variant>
      <vt:variant>
        <vt:i4>0</vt:i4>
      </vt:variant>
      <vt:variant>
        <vt:i4>5</vt:i4>
      </vt:variant>
      <vt:variant>
        <vt:lpwstr/>
      </vt:variant>
      <vt:variant>
        <vt:lpwstr>_Toc185842745</vt:lpwstr>
      </vt:variant>
      <vt:variant>
        <vt:i4>1114167</vt:i4>
      </vt:variant>
      <vt:variant>
        <vt:i4>92</vt:i4>
      </vt:variant>
      <vt:variant>
        <vt:i4>0</vt:i4>
      </vt:variant>
      <vt:variant>
        <vt:i4>5</vt:i4>
      </vt:variant>
      <vt:variant>
        <vt:lpwstr/>
      </vt:variant>
      <vt:variant>
        <vt:lpwstr>_Toc185842744</vt:lpwstr>
      </vt:variant>
      <vt:variant>
        <vt:i4>1114167</vt:i4>
      </vt:variant>
      <vt:variant>
        <vt:i4>86</vt:i4>
      </vt:variant>
      <vt:variant>
        <vt:i4>0</vt:i4>
      </vt:variant>
      <vt:variant>
        <vt:i4>5</vt:i4>
      </vt:variant>
      <vt:variant>
        <vt:lpwstr/>
      </vt:variant>
      <vt:variant>
        <vt:lpwstr>_Toc185842743</vt:lpwstr>
      </vt:variant>
      <vt:variant>
        <vt:i4>1114167</vt:i4>
      </vt:variant>
      <vt:variant>
        <vt:i4>80</vt:i4>
      </vt:variant>
      <vt:variant>
        <vt:i4>0</vt:i4>
      </vt:variant>
      <vt:variant>
        <vt:i4>5</vt:i4>
      </vt:variant>
      <vt:variant>
        <vt:lpwstr/>
      </vt:variant>
      <vt:variant>
        <vt:lpwstr>_Toc185842742</vt:lpwstr>
      </vt:variant>
      <vt:variant>
        <vt:i4>1114167</vt:i4>
      </vt:variant>
      <vt:variant>
        <vt:i4>74</vt:i4>
      </vt:variant>
      <vt:variant>
        <vt:i4>0</vt:i4>
      </vt:variant>
      <vt:variant>
        <vt:i4>5</vt:i4>
      </vt:variant>
      <vt:variant>
        <vt:lpwstr/>
      </vt:variant>
      <vt:variant>
        <vt:lpwstr>_Toc185842741</vt:lpwstr>
      </vt:variant>
      <vt:variant>
        <vt:i4>1114167</vt:i4>
      </vt:variant>
      <vt:variant>
        <vt:i4>68</vt:i4>
      </vt:variant>
      <vt:variant>
        <vt:i4>0</vt:i4>
      </vt:variant>
      <vt:variant>
        <vt:i4>5</vt:i4>
      </vt:variant>
      <vt:variant>
        <vt:lpwstr/>
      </vt:variant>
      <vt:variant>
        <vt:lpwstr>_Toc185842740</vt:lpwstr>
      </vt:variant>
      <vt:variant>
        <vt:i4>1441847</vt:i4>
      </vt:variant>
      <vt:variant>
        <vt:i4>62</vt:i4>
      </vt:variant>
      <vt:variant>
        <vt:i4>0</vt:i4>
      </vt:variant>
      <vt:variant>
        <vt:i4>5</vt:i4>
      </vt:variant>
      <vt:variant>
        <vt:lpwstr/>
      </vt:variant>
      <vt:variant>
        <vt:lpwstr>_Toc185842739</vt:lpwstr>
      </vt:variant>
      <vt:variant>
        <vt:i4>1441847</vt:i4>
      </vt:variant>
      <vt:variant>
        <vt:i4>56</vt:i4>
      </vt:variant>
      <vt:variant>
        <vt:i4>0</vt:i4>
      </vt:variant>
      <vt:variant>
        <vt:i4>5</vt:i4>
      </vt:variant>
      <vt:variant>
        <vt:lpwstr/>
      </vt:variant>
      <vt:variant>
        <vt:lpwstr>_Toc185842738</vt:lpwstr>
      </vt:variant>
      <vt:variant>
        <vt:i4>1441847</vt:i4>
      </vt:variant>
      <vt:variant>
        <vt:i4>50</vt:i4>
      </vt:variant>
      <vt:variant>
        <vt:i4>0</vt:i4>
      </vt:variant>
      <vt:variant>
        <vt:i4>5</vt:i4>
      </vt:variant>
      <vt:variant>
        <vt:lpwstr/>
      </vt:variant>
      <vt:variant>
        <vt:lpwstr>_Toc185842737</vt:lpwstr>
      </vt:variant>
      <vt:variant>
        <vt:i4>1441847</vt:i4>
      </vt:variant>
      <vt:variant>
        <vt:i4>44</vt:i4>
      </vt:variant>
      <vt:variant>
        <vt:i4>0</vt:i4>
      </vt:variant>
      <vt:variant>
        <vt:i4>5</vt:i4>
      </vt:variant>
      <vt:variant>
        <vt:lpwstr/>
      </vt:variant>
      <vt:variant>
        <vt:lpwstr>_Toc185842736</vt:lpwstr>
      </vt:variant>
      <vt:variant>
        <vt:i4>1441847</vt:i4>
      </vt:variant>
      <vt:variant>
        <vt:i4>38</vt:i4>
      </vt:variant>
      <vt:variant>
        <vt:i4>0</vt:i4>
      </vt:variant>
      <vt:variant>
        <vt:i4>5</vt:i4>
      </vt:variant>
      <vt:variant>
        <vt:lpwstr/>
      </vt:variant>
      <vt:variant>
        <vt:lpwstr>_Toc185842735</vt:lpwstr>
      </vt:variant>
      <vt:variant>
        <vt:i4>1441847</vt:i4>
      </vt:variant>
      <vt:variant>
        <vt:i4>32</vt:i4>
      </vt:variant>
      <vt:variant>
        <vt:i4>0</vt:i4>
      </vt:variant>
      <vt:variant>
        <vt:i4>5</vt:i4>
      </vt:variant>
      <vt:variant>
        <vt:lpwstr/>
      </vt:variant>
      <vt:variant>
        <vt:lpwstr>_Toc185842734</vt:lpwstr>
      </vt:variant>
      <vt:variant>
        <vt:i4>1441847</vt:i4>
      </vt:variant>
      <vt:variant>
        <vt:i4>26</vt:i4>
      </vt:variant>
      <vt:variant>
        <vt:i4>0</vt:i4>
      </vt:variant>
      <vt:variant>
        <vt:i4>5</vt:i4>
      </vt:variant>
      <vt:variant>
        <vt:lpwstr/>
      </vt:variant>
      <vt:variant>
        <vt:lpwstr>_Toc185842733</vt:lpwstr>
      </vt:variant>
      <vt:variant>
        <vt:i4>1441847</vt:i4>
      </vt:variant>
      <vt:variant>
        <vt:i4>20</vt:i4>
      </vt:variant>
      <vt:variant>
        <vt:i4>0</vt:i4>
      </vt:variant>
      <vt:variant>
        <vt:i4>5</vt:i4>
      </vt:variant>
      <vt:variant>
        <vt:lpwstr/>
      </vt:variant>
      <vt:variant>
        <vt:lpwstr>_Toc185842732</vt:lpwstr>
      </vt:variant>
      <vt:variant>
        <vt:i4>1441847</vt:i4>
      </vt:variant>
      <vt:variant>
        <vt:i4>14</vt:i4>
      </vt:variant>
      <vt:variant>
        <vt:i4>0</vt:i4>
      </vt:variant>
      <vt:variant>
        <vt:i4>5</vt:i4>
      </vt:variant>
      <vt:variant>
        <vt:lpwstr/>
      </vt:variant>
      <vt:variant>
        <vt:lpwstr>_Toc185842731</vt:lpwstr>
      </vt:variant>
      <vt:variant>
        <vt:i4>1441847</vt:i4>
      </vt:variant>
      <vt:variant>
        <vt:i4>8</vt:i4>
      </vt:variant>
      <vt:variant>
        <vt:i4>0</vt:i4>
      </vt:variant>
      <vt:variant>
        <vt:i4>5</vt:i4>
      </vt:variant>
      <vt:variant>
        <vt:lpwstr/>
      </vt:variant>
      <vt:variant>
        <vt:lpwstr>_Toc185842730</vt:lpwstr>
      </vt:variant>
      <vt:variant>
        <vt:i4>1507383</vt:i4>
      </vt:variant>
      <vt:variant>
        <vt:i4>2</vt:i4>
      </vt:variant>
      <vt:variant>
        <vt:i4>0</vt:i4>
      </vt:variant>
      <vt:variant>
        <vt:i4>5</vt:i4>
      </vt:variant>
      <vt:variant>
        <vt:lpwstr/>
      </vt:variant>
      <vt:variant>
        <vt:lpwstr>_Toc185842729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Zusammenfassung</dc:title>
  <dc:subject/>
  <dc:creator>Katharina Tschirky</dc:creator>
  <cp:keywords/>
  <dc:description>Semester 1</dc:description>
  <cp:lastModifiedBy>Katharina Tschirky</cp:lastModifiedBy>
  <cp:revision>449</cp:revision>
  <cp:lastPrinted>2020-01-23T07:20:00Z</cp:lastPrinted>
  <dcterms:created xsi:type="dcterms:W3CDTF">2024-12-05T22:56:00Z</dcterms:created>
  <dcterms:modified xsi:type="dcterms:W3CDTF">2025-01-16T21:48:00Z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0x010100BABF4FC5149E95448119FAEAB875D907</vt:lpwstr>
  </property>
  <property fmtid="{D5CDD505-2E9C-101B-9397-08002B2CF9AE}" pid="3" name="_dlc_DocIdItemGuid">
    <vt:lpwstr>bd034afc-b3de-4935-99f6-c4742f7c4684</vt:lpwstr>
  </property>
</Properties>
</file>