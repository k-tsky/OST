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9175465" w:displacedByCustomXml="next"/>
    <w:sdt>
      <w:sdtPr>
        <w:id w:val="1004243417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/>
          <w:sz w:val="2"/>
        </w:rPr>
      </w:sdtEndPr>
      <w:sdtContent>
        <w:p w14:paraId="305C3E30" w14:textId="77777777" w:rsidR="00922F3C" w:rsidRPr="006D5BB8" w:rsidRDefault="00E658D2">
          <w:r w:rsidRPr="006D5BB8">
            <w:rPr>
              <w:rFonts w:asciiTheme="minorHAnsi" w:eastAsiaTheme="minorEastAsia" w:hAnsiTheme="minorHAnsi"/>
              <w:noProof/>
              <w:sz w:val="2"/>
            </w:rPr>
            <mc:AlternateContent>
              <mc:Choice Requires="wps">
                <w:drawing>
                  <wp:anchor distT="45720" distB="45720" distL="114300" distR="114300" simplePos="0" relativeHeight="251658245" behindDoc="0" locked="0" layoutInCell="1" allowOverlap="1" wp14:anchorId="1D8EEFCB" wp14:editId="0F91F8BE">
                    <wp:simplePos x="0" y="0"/>
                    <wp:positionH relativeFrom="column">
                      <wp:posOffset>4056380</wp:posOffset>
                    </wp:positionH>
                    <wp:positionV relativeFrom="paragraph">
                      <wp:posOffset>129540</wp:posOffset>
                    </wp:positionV>
                    <wp:extent cx="1640205" cy="1404620"/>
                    <wp:effectExtent l="0" t="0" r="0" b="19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4020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C697AD" w14:textId="77777777" w:rsidR="007E1193" w:rsidRPr="00E658D2" w:rsidRDefault="007E1193" w:rsidP="00E658D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36"/>
                                    <w:szCs w:val="40"/>
                                  </w:rPr>
                                </w:pPr>
                                <w:r w:rsidRPr="00E658D2">
                                  <w:rPr>
                                    <w:caps/>
                                    <w:color w:val="17365D" w:themeColor="text2" w:themeShade="BF"/>
                                    <w:sz w:val="36"/>
                                    <w:szCs w:val="40"/>
                                  </w:rPr>
                                  <w:t>Version 1.1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D8EEFC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319.4pt;margin-top:10.2pt;width:129.15pt;height:110.6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" stroked="f">
                    <v:textbox style="mso-fit-shape-to-text:t">
                      <w:txbxContent>
                        <w:p w14:paraId="74C697AD" w14:textId="77777777" w:rsidR="007E1193" w:rsidRPr="00E658D2" w:rsidRDefault="007E1193" w:rsidP="00E658D2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36"/>
                              <w:szCs w:val="40"/>
                            </w:rPr>
                          </w:pPr>
                          <w:r w:rsidRPr="00E658D2">
                            <w:rPr>
                              <w:caps/>
                              <w:color w:val="17365D" w:themeColor="text2" w:themeShade="BF"/>
                              <w:sz w:val="36"/>
                              <w:szCs w:val="40"/>
                            </w:rPr>
                            <w:t>Version 1.1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</w:p>
        <w:p w14:paraId="5DCA8237" w14:textId="77777777" w:rsidR="00922F3C" w:rsidRPr="006D5BB8" w:rsidRDefault="00520E17">
          <w:pPr>
            <w:spacing w:line="276" w:lineRule="auto"/>
            <w:jc w:val="left"/>
            <w:rPr>
              <w:rFonts w:asciiTheme="minorHAnsi" w:eastAsiaTheme="minorEastAsia" w:hAnsiTheme="minorHAnsi"/>
              <w:b/>
              <w:bCs/>
              <w:sz w:val="2"/>
            </w:rPr>
          </w:pPr>
          <w:r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6E005B20" wp14:editId="1EB4CD1E">
                    <wp:simplePos x="0" y="0"/>
                    <wp:positionH relativeFrom="column">
                      <wp:posOffset>3500344</wp:posOffset>
                    </wp:positionH>
                    <wp:positionV relativeFrom="paragraph">
                      <wp:posOffset>6790652</wp:posOffset>
                    </wp:positionV>
                    <wp:extent cx="2079774" cy="519953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79774" cy="51995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B4CFE8" w14:textId="281025C8" w:rsidR="007E1193" w:rsidRPr="00520E17" w:rsidRDefault="00F65841" w:rsidP="006A1E14">
                                <w:pPr>
                                  <w:pStyle w:val="NoSpacing"/>
                                  <w:jc w:val="right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52"/>
                                    <w:lang w:val="de-CH"/>
                                  </w:rPr>
                                  <w:t>AlgDat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005B20" id="Text Box 1" o:spid="_x0000_s1027" type="#_x0000_t202" style="position:absolute;margin-left:275.6pt;margin-top:534.7pt;width:163.75pt;height:40.9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WfbLwIAAFs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" fillcolor="white [3201]" stroked="f" strokeweight=".5pt">
                    <v:textbox>
                      <w:txbxContent>
                        <w:p w14:paraId="32B4CFE8" w14:textId="281025C8" w:rsidR="007E1193" w:rsidRPr="00520E17" w:rsidRDefault="00F65841" w:rsidP="006A1E14">
                          <w:pPr>
                            <w:pStyle w:val="NoSpacing"/>
                            <w:jc w:val="right"/>
                            <w:rPr>
                              <w:lang w:val="en-GB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52"/>
                              <w:lang w:val="de-CH"/>
                            </w:rPr>
                            <w:t>AlgDat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92DC05B" wp14:editId="0B392F5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2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853F531" w14:textId="564F989D" w:rsidR="007E1193" w:rsidRDefault="00F6584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  <w:t>September 25,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2DC05B" id="Text Box 111" o:spid="_x0000_s1028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2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853F531" w14:textId="564F989D" w:rsidR="007E1193" w:rsidRDefault="00F65841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  <w:t>September 25,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BD9CCA3" wp14:editId="5D8C4D4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n-GB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03EC79" w14:textId="77777777" w:rsidR="007E1193" w:rsidRPr="00EC6E34" w:rsidRDefault="00F6584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GB"/>
                                      </w:rPr>
                                      <w:t>Katharina Tschirky</w:t>
                                    </w:r>
                                  </w:p>
                                </w:sdtContent>
                              </w:sdt>
                              <w:p w14:paraId="5493E859" w14:textId="0E86223B" w:rsidR="007E1193" w:rsidRPr="00EC6E34" w:rsidRDefault="007E1193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</w:p>
                              <w:p w14:paraId="49458B0E" w14:textId="77777777" w:rsidR="007E1193" w:rsidRPr="00EC6E34" w:rsidRDefault="007E1193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BD9CCA3" id="Text Box 112" o:spid="_x0000_s1029" type="#_x0000_t202" style="position:absolute;margin-left:0;margin-top:0;width:453pt;height:51.4pt;z-index:25165824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n-GB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F03EC79" w14:textId="77777777" w:rsidR="007E1193" w:rsidRPr="00EC6E34" w:rsidRDefault="00F65841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GB"/>
                                </w:rPr>
                                <w:t>Katharina Tschirky</w:t>
                              </w:r>
                            </w:p>
                          </w:sdtContent>
                        </w:sdt>
                        <w:p w14:paraId="5493E859" w14:textId="0E86223B" w:rsidR="007E1193" w:rsidRPr="00EC6E34" w:rsidRDefault="007E1193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GB"/>
                            </w:rPr>
                          </w:pPr>
                        </w:p>
                        <w:p w14:paraId="49458B0E" w14:textId="77777777" w:rsidR="007E1193" w:rsidRPr="00EC6E34" w:rsidRDefault="007E1193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GB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7C6764" wp14:editId="41974AA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3C9FDE" w14:textId="7FAA616E" w:rsidR="007E1193" w:rsidRPr="00922F3C" w:rsidRDefault="0003761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  <w:lang w:val="de-CH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65841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de-CH"/>
                                      </w:rPr>
                                      <w:t>Zusammenfassung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  <w:lang w:val="de-CH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5CDE78E" w14:textId="77777777" w:rsidR="007E1193" w:rsidRPr="00922F3C" w:rsidRDefault="007E1193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de-CH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de-CH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A7C6764" id="Text Box 113" o:spid="_x0000_s1030" type="#_x0000_t202" style="position:absolute;margin-left:0;margin-top:0;width:453pt;height:41.4pt;z-index:251658241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" filled="f" stroked="f" strokeweight=".5pt">
                    <v:textbox inset="0,0,0,0">
                      <w:txbxContent>
                        <w:p w14:paraId="393C9FDE" w14:textId="7FAA616E" w:rsidR="007E1193" w:rsidRPr="00922F3C" w:rsidRDefault="0003761B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de-CH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  <w:lang w:val="de-CH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65841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de-CH"/>
                                </w:rPr>
                                <w:t>Zusammenfassung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de-CH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5CDE78E" w14:textId="77777777" w:rsidR="007E1193" w:rsidRPr="00922F3C" w:rsidRDefault="007E1193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de-CH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de-CH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2F3C" w:rsidRPr="006D5B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418EFDE" wp14:editId="2BB6FEC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87424D" id="Group 114" o:spid="_x0000_s1026" style="position:absolute;margin-left:0;margin-top:0;width:18pt;height:10in;z-index:25164339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22F3C" w:rsidRPr="006D5BB8">
            <w:rPr>
              <w:rFonts w:asciiTheme="minorHAnsi" w:eastAsiaTheme="minorEastAsia" w:hAnsiTheme="minorHAnsi"/>
              <w:sz w:val="2"/>
            </w:rPr>
            <w:br w:type="page"/>
          </w:r>
        </w:p>
      </w:sdtContent>
    </w:sdt>
    <w:bookmarkEnd w:id="0" w:displacedByCustomXml="next"/>
    <w:bookmarkStart w:id="1" w:name="_Toc209686223" w:displacedByCustomXml="next"/>
    <w:sdt>
      <w:sdtPr>
        <w:rPr>
          <w:rFonts w:eastAsiaTheme="minorHAnsi" w:cs="Segoe UI"/>
          <w:b w:val="0"/>
          <w:bCs w:val="0"/>
          <w:sz w:val="20"/>
          <w:szCs w:val="22"/>
          <w:lang w:val="de-CH"/>
        </w:rPr>
        <w:id w:val="6794568"/>
        <w:docPartObj>
          <w:docPartGallery w:val="Table of Contents"/>
          <w:docPartUnique/>
        </w:docPartObj>
      </w:sdtPr>
      <w:sdtEndPr/>
      <w:sdtContent>
        <w:p w14:paraId="725ECE91" w14:textId="212C9196" w:rsidR="00D13CBE" w:rsidRPr="006D5BB8" w:rsidRDefault="00D13CBE">
          <w:pPr>
            <w:pStyle w:val="TOCHeading"/>
            <w:rPr>
              <w:rFonts w:cs="Segoe UI"/>
              <w:lang w:val="de-CH"/>
            </w:rPr>
          </w:pPr>
          <w:r w:rsidRPr="006D5BB8">
            <w:rPr>
              <w:rFonts w:cs="Segoe UI"/>
              <w:lang w:val="de-CH"/>
            </w:rPr>
            <w:t>Inhaltsverzeichnis</w:t>
          </w:r>
          <w:bookmarkEnd w:id="1"/>
        </w:p>
        <w:p w14:paraId="223DA821" w14:textId="675F56F9" w:rsidR="00350AB2" w:rsidRDefault="000236E3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r w:rsidRPr="006D5BB8">
            <w:rPr>
              <w:rFonts w:cs="Segoe UI"/>
              <w:b w:val="0"/>
              <w:bCs w:val="0"/>
              <w:iCs w:val="0"/>
            </w:rPr>
            <w:fldChar w:fldCharType="begin"/>
          </w:r>
          <w:r w:rsidR="005E6F17" w:rsidRPr="006D5BB8">
            <w:rPr>
              <w:rFonts w:cs="Segoe UI"/>
              <w:b w:val="0"/>
              <w:bCs w:val="0"/>
              <w:iCs w:val="0"/>
            </w:rPr>
            <w:instrText xml:space="preserve"> TOC \o "1-3" \h \z \u </w:instrText>
          </w:r>
          <w:r w:rsidRPr="006D5BB8">
            <w:rPr>
              <w:rFonts w:cs="Segoe UI"/>
              <w:b w:val="0"/>
              <w:bCs w:val="0"/>
              <w:iCs w:val="0"/>
            </w:rPr>
            <w:fldChar w:fldCharType="separate"/>
          </w:r>
          <w:hyperlink w:anchor="_Toc209686223" w:history="1">
            <w:r w:rsidR="00350AB2" w:rsidRPr="00426BD1">
              <w:rPr>
                <w:rStyle w:val="Hyperlink"/>
                <w:rFonts w:cs="Segoe UI"/>
                <w:noProof/>
              </w:rPr>
              <w:t>Inhaltsverzeichnis</w:t>
            </w:r>
            <w:r w:rsidR="00350AB2">
              <w:rPr>
                <w:noProof/>
                <w:webHidden/>
              </w:rPr>
              <w:tab/>
            </w:r>
            <w:r w:rsidR="00350AB2">
              <w:rPr>
                <w:noProof/>
                <w:webHidden/>
              </w:rPr>
              <w:fldChar w:fldCharType="begin"/>
            </w:r>
            <w:r w:rsidR="00350AB2">
              <w:rPr>
                <w:noProof/>
                <w:webHidden/>
              </w:rPr>
              <w:instrText xml:space="preserve"> PAGEREF _Toc209686223 \h </w:instrText>
            </w:r>
            <w:r w:rsidR="00350AB2">
              <w:rPr>
                <w:noProof/>
                <w:webHidden/>
              </w:rPr>
            </w:r>
            <w:r w:rsidR="00350AB2">
              <w:rPr>
                <w:noProof/>
                <w:webHidden/>
              </w:rPr>
              <w:fldChar w:fldCharType="separate"/>
            </w:r>
            <w:r w:rsidR="00350AB2">
              <w:rPr>
                <w:noProof/>
                <w:webHidden/>
              </w:rPr>
              <w:t>1</w:t>
            </w:r>
            <w:r w:rsidR="00350AB2">
              <w:rPr>
                <w:noProof/>
                <w:webHidden/>
              </w:rPr>
              <w:fldChar w:fldCharType="end"/>
            </w:r>
          </w:hyperlink>
        </w:p>
        <w:p w14:paraId="3267B09D" w14:textId="4F3B47D9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24" w:history="1">
            <w:r w:rsidRPr="00426BD1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F3A78" w14:textId="0603045F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25" w:history="1">
            <w:r w:rsidRPr="00426BD1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Ziel und 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F9B7" w14:textId="515DFBA6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26" w:history="1">
            <w:r w:rsidRPr="00426BD1">
              <w:rPr>
                <w:rStyle w:val="Hyperlink"/>
                <w:rFonts w:cs="Segoe UI"/>
                <w:noProof/>
              </w:rPr>
              <w:t>1.2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rFonts w:cs="Segoe UI"/>
                <w:noProof/>
              </w:rPr>
              <w:t>Zielpublikum, Voraussetzungen an den Leser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BF70" w14:textId="1E92DB97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27" w:history="1">
            <w:r w:rsidRPr="00426BD1">
              <w:rPr>
                <w:rStyle w:val="Hyperlink"/>
                <w:rFonts w:cs="Segoe UI"/>
                <w:noProof/>
              </w:rPr>
              <w:t>1.3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rFonts w:cs="Segoe UI"/>
                <w:noProof/>
              </w:rPr>
              <w:t>Abgrenzungen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235A" w14:textId="6D8C94DB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28" w:history="1">
            <w:r w:rsidRPr="00426BD1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BST: Binary Search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EA3F" w14:textId="7CC86E13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29" w:history="1">
            <w:r w:rsidRPr="00426BD1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Regeln für einen BST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2F5A" w14:textId="2C0F0F41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0" w:history="1">
            <w:r w:rsidRPr="00426BD1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Eigenschaften eines BST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7FF1" w14:textId="1778C579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1" w:history="1">
            <w:r w:rsidRPr="00426BD1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F7EC" w14:textId="3303CDA2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2" w:history="1">
            <w:r w:rsidRPr="00426BD1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Multimaps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FB7D" w14:textId="3332F3D8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3" w:history="1">
            <w:r w:rsidRPr="00426BD1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Geordnete Multimaps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D3AF" w14:textId="4BD8C5D8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4" w:history="1">
            <w:r w:rsidRPr="00426BD1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Binäre Suche bei Multimaps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C248" w14:textId="2BA2DE9F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5" w:history="1">
            <w:r w:rsidRPr="00426BD1">
              <w:rPr>
                <w:rStyle w:val="Hyperlink"/>
                <w:noProof/>
              </w:rPr>
              <w:t>2.3.4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Inorder Traversierung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189A" w14:textId="53EB7452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6" w:history="1">
            <w:r w:rsidRPr="00426BD1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59A9E" w14:textId="09EE81FC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7" w:history="1">
            <w:r w:rsidRPr="00426BD1"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find(k)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994F7" w14:textId="7FCCF5DE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8" w:history="1">
            <w:r w:rsidRPr="00426BD1"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insert(k,o)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47B0F" w14:textId="1D673D39" w:rsidR="00350AB2" w:rsidRDefault="00350AB2">
          <w:pPr>
            <w:pStyle w:val="TOC3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39" w:history="1">
            <w:r w:rsidRPr="00426BD1">
              <w:rPr>
                <w:rStyle w:val="Hyperlink"/>
                <w:noProof/>
              </w:rPr>
              <w:t>2.4.3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remove()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B22E" w14:textId="74AF1662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0" w:history="1">
            <w:r w:rsidRPr="00426BD1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D96B4" w14:textId="72ACF98F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1" w:history="1">
            <w:r w:rsidRPr="00426BD1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Arithmetische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6B4F" w14:textId="36090C1B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2" w:history="1">
            <w:r w:rsidRPr="00426BD1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Implementierung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6919" w14:textId="1EA84F00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43" w:history="1">
            <w:r w:rsidRPr="00426BD1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AVL-Trees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D527" w14:textId="243E9B9C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44" w:history="1">
            <w:r w:rsidRPr="00426BD1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Splay-Tree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9F051" w14:textId="1AC8315B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45" w:history="1">
            <w:r w:rsidRPr="00426BD1">
              <w:rPr>
                <w:rStyle w:val="Hyperlink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2146" w14:textId="38932F9D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6" w:history="1">
            <w:r w:rsidRPr="00426BD1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Merge-Sort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7011" w14:textId="148C9E7B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7" w:history="1">
            <w:r w:rsidRPr="00426BD1">
              <w:rPr>
                <w:rStyle w:val="Hyperlink"/>
                <w:noProof/>
                <w:lang w:val="en-US"/>
              </w:rPr>
              <w:t>5.2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Quick-Sort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A1CC3" w14:textId="4BA5C4BA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8" w:history="1">
            <w:r w:rsidRPr="00426BD1">
              <w:rPr>
                <w:rStyle w:val="Hyperlink"/>
                <w:noProof/>
                <w:lang w:val="en-US"/>
              </w:rPr>
              <w:t>5.3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Sorting Lower Bound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1D7C" w14:textId="62710748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49" w:history="1">
            <w:r w:rsidRPr="00426BD1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Radix</w:t>
            </w:r>
            <w:r w:rsidRPr="00426BD1">
              <w:rPr>
                <w:rStyle w:val="Hyperlink"/>
                <w:noProof/>
              </w:rPr>
              <w:t>-Sort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042D" w14:textId="67D626E5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50" w:history="1">
            <w:r w:rsidRPr="00426BD1">
              <w:rPr>
                <w:rStyle w:val="Hyperlink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 xml:space="preserve">Text </w:t>
            </w:r>
            <w:r w:rsidRPr="00426BD1">
              <w:rPr>
                <w:rStyle w:val="Hyperlink"/>
                <w:noProof/>
              </w:rPr>
              <w:t>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FBEE" w14:textId="1D61831A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1" w:history="1">
            <w:r w:rsidRPr="00426BD1">
              <w:rPr>
                <w:rStyle w:val="Hyperlink"/>
                <w:noProof/>
                <w:lang w:val="en-US"/>
              </w:rPr>
              <w:t>6.1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Pattern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9B2D" w14:textId="607190B4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2" w:history="1">
            <w:r w:rsidRPr="00426BD1">
              <w:rPr>
                <w:rStyle w:val="Hyperlink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Brute-Force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8CC4B" w14:textId="5DEE6DE6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3" w:history="1">
            <w:r w:rsidRPr="00426BD1">
              <w:rPr>
                <w:rStyle w:val="Hyperlink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BM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FC89" w14:textId="2E9DAD01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4" w:history="1">
            <w:r w:rsidRPr="00426BD1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KMP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20E50" w14:textId="5F73FAC8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55" w:history="1">
            <w:r w:rsidRPr="00426BD1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D4ED" w14:textId="714D650F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6" w:history="1">
            <w:r w:rsidRPr="00426BD1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54FA" w14:textId="2DB531EB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7" w:history="1">
            <w:r w:rsidRPr="00426BD1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CBC3C" w14:textId="6888018C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8" w:history="1">
            <w:r w:rsidRPr="00426BD1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Digraphs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1339" w14:textId="4C28C3CA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59" w:history="1">
            <w:r w:rsidRPr="00426BD1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  <w:lang w:val="en-US"/>
              </w:rPr>
              <w:t>Shortes</w:t>
            </w:r>
            <w:r w:rsidRPr="00426BD1">
              <w:rPr>
                <w:rStyle w:val="Hyperlink"/>
                <w:noProof/>
              </w:rPr>
              <w:t xml:space="preserve">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7235" w14:textId="6B05B363" w:rsidR="00350AB2" w:rsidRDefault="00350AB2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9686260" w:history="1">
            <w:r w:rsidRPr="00426BD1"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Minimum Spanning 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48E0" w14:textId="37CE3755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61" w:history="1">
            <w:r w:rsidRPr="00426BD1">
              <w:rPr>
                <w:rStyle w:val="Hyperlink"/>
                <w:noProof/>
              </w:rPr>
              <w:t>A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Quellenverzeichnis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E8953" w14:textId="1B5298D0" w:rsidR="00350AB2" w:rsidRDefault="00350AB2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9686262" w:history="1">
            <w:r w:rsidRPr="00426BD1">
              <w:rPr>
                <w:rStyle w:val="Hyperlink"/>
                <w:noProof/>
              </w:rPr>
              <w:t>B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426BD1">
              <w:rPr>
                <w:rStyle w:val="Hyperlink"/>
                <w:noProof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_Toc209686262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49E22" w14:textId="663707B9" w:rsidR="00D13CBE" w:rsidRPr="006D5BB8" w:rsidRDefault="000236E3">
          <w:pPr>
            <w:rPr>
              <w:rFonts w:cs="Segoe UI"/>
            </w:rPr>
          </w:pPr>
          <w:r w:rsidRPr="006D5BB8">
            <w:rPr>
              <w:rFonts w:cs="Segoe UI"/>
              <w:b/>
              <w:bCs/>
              <w:iCs/>
              <w:szCs w:val="24"/>
            </w:rPr>
            <w:fldChar w:fldCharType="end"/>
          </w:r>
        </w:p>
      </w:sdtContent>
    </w:sdt>
    <w:p w14:paraId="1CB32FA8" w14:textId="77777777" w:rsidR="009E5C6E" w:rsidRPr="006D5BB8" w:rsidRDefault="009E5C6E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4"/>
          <w:szCs w:val="26"/>
        </w:rPr>
      </w:pPr>
      <w:r w:rsidRPr="006D5BB8">
        <w:lastRenderedPageBreak/>
        <w:br w:type="page"/>
      </w:r>
    </w:p>
    <w:p w14:paraId="21380771" w14:textId="77777777" w:rsidR="009E5C6E" w:rsidRPr="006D5BB8" w:rsidRDefault="009E5C6E" w:rsidP="006A1E14">
      <w:pPr>
        <w:pStyle w:val="Heading1"/>
      </w:pPr>
      <w:bookmarkStart w:id="2" w:name="_Toc209686224"/>
      <w:r w:rsidRPr="006D5BB8">
        <w:lastRenderedPageBreak/>
        <w:t>Einleitung</w:t>
      </w:r>
      <w:bookmarkEnd w:id="2"/>
    </w:p>
    <w:p w14:paraId="7D82317F" w14:textId="77777777" w:rsidR="00E72E83" w:rsidRPr="006D5BB8" w:rsidRDefault="00E72E83" w:rsidP="00E72E83">
      <w:pPr>
        <w:pStyle w:val="Heading2"/>
      </w:pPr>
      <w:bookmarkStart w:id="3" w:name="_Toc29909904"/>
      <w:bookmarkStart w:id="4" w:name="_Toc209686225"/>
      <w:r w:rsidRPr="006D5BB8">
        <w:t>Ziel und Zweck</w:t>
      </w:r>
      <w:bookmarkEnd w:id="3"/>
      <w:bookmarkEnd w:id="4"/>
    </w:p>
    <w:p w14:paraId="06B1BEDD" w14:textId="77777777" w:rsidR="00E72E83" w:rsidRPr="006D5BB8" w:rsidRDefault="00E72E83" w:rsidP="00E72E83">
      <w:pPr>
        <w:pStyle w:val="Heading2"/>
        <w:rPr>
          <w:rFonts w:cs="Segoe UI"/>
          <w:sz w:val="20"/>
          <w:szCs w:val="20"/>
        </w:rPr>
      </w:pPr>
      <w:bookmarkStart w:id="5" w:name="_Toc29909905"/>
      <w:bookmarkStart w:id="6" w:name="_Toc209686226"/>
      <w:r w:rsidRPr="006D5BB8">
        <w:rPr>
          <w:rFonts w:cs="Segoe UI"/>
          <w:sz w:val="20"/>
          <w:szCs w:val="20"/>
        </w:rPr>
        <w:t>Zielpublikum, Voraussetzungen an den Leser</w:t>
      </w:r>
      <w:bookmarkEnd w:id="5"/>
      <w:bookmarkEnd w:id="6"/>
    </w:p>
    <w:p w14:paraId="6BF3E326" w14:textId="77777777" w:rsidR="00E72E83" w:rsidRPr="006D5BB8" w:rsidRDefault="00E72E83" w:rsidP="00E72E83">
      <w:pPr>
        <w:pStyle w:val="Heading2"/>
        <w:rPr>
          <w:rFonts w:cs="Segoe UI"/>
          <w:sz w:val="20"/>
          <w:szCs w:val="20"/>
        </w:rPr>
      </w:pPr>
      <w:bookmarkStart w:id="7" w:name="_Toc29909907"/>
      <w:bookmarkStart w:id="8" w:name="_Toc209686227"/>
      <w:r w:rsidRPr="006D5BB8">
        <w:rPr>
          <w:rFonts w:cs="Segoe UI"/>
          <w:sz w:val="20"/>
          <w:szCs w:val="20"/>
        </w:rPr>
        <w:t>Abgrenzungen</w:t>
      </w:r>
      <w:bookmarkEnd w:id="7"/>
      <w:bookmarkEnd w:id="8"/>
    </w:p>
    <w:p w14:paraId="065E11DC" w14:textId="77777777" w:rsidR="00E72E83" w:rsidRPr="006D5BB8" w:rsidRDefault="00E72E83" w:rsidP="00E72E83"/>
    <w:p w14:paraId="437C81A9" w14:textId="77777777" w:rsidR="00FA01B0" w:rsidRDefault="00FA01B0">
      <w:pPr>
        <w:spacing w:line="276" w:lineRule="auto"/>
        <w:jc w:val="left"/>
      </w:pPr>
    </w:p>
    <w:p w14:paraId="49AED0D2" w14:textId="77777777" w:rsidR="00FA01B0" w:rsidRDefault="00FA01B0">
      <w:pPr>
        <w:spacing w:line="276" w:lineRule="auto"/>
        <w:jc w:val="left"/>
      </w:pPr>
    </w:p>
    <w:p w14:paraId="0B9D9A27" w14:textId="77777777" w:rsidR="004E44ED" w:rsidRDefault="004E44ED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8"/>
          <w:szCs w:val="28"/>
        </w:rPr>
      </w:pPr>
      <w:r>
        <w:br w:type="page"/>
      </w:r>
    </w:p>
    <w:p w14:paraId="2E54B9CE" w14:textId="69F37A2B" w:rsidR="006E4627" w:rsidRDefault="00EB2D1A" w:rsidP="006E4627">
      <w:pPr>
        <w:pStyle w:val="Heading1"/>
      </w:pPr>
      <w:bookmarkStart w:id="9" w:name="_Toc209686228"/>
      <w:r>
        <w:lastRenderedPageBreak/>
        <w:t xml:space="preserve">BST: Binary Search </w:t>
      </w:r>
      <w:proofErr w:type="spellStart"/>
      <w:r>
        <w:t>Tree</w:t>
      </w:r>
      <w:bookmarkEnd w:id="9"/>
      <w:proofErr w:type="spellEnd"/>
    </w:p>
    <w:p w14:paraId="3200B212" w14:textId="207E6862" w:rsidR="00E10362" w:rsidRDefault="001F3D24" w:rsidP="00E10362">
      <w:r>
        <w:t xml:space="preserve">Ein BST ist ein binärer Baum, welcher Key-Value </w:t>
      </w:r>
      <w:proofErr w:type="spellStart"/>
      <w:r>
        <w:t>Entries</w:t>
      </w:r>
      <w:proofErr w:type="spellEnd"/>
      <w:r>
        <w:t xml:space="preserve"> in seinen </w:t>
      </w:r>
      <w:proofErr w:type="spellStart"/>
      <w:r>
        <w:t>internene</w:t>
      </w:r>
      <w:proofErr w:type="spellEnd"/>
      <w:r>
        <w:t xml:space="preserve"> Knoten </w:t>
      </w:r>
      <w:proofErr w:type="gramStart"/>
      <w:r>
        <w:t>gespeichert hat</w:t>
      </w:r>
      <w:proofErr w:type="gramEnd"/>
      <w:r>
        <w:t xml:space="preserve"> und folgende Bedingung erfüllt:</w:t>
      </w:r>
      <w:r w:rsidR="00F3035A">
        <w:t xml:space="preserve"> (siehe Regeln für einen BST)</w:t>
      </w:r>
    </w:p>
    <w:p w14:paraId="44A8BE88" w14:textId="77777777" w:rsidR="006E4627" w:rsidRPr="006E4627" w:rsidRDefault="006E4627" w:rsidP="006E4627">
      <w:pPr>
        <w:pStyle w:val="Heading2"/>
      </w:pPr>
      <w:bookmarkStart w:id="10" w:name="_Toc209686229"/>
      <w:r w:rsidRPr="006E4627">
        <w:t>Regeln für einen BST</w:t>
      </w:r>
      <w:bookmarkEnd w:id="10"/>
    </w:p>
    <w:p w14:paraId="18A23EC6" w14:textId="77777777" w:rsidR="006E4627" w:rsidRPr="006E4627" w:rsidRDefault="006E4627" w:rsidP="00350AB2">
      <w:pPr>
        <w:numPr>
          <w:ilvl w:val="0"/>
          <w:numId w:val="10"/>
        </w:numPr>
      </w:pPr>
      <w:r w:rsidRPr="006E4627">
        <w:t xml:space="preserve">Jeder Knoten hat </w:t>
      </w:r>
      <w:r w:rsidRPr="006E4627">
        <w:rPr>
          <w:b/>
        </w:rPr>
        <w:t>maximal zwei Kinder</w:t>
      </w:r>
      <w:r w:rsidRPr="006E4627">
        <w:t>:</w:t>
      </w:r>
    </w:p>
    <w:p w14:paraId="234F03D4" w14:textId="77777777" w:rsidR="006E4627" w:rsidRPr="006E4627" w:rsidRDefault="006E4627" w:rsidP="00350AB2">
      <w:pPr>
        <w:numPr>
          <w:ilvl w:val="1"/>
          <w:numId w:val="10"/>
        </w:numPr>
      </w:pPr>
      <w:r w:rsidRPr="006E4627">
        <w:t xml:space="preserve">einen </w:t>
      </w:r>
      <w:r w:rsidRPr="006E4627">
        <w:rPr>
          <w:b/>
        </w:rPr>
        <w:t>linken Teilbaum</w:t>
      </w:r>
    </w:p>
    <w:p w14:paraId="2952A3F3" w14:textId="77777777" w:rsidR="006E4627" w:rsidRPr="006E4627" w:rsidRDefault="006E4627" w:rsidP="00350AB2">
      <w:pPr>
        <w:numPr>
          <w:ilvl w:val="1"/>
          <w:numId w:val="10"/>
        </w:numPr>
      </w:pPr>
      <w:r w:rsidRPr="006E4627">
        <w:t xml:space="preserve">einen </w:t>
      </w:r>
      <w:r w:rsidRPr="006E4627">
        <w:rPr>
          <w:b/>
        </w:rPr>
        <w:t>rechten Teilbaum</w:t>
      </w:r>
    </w:p>
    <w:p w14:paraId="5620006A" w14:textId="4F9FB3D1" w:rsidR="006E4627" w:rsidRPr="006E4627" w:rsidRDefault="006E4627" w:rsidP="00350AB2">
      <w:pPr>
        <w:numPr>
          <w:ilvl w:val="1"/>
          <w:numId w:val="10"/>
        </w:numPr>
      </w:pPr>
      <w:r w:rsidRPr="006E4627">
        <w:t>Für jeden Knoten mit Schlüssel xxx gilt:</w:t>
      </w:r>
      <w:r w:rsidR="0039452E" w:rsidRPr="0039452E">
        <w:t xml:space="preserve"> </w:t>
      </w:r>
      <w:r w:rsidRPr="006E4627">
        <w:rPr>
          <w:b/>
        </w:rPr>
        <w:t>Alle Elemente im linken Teilbaum</w:t>
      </w:r>
      <w:r w:rsidRPr="006E4627">
        <w:t xml:space="preserve"> haben einen kleineren Schlüsselwert als xxx.</w:t>
      </w:r>
      <w:r w:rsidR="0039452E">
        <w:t xml:space="preserve"> </w:t>
      </w:r>
      <w:r w:rsidRPr="006E4627">
        <w:t xml:space="preserve">(Formal: für jeden Schlüssel </w:t>
      </w:r>
      <w:proofErr w:type="spellStart"/>
      <w:r w:rsidRPr="006E4627">
        <w:t>yyy</w:t>
      </w:r>
      <w:proofErr w:type="spellEnd"/>
      <w:r w:rsidRPr="006E4627">
        <w:t xml:space="preserve"> im linken Teilbaum gilt y&lt;</w:t>
      </w:r>
      <w:proofErr w:type="spellStart"/>
      <w:r w:rsidRPr="006E4627">
        <w:t>xy</w:t>
      </w:r>
      <w:proofErr w:type="spellEnd"/>
      <w:r w:rsidRPr="006E4627">
        <w:t xml:space="preserve"> &lt; </w:t>
      </w:r>
      <w:proofErr w:type="spellStart"/>
      <w:r w:rsidRPr="006E4627">
        <w:t>xy</w:t>
      </w:r>
      <w:proofErr w:type="spellEnd"/>
      <w:r w:rsidRPr="006E4627">
        <w:t>&lt;x)</w:t>
      </w:r>
    </w:p>
    <w:p w14:paraId="7ADCAE1C" w14:textId="406B55ED" w:rsidR="006E4627" w:rsidRPr="006E4627" w:rsidRDefault="006E4627" w:rsidP="00350AB2">
      <w:pPr>
        <w:numPr>
          <w:ilvl w:val="1"/>
          <w:numId w:val="10"/>
        </w:numPr>
      </w:pPr>
      <w:r w:rsidRPr="006E4627">
        <w:rPr>
          <w:b/>
        </w:rPr>
        <w:t>Alle Elemente im rechten Teilbaum</w:t>
      </w:r>
      <w:r w:rsidRPr="006E4627">
        <w:t xml:space="preserve"> haben einen größeren Schlüsselwert als xxx.</w:t>
      </w:r>
      <w:r w:rsidR="0039452E">
        <w:t xml:space="preserve"> </w:t>
      </w:r>
      <w:r w:rsidRPr="006E4627">
        <w:t xml:space="preserve">(Formal: für jeden Schlüssel </w:t>
      </w:r>
      <w:proofErr w:type="spellStart"/>
      <w:r w:rsidRPr="006E4627">
        <w:t>zzz</w:t>
      </w:r>
      <w:proofErr w:type="spellEnd"/>
      <w:r w:rsidRPr="006E4627">
        <w:t xml:space="preserve"> im rechten Teilbaum gilt z&gt;</w:t>
      </w:r>
      <w:proofErr w:type="spellStart"/>
      <w:r w:rsidRPr="006E4627">
        <w:t>xz</w:t>
      </w:r>
      <w:proofErr w:type="spellEnd"/>
      <w:r w:rsidRPr="006E4627">
        <w:t xml:space="preserve"> &gt; </w:t>
      </w:r>
      <w:proofErr w:type="spellStart"/>
      <w:r w:rsidRPr="006E4627">
        <w:t>xz</w:t>
      </w:r>
      <w:proofErr w:type="spellEnd"/>
      <w:r w:rsidRPr="006E4627">
        <w:t>&gt;x)</w:t>
      </w:r>
    </w:p>
    <w:p w14:paraId="30B53CE6" w14:textId="70B87521" w:rsidR="006E4627" w:rsidRDefault="006E4627" w:rsidP="00350AB2">
      <w:pPr>
        <w:numPr>
          <w:ilvl w:val="0"/>
          <w:numId w:val="10"/>
        </w:numPr>
      </w:pPr>
      <w:r w:rsidRPr="006E4627">
        <w:t xml:space="preserve">Diese Regel gilt </w:t>
      </w:r>
      <w:r w:rsidRPr="006E4627">
        <w:rPr>
          <w:b/>
        </w:rPr>
        <w:t>rekursiv</w:t>
      </w:r>
      <w:r w:rsidRPr="006E4627">
        <w:t xml:space="preserve"> für </w:t>
      </w:r>
      <w:r w:rsidRPr="006E4627">
        <w:rPr>
          <w:b/>
        </w:rPr>
        <w:t>jeden Teilbaum</w:t>
      </w:r>
      <w:r w:rsidRPr="006E4627">
        <w:t>.</w:t>
      </w:r>
      <w:r w:rsidR="0039452E">
        <w:t xml:space="preserve"> </w:t>
      </w:r>
      <w:r w:rsidRPr="006E4627">
        <w:t>Also sind auch die Kinder selbst wieder BSTs.</w:t>
      </w:r>
    </w:p>
    <w:p w14:paraId="75F84AB0" w14:textId="337D78B6" w:rsidR="00F3035A" w:rsidRPr="006E4627" w:rsidRDefault="00F3035A" w:rsidP="00350AB2">
      <w:pPr>
        <w:numPr>
          <w:ilvl w:val="0"/>
          <w:numId w:val="10"/>
        </w:numPr>
      </w:pPr>
      <w:r>
        <w:t>Externe Knoten (Blatt-Knoten) speichern keine Daten</w:t>
      </w:r>
    </w:p>
    <w:p w14:paraId="71E966C3" w14:textId="77777777" w:rsidR="00EB2D1A" w:rsidRDefault="00EB2D1A" w:rsidP="00EB2D1A"/>
    <w:p w14:paraId="411E4139" w14:textId="77777777" w:rsidR="0039452E" w:rsidRPr="0039452E" w:rsidRDefault="0039452E" w:rsidP="0039452E">
      <w:pPr>
        <w:pStyle w:val="Heading2"/>
      </w:pPr>
      <w:bookmarkStart w:id="11" w:name="_Toc209686230"/>
      <w:r w:rsidRPr="0039452E">
        <w:t>Eigenschaften eines BST</w:t>
      </w:r>
      <w:bookmarkEnd w:id="11"/>
    </w:p>
    <w:p w14:paraId="15EFF8DA" w14:textId="7DB0B815" w:rsidR="0039452E" w:rsidRPr="0039452E" w:rsidRDefault="0039452E" w:rsidP="00350AB2">
      <w:pPr>
        <w:numPr>
          <w:ilvl w:val="0"/>
          <w:numId w:val="11"/>
        </w:numPr>
      </w:pPr>
      <w:r w:rsidRPr="0039452E">
        <w:rPr>
          <w:b/>
        </w:rPr>
        <w:t>Suchen:</w:t>
      </w:r>
      <w:r w:rsidRPr="0039452E">
        <w:t xml:space="preserve"> Durch Vergleiche geht man von der Wurzel aus nach links oder rechts.</w:t>
      </w:r>
      <w:r>
        <w:t xml:space="preserve"> </w:t>
      </w:r>
      <w:r w:rsidRPr="0039452E">
        <w:rPr>
          <w:rFonts w:ascii="Segoe UI Symbol" w:hAnsi="Segoe UI Symbol" w:cs="Segoe UI Symbol"/>
        </w:rPr>
        <w:t>➝</w:t>
      </w:r>
      <w:r w:rsidRPr="0039452E">
        <w:t xml:space="preserve"> Laufzeit: O(h)O(h)O(h), wobei </w:t>
      </w:r>
      <w:proofErr w:type="spellStart"/>
      <w:r w:rsidRPr="0039452E">
        <w:t>hhh</w:t>
      </w:r>
      <w:proofErr w:type="spellEnd"/>
      <w:r w:rsidRPr="0039452E">
        <w:t xml:space="preserve"> die Höhe des Baumes ist.</w:t>
      </w:r>
    </w:p>
    <w:p w14:paraId="322A7BB1" w14:textId="77777777" w:rsidR="0039452E" w:rsidRPr="0039452E" w:rsidRDefault="0039452E" w:rsidP="00350AB2">
      <w:pPr>
        <w:numPr>
          <w:ilvl w:val="0"/>
          <w:numId w:val="11"/>
        </w:numPr>
      </w:pPr>
      <w:r w:rsidRPr="0039452E">
        <w:rPr>
          <w:b/>
        </w:rPr>
        <w:t>Einfügen:</w:t>
      </w:r>
      <w:r w:rsidRPr="0039452E">
        <w:t xml:space="preserve"> Funktioniert genauso wie Suchen – man sucht die richtige Position und hängt den Knoten an.</w:t>
      </w:r>
    </w:p>
    <w:p w14:paraId="22D80D7E" w14:textId="77777777" w:rsidR="0039452E" w:rsidRPr="0039452E" w:rsidRDefault="0039452E" w:rsidP="00350AB2">
      <w:pPr>
        <w:numPr>
          <w:ilvl w:val="0"/>
          <w:numId w:val="11"/>
        </w:numPr>
      </w:pPr>
      <w:r w:rsidRPr="0039452E">
        <w:rPr>
          <w:b/>
        </w:rPr>
        <w:t>Löschen:</w:t>
      </w:r>
      <w:r w:rsidRPr="0039452E">
        <w:t xml:space="preserve"> Etwas komplexer, da man 3 Fälle unterscheiden muss:</w:t>
      </w:r>
    </w:p>
    <w:p w14:paraId="558A6C98" w14:textId="77777777" w:rsidR="0039452E" w:rsidRPr="0039452E" w:rsidRDefault="0039452E" w:rsidP="00350AB2">
      <w:pPr>
        <w:numPr>
          <w:ilvl w:val="1"/>
          <w:numId w:val="11"/>
        </w:numPr>
      </w:pPr>
      <w:r w:rsidRPr="0039452E">
        <w:t>Knoten ist ein Blatt → einfach löschen.</w:t>
      </w:r>
    </w:p>
    <w:p w14:paraId="3A74EA8C" w14:textId="77777777" w:rsidR="0039452E" w:rsidRPr="0039452E" w:rsidRDefault="0039452E" w:rsidP="00350AB2">
      <w:pPr>
        <w:numPr>
          <w:ilvl w:val="1"/>
          <w:numId w:val="11"/>
        </w:numPr>
      </w:pPr>
      <w:r w:rsidRPr="0039452E">
        <w:t>Knoten hat ein Kind → Kind rückt nach oben.</w:t>
      </w:r>
    </w:p>
    <w:p w14:paraId="3256C2D8" w14:textId="77777777" w:rsidR="0039452E" w:rsidRDefault="0039452E" w:rsidP="00350AB2">
      <w:pPr>
        <w:numPr>
          <w:ilvl w:val="1"/>
          <w:numId w:val="11"/>
        </w:numPr>
      </w:pPr>
      <w:r w:rsidRPr="0039452E">
        <w:t xml:space="preserve">Knoten hat zwei Kinder → man ersetzt ihn durch das </w:t>
      </w:r>
      <w:proofErr w:type="spellStart"/>
      <w:r w:rsidRPr="0039452E">
        <w:rPr>
          <w:b/>
        </w:rPr>
        <w:t>Inorder</w:t>
      </w:r>
      <w:proofErr w:type="spellEnd"/>
      <w:r w:rsidRPr="0039452E">
        <w:rPr>
          <w:b/>
        </w:rPr>
        <w:t>-Nachfolgeelement</w:t>
      </w:r>
      <w:r w:rsidRPr="0039452E">
        <w:t xml:space="preserve"> (kleinstes im rechten Teilbaum) oder das </w:t>
      </w:r>
      <w:proofErr w:type="spellStart"/>
      <w:r w:rsidRPr="0039452E">
        <w:rPr>
          <w:b/>
        </w:rPr>
        <w:t>Inorder</w:t>
      </w:r>
      <w:proofErr w:type="spellEnd"/>
      <w:r w:rsidRPr="0039452E">
        <w:rPr>
          <w:b/>
        </w:rPr>
        <w:t>-Vorgängerelement</w:t>
      </w:r>
      <w:r w:rsidRPr="0039452E">
        <w:t xml:space="preserve"> (größtes im linken Teilbaum).</w:t>
      </w:r>
    </w:p>
    <w:p w14:paraId="1013BEB4" w14:textId="77777777" w:rsidR="004E44ED" w:rsidRDefault="004E44ED" w:rsidP="004E44ED"/>
    <w:p w14:paraId="53022802" w14:textId="300DCE97" w:rsidR="004E44ED" w:rsidRDefault="00C57D95" w:rsidP="00C57D95">
      <w:pPr>
        <w:pStyle w:val="Heading2"/>
      </w:pPr>
      <w:bookmarkStart w:id="12" w:name="_Toc209686231"/>
      <w:r w:rsidRPr="00C57D95">
        <w:lastRenderedPageBreak/>
        <w:t>Maps</w:t>
      </w:r>
      <w:bookmarkEnd w:id="12"/>
    </w:p>
    <w:p w14:paraId="42486723" w14:textId="48576F60" w:rsidR="00BF7EDA" w:rsidRDefault="004267E8" w:rsidP="004267E8">
      <w:pPr>
        <w:pStyle w:val="Heading3"/>
      </w:pPr>
      <w:bookmarkStart w:id="13" w:name="_Toc209686232"/>
      <w:proofErr w:type="spellStart"/>
      <w:r w:rsidRPr="004267E8">
        <w:t>Multimaps</w:t>
      </w:r>
      <w:bookmarkEnd w:id="13"/>
      <w:proofErr w:type="spellEnd"/>
    </w:p>
    <w:p w14:paraId="2083FC25" w14:textId="3BA9B62B" w:rsidR="009C3F00" w:rsidRPr="009C3F00" w:rsidRDefault="009C3F00" w:rsidP="009C3F00">
      <w:r w:rsidRPr="00B300D6">
        <w:rPr>
          <w:highlight w:val="yellow"/>
        </w:rPr>
        <w:t xml:space="preserve">Definition </w:t>
      </w:r>
      <w:proofErr w:type="spellStart"/>
      <w:r w:rsidRPr="00B300D6">
        <w:rPr>
          <w:highlight w:val="yellow"/>
        </w:rPr>
        <w:t>Multicaps</w:t>
      </w:r>
      <w:proofErr w:type="spellEnd"/>
    </w:p>
    <w:p w14:paraId="0550C5EF" w14:textId="0EDEA034" w:rsidR="004267E8" w:rsidRDefault="004267E8" w:rsidP="00350AB2">
      <w:pPr>
        <w:pStyle w:val="ListParagraph"/>
        <w:numPr>
          <w:ilvl w:val="0"/>
          <w:numId w:val="12"/>
        </w:numPr>
      </w:pPr>
      <w:r>
        <w:t>Find(</w:t>
      </w:r>
      <w:r w:rsidR="00F27D70">
        <w:t>k</w:t>
      </w:r>
      <w:r>
        <w:t>)</w:t>
      </w:r>
      <w:r w:rsidR="00F27D70">
        <w:t xml:space="preserve"> </w:t>
      </w:r>
      <w:r w:rsidR="00F27D70">
        <w:sym w:font="Wingdings" w:char="F0E0"/>
      </w:r>
      <w:r w:rsidR="00F27D70">
        <w:t xml:space="preserve"> </w:t>
      </w:r>
      <w:r w:rsidR="00F156A3">
        <w:t>liefert den ersten Entry zum Schlüssel k oder null</w:t>
      </w:r>
    </w:p>
    <w:p w14:paraId="559C69BD" w14:textId="5F898616" w:rsidR="004267E8" w:rsidRPr="00F156A3" w:rsidRDefault="004267E8" w:rsidP="00350AB2">
      <w:pPr>
        <w:pStyle w:val="ListParagraph"/>
        <w:numPr>
          <w:ilvl w:val="0"/>
          <w:numId w:val="12"/>
        </w:numPr>
      </w:pPr>
      <w:proofErr w:type="spellStart"/>
      <w:r w:rsidRPr="00F156A3">
        <w:t>findAll</w:t>
      </w:r>
      <w:proofErr w:type="spellEnd"/>
      <w:r w:rsidRPr="00F156A3">
        <w:t>(</w:t>
      </w:r>
      <w:r w:rsidR="00F27D70" w:rsidRPr="00F156A3">
        <w:t>k</w:t>
      </w:r>
      <w:r w:rsidRPr="00F156A3">
        <w:t>)</w:t>
      </w:r>
      <w:r w:rsidR="00F156A3" w:rsidRPr="00F156A3">
        <w:t xml:space="preserve"> </w:t>
      </w:r>
      <w:r w:rsidR="00F156A3" w:rsidRPr="00F156A3">
        <w:rPr>
          <w:lang w:val="it-IT"/>
        </w:rPr>
        <w:sym w:font="Wingdings" w:char="F0E0"/>
      </w:r>
      <w:r w:rsidR="00F156A3" w:rsidRPr="00F156A3">
        <w:t xml:space="preserve"> liefert eine i</w:t>
      </w:r>
      <w:r w:rsidR="00F156A3">
        <w:t xml:space="preserve">terierbare Collection mit allen </w:t>
      </w:r>
      <w:proofErr w:type="spellStart"/>
      <w:r w:rsidR="00F156A3">
        <w:t>Entries</w:t>
      </w:r>
      <w:proofErr w:type="spellEnd"/>
      <w:r w:rsidR="00F156A3">
        <w:t xml:space="preserve"> zum Schlüssel k</w:t>
      </w:r>
    </w:p>
    <w:p w14:paraId="54C21E8D" w14:textId="008A55E3" w:rsidR="004267E8" w:rsidRPr="0068258C" w:rsidRDefault="004267E8" w:rsidP="00350AB2">
      <w:pPr>
        <w:pStyle w:val="ListParagraph"/>
        <w:numPr>
          <w:ilvl w:val="0"/>
          <w:numId w:val="12"/>
        </w:numPr>
      </w:pPr>
      <w:proofErr w:type="spellStart"/>
      <w:r w:rsidRPr="0068258C">
        <w:t>insert</w:t>
      </w:r>
      <w:proofErr w:type="spellEnd"/>
      <w:r w:rsidRPr="0068258C">
        <w:t>(</w:t>
      </w:r>
      <w:proofErr w:type="spellStart"/>
      <w:proofErr w:type="gramStart"/>
      <w:r w:rsidR="00F27D70" w:rsidRPr="0068258C">
        <w:t>k,o</w:t>
      </w:r>
      <w:proofErr w:type="spellEnd"/>
      <w:proofErr w:type="gramEnd"/>
      <w:r w:rsidRPr="0068258C">
        <w:t>)</w:t>
      </w:r>
      <w:r w:rsidR="00F156A3" w:rsidRPr="0068258C">
        <w:t xml:space="preserve"> </w:t>
      </w:r>
      <w:r w:rsidR="00F156A3" w:rsidRPr="00F156A3">
        <w:rPr>
          <w:lang w:val="it-IT"/>
        </w:rPr>
        <w:sym w:font="Wingdings" w:char="F0E0"/>
      </w:r>
      <w:r w:rsidR="00F156A3" w:rsidRPr="0068258C">
        <w:t xml:space="preserve"> </w:t>
      </w:r>
      <w:r w:rsidR="0068258C" w:rsidRPr="0068258C">
        <w:t>neue Ent</w:t>
      </w:r>
      <w:r w:rsidR="0068258C">
        <w:t>ry zum Schlüssel k und Wert o</w:t>
      </w:r>
    </w:p>
    <w:p w14:paraId="6F9C328B" w14:textId="7C3DB1A0" w:rsidR="004267E8" w:rsidRDefault="004267E8" w:rsidP="00350AB2">
      <w:pPr>
        <w:pStyle w:val="ListParagraph"/>
        <w:numPr>
          <w:ilvl w:val="0"/>
          <w:numId w:val="12"/>
        </w:numPr>
      </w:pPr>
      <w:proofErr w:type="spellStart"/>
      <w:r w:rsidRPr="0068258C">
        <w:t>remove</w:t>
      </w:r>
      <w:proofErr w:type="spellEnd"/>
      <w:r w:rsidRPr="0068258C">
        <w:t>(</w:t>
      </w:r>
      <w:r w:rsidR="00F27D70" w:rsidRPr="0068258C">
        <w:t>e</w:t>
      </w:r>
      <w:r w:rsidRPr="0068258C">
        <w:t>)</w:t>
      </w:r>
      <w:r w:rsidR="0068258C" w:rsidRPr="0068258C">
        <w:t xml:space="preserve"> -&gt; entfernt die E</w:t>
      </w:r>
      <w:r w:rsidR="0068258C">
        <w:t xml:space="preserve">ntry e </w:t>
      </w:r>
      <w:r w:rsidR="00E1670E">
        <w:t>und die Rückgabe von e</w:t>
      </w:r>
    </w:p>
    <w:p w14:paraId="37DFB938" w14:textId="77777777" w:rsidR="00705913" w:rsidRDefault="00705913" w:rsidP="00705913"/>
    <w:p w14:paraId="75C4E1D2" w14:textId="179B4FE6" w:rsidR="00E1670E" w:rsidRDefault="00E1670E" w:rsidP="00584029">
      <w:pPr>
        <w:pStyle w:val="Heading3"/>
      </w:pPr>
      <w:bookmarkStart w:id="14" w:name="_Toc209686233"/>
      <w:r>
        <w:t xml:space="preserve">Geordnete </w:t>
      </w:r>
      <w:proofErr w:type="spellStart"/>
      <w:r>
        <w:t>Multimaps</w:t>
      </w:r>
      <w:bookmarkEnd w:id="14"/>
      <w:proofErr w:type="spellEnd"/>
    </w:p>
    <w:p w14:paraId="255E8E56" w14:textId="4D3BF5D4" w:rsidR="00D62C2B" w:rsidRDefault="00BE65B1" w:rsidP="00584029">
      <w:r>
        <w:t>Keys folgen in einer vollständigen Ordnungsrelation (</w:t>
      </w:r>
      <w:proofErr w:type="spellStart"/>
      <w:r>
        <w:t>k_m</w:t>
      </w:r>
      <w:proofErr w:type="spellEnd"/>
      <w:r>
        <w:t xml:space="preserve"> </w:t>
      </w:r>
      <w:r w:rsidR="00D62C2B">
        <w:t xml:space="preserve">&lt;= </w:t>
      </w:r>
      <w:proofErr w:type="spellStart"/>
      <w:r w:rsidR="00D62C2B">
        <w:t>k_n</w:t>
      </w:r>
      <w:proofErr w:type="spellEnd"/>
      <w:r w:rsidR="00D62C2B">
        <w:t>) und liefert weitere Operationen:</w:t>
      </w:r>
    </w:p>
    <w:p w14:paraId="4B8F3475" w14:textId="43242B5E" w:rsidR="00D62C2B" w:rsidRDefault="00D62C2B" w:rsidP="00350AB2">
      <w:pPr>
        <w:pStyle w:val="ListParagraph"/>
        <w:numPr>
          <w:ilvl w:val="0"/>
          <w:numId w:val="13"/>
        </w:numPr>
      </w:pPr>
      <w:proofErr w:type="gramStart"/>
      <w:r>
        <w:t>First(</w:t>
      </w:r>
      <w:proofErr w:type="gramEnd"/>
      <w:r>
        <w:t xml:space="preserve">): liefert die erste Entry in der </w:t>
      </w:r>
      <w:proofErr w:type="spellStart"/>
      <w:r>
        <w:t>Multimap</w:t>
      </w:r>
      <w:proofErr w:type="spellEnd"/>
      <w:r>
        <w:t>-Ordnung</w:t>
      </w:r>
    </w:p>
    <w:p w14:paraId="3C7AEC31" w14:textId="4A6A92C9" w:rsidR="00D62C2B" w:rsidRDefault="00D62C2B" w:rsidP="00350AB2">
      <w:pPr>
        <w:pStyle w:val="ListParagraph"/>
        <w:numPr>
          <w:ilvl w:val="0"/>
          <w:numId w:val="13"/>
        </w:numPr>
      </w:pPr>
      <w:proofErr w:type="gramStart"/>
      <w:r>
        <w:t>Last(</w:t>
      </w:r>
      <w:proofErr w:type="gramEnd"/>
      <w:r>
        <w:t xml:space="preserve">): liefert die letzte Entry in der </w:t>
      </w:r>
      <w:proofErr w:type="spellStart"/>
      <w:r>
        <w:t>Multimap</w:t>
      </w:r>
      <w:proofErr w:type="spellEnd"/>
      <w:r>
        <w:t xml:space="preserve"> Ordnung</w:t>
      </w:r>
    </w:p>
    <w:p w14:paraId="6754FDF5" w14:textId="0D14214C" w:rsidR="00D62C2B" w:rsidRDefault="00D62C2B" w:rsidP="00350AB2">
      <w:pPr>
        <w:pStyle w:val="ListParagraph"/>
        <w:numPr>
          <w:ilvl w:val="0"/>
          <w:numId w:val="13"/>
        </w:numPr>
      </w:pPr>
      <w:proofErr w:type="spellStart"/>
      <w:r>
        <w:t>Successors</w:t>
      </w:r>
      <w:proofErr w:type="spellEnd"/>
      <w:r>
        <w:t xml:space="preserve">(k): liefert einen Iterator über </w:t>
      </w:r>
      <w:proofErr w:type="spellStart"/>
      <w:r>
        <w:t>Entries</w:t>
      </w:r>
      <w:proofErr w:type="spellEnd"/>
      <w:r>
        <w:t xml:space="preserve"> mit dem Schlüssel grösser gleich k</w:t>
      </w:r>
      <w:r w:rsidR="009C3F00">
        <w:t>; keine abnehmende Ordnung</w:t>
      </w:r>
    </w:p>
    <w:p w14:paraId="4670E126" w14:textId="29E3F409" w:rsidR="009C3F00" w:rsidRDefault="009C3F00" w:rsidP="00350AB2">
      <w:pPr>
        <w:pStyle w:val="ListParagraph"/>
        <w:numPr>
          <w:ilvl w:val="0"/>
          <w:numId w:val="13"/>
        </w:numPr>
      </w:pPr>
      <w:proofErr w:type="spellStart"/>
      <w:r>
        <w:t>Predecessors</w:t>
      </w:r>
      <w:proofErr w:type="spellEnd"/>
      <w:r>
        <w:t xml:space="preserve">(k): liefert einen Iterator über </w:t>
      </w:r>
      <w:proofErr w:type="spellStart"/>
      <w:r>
        <w:t>Entries</w:t>
      </w:r>
      <w:proofErr w:type="spellEnd"/>
      <w:r>
        <w:t xml:space="preserve"> mit einem Schlüssel kleiner als k; keine zunehmende Ordnung </w:t>
      </w:r>
    </w:p>
    <w:p w14:paraId="66F00768" w14:textId="77777777" w:rsidR="00705913" w:rsidRDefault="00705913" w:rsidP="00705913"/>
    <w:p w14:paraId="04C8A43C" w14:textId="4FA17DE0" w:rsidR="00D36658" w:rsidRDefault="00D36658" w:rsidP="00D36658">
      <w:pPr>
        <w:pStyle w:val="Heading3"/>
      </w:pPr>
      <w:bookmarkStart w:id="15" w:name="_Toc209686234"/>
      <w:r>
        <w:t xml:space="preserve">Binäre Suche bei </w:t>
      </w:r>
      <w:proofErr w:type="spellStart"/>
      <w:r>
        <w:t>Multimaps</w:t>
      </w:r>
      <w:bookmarkEnd w:id="15"/>
      <w:proofErr w:type="spellEnd"/>
    </w:p>
    <w:p w14:paraId="607518D3" w14:textId="166F3883" w:rsidR="00D36658" w:rsidRPr="00584029" w:rsidRDefault="00933F85" w:rsidP="00D36658">
      <w:r>
        <w:t xml:space="preserve">Eine </w:t>
      </w:r>
      <w:proofErr w:type="spellStart"/>
      <w:r>
        <w:t>Multimap</w:t>
      </w:r>
      <w:proofErr w:type="spellEnd"/>
      <w:r>
        <w:t xml:space="preserve">, welche als array-basierte Sequenz </w:t>
      </w:r>
      <w:r w:rsidR="002F22D7">
        <w:t xml:space="preserve">realisiert wird, </w:t>
      </w:r>
      <w:r w:rsidR="00705913">
        <w:t>wird</w:t>
      </w:r>
      <w:r w:rsidR="002F22D7">
        <w:t xml:space="preserve"> </w:t>
      </w:r>
      <w:r w:rsidR="00CC5317">
        <w:t xml:space="preserve">für die Operation find(k) </w:t>
      </w:r>
      <w:r w:rsidR="001447EB">
        <w:t>dem Key k</w:t>
      </w:r>
      <w:r w:rsidR="00874D9A">
        <w:t xml:space="preserve"> entsprechend</w:t>
      </w:r>
      <w:r w:rsidR="00705913">
        <w:t xml:space="preserve"> sortiert. </w:t>
      </w:r>
      <w:r w:rsidR="00E60A05">
        <w:t>Die Operation find(k)</w:t>
      </w:r>
      <w:r>
        <w:t xml:space="preserve"> terminiert nach </w:t>
      </w:r>
      <w:proofErr w:type="gramStart"/>
      <w:r>
        <w:t>O(</w:t>
      </w:r>
      <w:proofErr w:type="gramEnd"/>
      <w:r>
        <w:t xml:space="preserve">log n) Schritten, denn bei jedem Schritt wird die Anzahl der Kandidaten halbiert. </w:t>
      </w:r>
    </w:p>
    <w:p w14:paraId="29F88C5E" w14:textId="70B7DBF3" w:rsidR="004267E8" w:rsidRDefault="00874D9A" w:rsidP="00BF7EDA">
      <w:r>
        <w:t xml:space="preserve">Eine Suchtabelle ist eine </w:t>
      </w:r>
      <w:proofErr w:type="spellStart"/>
      <w:r>
        <w:t>Multimap</w:t>
      </w:r>
      <w:proofErr w:type="spellEnd"/>
      <w:r>
        <w:t xml:space="preserve">, welche mithilfe von einer sortierten Sequenz implementiert wird. Diese </w:t>
      </w:r>
      <w:proofErr w:type="spellStart"/>
      <w:r>
        <w:t>Entries</w:t>
      </w:r>
      <w:proofErr w:type="spellEnd"/>
      <w:r>
        <w:t xml:space="preserve"> werden ebenfalls </w:t>
      </w:r>
      <w:r w:rsidR="0033711C">
        <w:t>in einer array-basierten Sequenz gespeichert</w:t>
      </w:r>
      <w:r w:rsidR="00FB58FE">
        <w:t xml:space="preserve"> und dem Key k entsprechend sortiert. </w:t>
      </w:r>
      <w:r w:rsidR="001C3092">
        <w:t xml:space="preserve">Suchtabellen eigenen sich nur, wenn die </w:t>
      </w:r>
      <w:proofErr w:type="spellStart"/>
      <w:r w:rsidR="001C3092">
        <w:t>Multimap</w:t>
      </w:r>
      <w:proofErr w:type="spellEnd"/>
      <w:r w:rsidR="001C3092">
        <w:t xml:space="preserve"> klein ist und mehrheitlich Such-Operationen </w:t>
      </w:r>
      <w:proofErr w:type="spellStart"/>
      <w:r w:rsidR="001C3092">
        <w:t>ausgefährt</w:t>
      </w:r>
      <w:proofErr w:type="spellEnd"/>
      <w:r w:rsidR="001C3092">
        <w:t xml:space="preserve"> werden. </w:t>
      </w:r>
    </w:p>
    <w:p w14:paraId="2022E34A" w14:textId="41E9DF0D" w:rsidR="00AC3442" w:rsidRDefault="00C24809" w:rsidP="00350AB2">
      <w:pPr>
        <w:pStyle w:val="ListParagraph"/>
        <w:numPr>
          <w:ilvl w:val="0"/>
          <w:numId w:val="14"/>
        </w:numPr>
      </w:pPr>
      <w:proofErr w:type="gramStart"/>
      <w:r>
        <w:t>Find(</w:t>
      </w:r>
      <w:proofErr w:type="gramEnd"/>
      <w:r>
        <w:t>) = O(log n)</w:t>
      </w:r>
    </w:p>
    <w:p w14:paraId="6D38B70B" w14:textId="3652AA3E" w:rsidR="00C24809" w:rsidRDefault="00C24809" w:rsidP="00350AB2">
      <w:pPr>
        <w:pStyle w:val="ListParagraph"/>
        <w:numPr>
          <w:ilvl w:val="0"/>
          <w:numId w:val="14"/>
        </w:numPr>
      </w:pPr>
      <w:proofErr w:type="gramStart"/>
      <w:r>
        <w:t>Insert(</w:t>
      </w:r>
      <w:proofErr w:type="gramEnd"/>
      <w:r>
        <w:t>) = O(n)</w:t>
      </w:r>
    </w:p>
    <w:p w14:paraId="409F472E" w14:textId="6F9F0FA7" w:rsidR="00C24809" w:rsidRDefault="00C24809" w:rsidP="00350AB2">
      <w:pPr>
        <w:pStyle w:val="ListParagraph"/>
        <w:numPr>
          <w:ilvl w:val="0"/>
          <w:numId w:val="14"/>
        </w:numPr>
      </w:pPr>
      <w:proofErr w:type="gramStart"/>
      <w:r>
        <w:t>Remove(</w:t>
      </w:r>
      <w:proofErr w:type="gramEnd"/>
      <w:r>
        <w:t>)= O(n)</w:t>
      </w:r>
    </w:p>
    <w:p w14:paraId="72B3829E" w14:textId="77777777" w:rsidR="001C3092" w:rsidRDefault="001C3092" w:rsidP="001C3092"/>
    <w:p w14:paraId="051E9544" w14:textId="6FF532B6" w:rsidR="001C3092" w:rsidRDefault="001C3092" w:rsidP="001C3092">
      <w:pPr>
        <w:pStyle w:val="Heading3"/>
      </w:pPr>
      <w:bookmarkStart w:id="16" w:name="_Toc209686235"/>
      <w:proofErr w:type="spellStart"/>
      <w:r>
        <w:t>Inorder</w:t>
      </w:r>
      <w:proofErr w:type="spellEnd"/>
      <w:r>
        <w:t xml:space="preserve"> Traversierung</w:t>
      </w:r>
      <w:bookmarkEnd w:id="16"/>
    </w:p>
    <w:p w14:paraId="3D3058EE" w14:textId="24F678D9" w:rsidR="001C3092" w:rsidRPr="001C3092" w:rsidRDefault="0053497B" w:rsidP="001C3092">
      <w:r>
        <w:t xml:space="preserve">Bei der </w:t>
      </w:r>
      <w:proofErr w:type="spellStart"/>
      <w:r>
        <w:t>Inorder</w:t>
      </w:r>
      <w:proofErr w:type="spellEnd"/>
      <w:r>
        <w:t>-Traversierung eines BST besucht werden die Ke</w:t>
      </w:r>
      <w:r w:rsidR="00F3035A">
        <w:t>y</w:t>
      </w:r>
      <w:r>
        <w:t xml:space="preserve">s in nicht-absteigender Reihenfolge besucht. </w:t>
      </w:r>
    </w:p>
    <w:p w14:paraId="59052EFB" w14:textId="77777777" w:rsidR="00C57D95" w:rsidRDefault="00C57D95" w:rsidP="004E44ED"/>
    <w:p w14:paraId="07194E11" w14:textId="07C5C8B2" w:rsidR="00C57D95" w:rsidRDefault="00C57D95" w:rsidP="00B87E95">
      <w:pPr>
        <w:pStyle w:val="Heading2"/>
      </w:pPr>
      <w:bookmarkStart w:id="17" w:name="_Toc209686236"/>
      <w:proofErr w:type="spellStart"/>
      <w:r w:rsidRPr="00B87E95">
        <w:lastRenderedPageBreak/>
        <w:t>Operations</w:t>
      </w:r>
      <w:bookmarkEnd w:id="17"/>
      <w:proofErr w:type="spellEnd"/>
    </w:p>
    <w:p w14:paraId="4E11A03E" w14:textId="450578D9" w:rsidR="00302220" w:rsidRDefault="00302220" w:rsidP="00E1670E">
      <w:pPr>
        <w:pStyle w:val="Heading3"/>
        <w:ind w:left="822" w:hanging="822"/>
      </w:pPr>
      <w:bookmarkStart w:id="18" w:name="_Toc209686237"/>
      <w:r>
        <w:t>find(</w:t>
      </w:r>
      <w:r w:rsidR="00DA5C66">
        <w:t>k</w:t>
      </w:r>
      <w:r>
        <w:t>)</w:t>
      </w:r>
      <w:bookmarkEnd w:id="18"/>
    </w:p>
    <w:p w14:paraId="4D5B6E23" w14:textId="5ABA320A" w:rsidR="00F76E51" w:rsidRDefault="004C259E" w:rsidP="00350AB2">
      <w:pPr>
        <w:pStyle w:val="ListParagraph"/>
        <w:numPr>
          <w:ilvl w:val="0"/>
          <w:numId w:val="15"/>
        </w:numPr>
      </w:pPr>
      <w:r>
        <w:t>Die Suche nach dem Key k beginnt bei Root</w:t>
      </w:r>
      <w:r w:rsidR="00BC4CB6">
        <w:t>.</w:t>
      </w:r>
    </w:p>
    <w:p w14:paraId="5CF5EB15" w14:textId="6CA744E9" w:rsidR="00BC4CB6" w:rsidRDefault="00175BC7" w:rsidP="00350AB2">
      <w:pPr>
        <w:pStyle w:val="ListParagraph"/>
        <w:numPr>
          <w:ilvl w:val="0"/>
          <w:numId w:val="15"/>
        </w:numPr>
      </w:pPr>
      <w:r>
        <w:t>Der nächste Knoten hängt anschliessend vom Resultat vom Vergleich von k mit dem Key des aktuellen Knotens ab.</w:t>
      </w:r>
    </w:p>
    <w:p w14:paraId="1DC34012" w14:textId="6AF97828" w:rsidR="00175BC7" w:rsidRDefault="00AE7D7A" w:rsidP="00350AB2">
      <w:pPr>
        <w:pStyle w:val="ListParagraph"/>
        <w:numPr>
          <w:ilvl w:val="0"/>
          <w:numId w:val="15"/>
        </w:numPr>
      </w:pPr>
      <w:r>
        <w:t xml:space="preserve">Wenn ein Blatt erreicht wird, dann wurde der Key nicht gefunden. V wird zurückgegeben. </w:t>
      </w:r>
    </w:p>
    <w:p w14:paraId="77ABEB40" w14:textId="53B783A9" w:rsidR="004C259E" w:rsidRPr="00F76E51" w:rsidRDefault="004C259E" w:rsidP="00F76E51">
      <w:r w:rsidRPr="004C259E">
        <w:rPr>
          <w:noProof/>
        </w:rPr>
        <w:drawing>
          <wp:inline distT="0" distB="0" distL="0" distR="0" wp14:anchorId="4242C1E9" wp14:editId="74BEBDBE">
            <wp:extent cx="2939838" cy="2944051"/>
            <wp:effectExtent l="0" t="0" r="0" b="8890"/>
            <wp:docPr id="183984150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1502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8172" cy="29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D34C" w14:textId="5CAA7B69" w:rsidR="00302220" w:rsidRDefault="00302220" w:rsidP="00E1670E">
      <w:pPr>
        <w:pStyle w:val="Heading3"/>
        <w:ind w:left="822" w:hanging="822"/>
      </w:pPr>
      <w:bookmarkStart w:id="19" w:name="_Toc209686238"/>
      <w:proofErr w:type="spellStart"/>
      <w:r>
        <w:t>insert</w:t>
      </w:r>
      <w:proofErr w:type="spellEnd"/>
      <w:r>
        <w:t>(</w:t>
      </w:r>
      <w:proofErr w:type="spellStart"/>
      <w:proofErr w:type="gramStart"/>
      <w:r w:rsidR="00161534">
        <w:t>k,o</w:t>
      </w:r>
      <w:proofErr w:type="spellEnd"/>
      <w:proofErr w:type="gramEnd"/>
      <w:r>
        <w:t>)</w:t>
      </w:r>
      <w:bookmarkEnd w:id="19"/>
    </w:p>
    <w:p w14:paraId="17D1F869" w14:textId="77777777" w:rsidR="00161534" w:rsidRPr="00161534" w:rsidRDefault="00161534" w:rsidP="00161534"/>
    <w:p w14:paraId="28B7518F" w14:textId="5D5A3D60" w:rsidR="00C57D95" w:rsidRDefault="00302220" w:rsidP="00E1670E">
      <w:pPr>
        <w:pStyle w:val="Heading3"/>
        <w:ind w:left="822" w:hanging="822"/>
      </w:pPr>
      <w:bookmarkStart w:id="20" w:name="_Toc209686239"/>
      <w:proofErr w:type="gramStart"/>
      <w:r w:rsidRPr="00E1670E">
        <w:t>remove</w:t>
      </w:r>
      <w:r>
        <w:t>(</w:t>
      </w:r>
      <w:proofErr w:type="gramEnd"/>
      <w:r>
        <w:t>)</w:t>
      </w:r>
      <w:bookmarkEnd w:id="20"/>
    </w:p>
    <w:p w14:paraId="6CE36EA2" w14:textId="77777777" w:rsidR="00302220" w:rsidRDefault="00302220" w:rsidP="004E44ED"/>
    <w:p w14:paraId="0D856B70" w14:textId="2742ECB8" w:rsidR="005D6270" w:rsidRDefault="005D6270" w:rsidP="004E44ED">
      <w:pPr>
        <w:pStyle w:val="Heading2"/>
      </w:pPr>
      <w:bookmarkStart w:id="21" w:name="_Toc209686240"/>
      <w:r>
        <w:t>Performance</w:t>
      </w:r>
      <w:bookmarkEnd w:id="21"/>
    </w:p>
    <w:p w14:paraId="479DCFAE" w14:textId="77777777" w:rsidR="005D6270" w:rsidRDefault="005D6270" w:rsidP="004E44ED"/>
    <w:p w14:paraId="6DB3BD8A" w14:textId="63863360" w:rsidR="005D6270" w:rsidRDefault="005D6270" w:rsidP="005D6270">
      <w:pPr>
        <w:pStyle w:val="Heading2"/>
      </w:pPr>
      <w:bookmarkStart w:id="22" w:name="_Toc209686241"/>
      <w:r>
        <w:t>Arithmetische Progression</w:t>
      </w:r>
      <w:bookmarkEnd w:id="22"/>
    </w:p>
    <w:p w14:paraId="19F3E801" w14:textId="4CC72AD0" w:rsidR="005D6270" w:rsidRDefault="00616B4F" w:rsidP="004E44ED">
      <w:proofErr w:type="spellStart"/>
      <w:r>
        <w:t>Worst</w:t>
      </w:r>
      <w:proofErr w:type="spellEnd"/>
      <w:r>
        <w:t>-Case Szenario, wenn aufsteigend sortierte Werte in einen BST eingefügt werden:</w:t>
      </w:r>
    </w:p>
    <w:p w14:paraId="2A9BF334" w14:textId="7DDC85F2" w:rsidR="00616B4F" w:rsidRDefault="00616B4F" w:rsidP="00350AB2">
      <w:pPr>
        <w:pStyle w:val="ListParagraph"/>
        <w:numPr>
          <w:ilvl w:val="0"/>
          <w:numId w:val="16"/>
        </w:numPr>
      </w:pPr>
      <w:r>
        <w:t xml:space="preserve">Die Summe der </w:t>
      </w:r>
      <w:r w:rsidR="003F0B54">
        <w:t>n Zahlen entspricht der Gaussschen Summenformel und somit ist die Laufzeit O(n^2)</w:t>
      </w:r>
    </w:p>
    <w:p w14:paraId="244B1557" w14:textId="63C03519" w:rsidR="003F0B54" w:rsidRDefault="003F0B54" w:rsidP="003F0B54">
      <w:r w:rsidRPr="003F0B54">
        <w:rPr>
          <w:highlight w:val="yellow"/>
        </w:rPr>
        <w:t>Best-Case Szenario</w:t>
      </w:r>
    </w:p>
    <w:p w14:paraId="4901DB37" w14:textId="255F60CB" w:rsidR="005D6270" w:rsidRDefault="005D6270" w:rsidP="005D6270">
      <w:pPr>
        <w:pStyle w:val="Heading2"/>
      </w:pPr>
      <w:bookmarkStart w:id="23" w:name="_Toc209686242"/>
      <w:r>
        <w:t>Implementierung</w:t>
      </w:r>
      <w:bookmarkEnd w:id="23"/>
      <w:r>
        <w:t xml:space="preserve"> </w:t>
      </w:r>
    </w:p>
    <w:p w14:paraId="4B1278FC" w14:textId="77777777" w:rsidR="00C57D95" w:rsidRPr="0039452E" w:rsidRDefault="00C57D95" w:rsidP="004E44ED"/>
    <w:p w14:paraId="5216041C" w14:textId="298FAB06" w:rsidR="0039452E" w:rsidRDefault="00096601" w:rsidP="00350AB2">
      <w:pPr>
        <w:pStyle w:val="Heading1"/>
      </w:pPr>
      <w:bookmarkStart w:id="24" w:name="_Toc209686243"/>
      <w:r>
        <w:lastRenderedPageBreak/>
        <w:t>AVL-</w:t>
      </w:r>
      <w:proofErr w:type="spellStart"/>
      <w:r>
        <w:t>Trees</w:t>
      </w:r>
      <w:bookmarkEnd w:id="24"/>
      <w:proofErr w:type="spellEnd"/>
    </w:p>
    <w:p w14:paraId="02EEFA0E" w14:textId="77777777" w:rsidR="008B15FB" w:rsidRDefault="008B15FB" w:rsidP="00EB2D1A"/>
    <w:p w14:paraId="639750A4" w14:textId="2E959F2C" w:rsidR="008B15FB" w:rsidRDefault="008B15FB" w:rsidP="00350AB2">
      <w:pPr>
        <w:pStyle w:val="Heading1"/>
      </w:pPr>
      <w:bookmarkStart w:id="25" w:name="_Toc209686244"/>
      <w:proofErr w:type="spellStart"/>
      <w:r>
        <w:t>Splay-Tree</w:t>
      </w:r>
      <w:bookmarkEnd w:id="25"/>
      <w:proofErr w:type="spellEnd"/>
    </w:p>
    <w:p w14:paraId="7D3027B8" w14:textId="77777777" w:rsidR="008B15FB" w:rsidRDefault="008B15FB" w:rsidP="00EB2D1A"/>
    <w:p w14:paraId="1A8B1EFD" w14:textId="45BE3CEF" w:rsidR="008B15FB" w:rsidRPr="008B15FB" w:rsidRDefault="008B15FB" w:rsidP="00350AB2">
      <w:pPr>
        <w:pStyle w:val="Heading1"/>
        <w:rPr>
          <w:lang w:val="en-US"/>
        </w:rPr>
      </w:pPr>
      <w:bookmarkStart w:id="26" w:name="_Toc209686245"/>
      <w:r w:rsidRPr="00350AB2">
        <w:t>Sorting</w:t>
      </w:r>
      <w:bookmarkEnd w:id="26"/>
    </w:p>
    <w:p w14:paraId="27076651" w14:textId="443DA2E6" w:rsidR="008B15FB" w:rsidRPr="00350AB2" w:rsidRDefault="008B15FB" w:rsidP="00EB2D1A">
      <w:pPr>
        <w:pStyle w:val="Heading2"/>
        <w:rPr>
          <w:lang w:val="en-US"/>
        </w:rPr>
      </w:pPr>
      <w:bookmarkStart w:id="27" w:name="_Toc209686246"/>
      <w:r w:rsidRPr="008B15FB">
        <w:rPr>
          <w:lang w:val="en-US"/>
        </w:rPr>
        <w:t>Merge-Sort</w:t>
      </w:r>
      <w:bookmarkEnd w:id="27"/>
      <w:r w:rsidRPr="008B15FB">
        <w:rPr>
          <w:lang w:val="en-US"/>
        </w:rPr>
        <w:t xml:space="preserve"> </w:t>
      </w:r>
    </w:p>
    <w:p w14:paraId="10BB0A02" w14:textId="3EB08033" w:rsidR="008B15FB" w:rsidRPr="00350AB2" w:rsidRDefault="008B15FB" w:rsidP="00EB2D1A">
      <w:pPr>
        <w:pStyle w:val="Heading2"/>
        <w:rPr>
          <w:lang w:val="en-US"/>
        </w:rPr>
      </w:pPr>
      <w:bookmarkStart w:id="28" w:name="_Toc209686247"/>
      <w:r w:rsidRPr="008B15FB">
        <w:rPr>
          <w:lang w:val="en-US"/>
        </w:rPr>
        <w:t>Quick-Sort</w:t>
      </w:r>
      <w:bookmarkEnd w:id="28"/>
    </w:p>
    <w:p w14:paraId="65CEF80D" w14:textId="2E24FD93" w:rsidR="008B15FB" w:rsidRPr="008B15FB" w:rsidRDefault="008B15FB" w:rsidP="00350AB2">
      <w:pPr>
        <w:pStyle w:val="Heading2"/>
        <w:rPr>
          <w:lang w:val="en-US"/>
        </w:rPr>
      </w:pPr>
      <w:bookmarkStart w:id="29" w:name="_Toc209686248"/>
      <w:r w:rsidRPr="008B15FB">
        <w:rPr>
          <w:lang w:val="en-US"/>
        </w:rPr>
        <w:t>Sorting Lower Bound</w:t>
      </w:r>
      <w:bookmarkEnd w:id="29"/>
    </w:p>
    <w:p w14:paraId="569F4E9B" w14:textId="50BF0D9B" w:rsidR="008B15FB" w:rsidRDefault="008B15FB" w:rsidP="00350AB2">
      <w:pPr>
        <w:pStyle w:val="Heading2"/>
      </w:pPr>
      <w:bookmarkStart w:id="30" w:name="_Toc209686249"/>
      <w:r w:rsidRPr="00350AB2">
        <w:rPr>
          <w:lang w:val="en-US"/>
        </w:rPr>
        <w:t>Radix</w:t>
      </w:r>
      <w:r>
        <w:t>-</w:t>
      </w:r>
      <w:proofErr w:type="spellStart"/>
      <w:r>
        <w:t>Sort</w:t>
      </w:r>
      <w:bookmarkEnd w:id="30"/>
      <w:proofErr w:type="spellEnd"/>
    </w:p>
    <w:p w14:paraId="7B21358C" w14:textId="77777777" w:rsidR="008B15FB" w:rsidRDefault="008B15FB" w:rsidP="00EB2D1A"/>
    <w:p w14:paraId="2EFB1AF2" w14:textId="156F5EFA" w:rsidR="008B15FB" w:rsidRPr="008B15FB" w:rsidRDefault="008B15FB" w:rsidP="00350AB2">
      <w:pPr>
        <w:pStyle w:val="Heading1"/>
        <w:rPr>
          <w:lang w:val="en-US"/>
        </w:rPr>
      </w:pPr>
      <w:bookmarkStart w:id="31" w:name="_Toc209686250"/>
      <w:r w:rsidRPr="008B15FB">
        <w:rPr>
          <w:lang w:val="en-US"/>
        </w:rPr>
        <w:t>Text</w:t>
      </w:r>
      <w:r>
        <w:rPr>
          <w:lang w:val="en-US"/>
        </w:rPr>
        <w:t xml:space="preserve"> </w:t>
      </w:r>
      <w:r w:rsidRPr="00350AB2">
        <w:t>Processing</w:t>
      </w:r>
      <w:bookmarkEnd w:id="31"/>
    </w:p>
    <w:p w14:paraId="590A02C5" w14:textId="48012F72" w:rsidR="008B15FB" w:rsidRPr="00350AB2" w:rsidRDefault="008B15FB" w:rsidP="00EB2D1A">
      <w:pPr>
        <w:pStyle w:val="Heading2"/>
        <w:rPr>
          <w:lang w:val="en-US"/>
        </w:rPr>
      </w:pPr>
      <w:bookmarkStart w:id="32" w:name="_Toc209686251"/>
      <w:r w:rsidRPr="008B15FB">
        <w:rPr>
          <w:lang w:val="en-US"/>
        </w:rPr>
        <w:t>Pattern Matching</w:t>
      </w:r>
      <w:bookmarkEnd w:id="32"/>
    </w:p>
    <w:p w14:paraId="23618D1D" w14:textId="06C2A175" w:rsidR="008B15FB" w:rsidRPr="00350AB2" w:rsidRDefault="008B15FB" w:rsidP="00EB2D1A">
      <w:pPr>
        <w:pStyle w:val="Heading2"/>
        <w:rPr>
          <w:lang w:val="en-US"/>
        </w:rPr>
      </w:pPr>
      <w:bookmarkStart w:id="33" w:name="_Toc209686252"/>
      <w:r w:rsidRPr="008B15FB">
        <w:rPr>
          <w:lang w:val="en-US"/>
        </w:rPr>
        <w:t>Brute-Force</w:t>
      </w:r>
      <w:bookmarkEnd w:id="33"/>
    </w:p>
    <w:p w14:paraId="5071572A" w14:textId="75921ACA" w:rsidR="008B15FB" w:rsidRPr="00350AB2" w:rsidRDefault="008B15FB" w:rsidP="00EB2D1A">
      <w:pPr>
        <w:pStyle w:val="Heading2"/>
        <w:rPr>
          <w:lang w:val="en-US"/>
        </w:rPr>
      </w:pPr>
      <w:bookmarkStart w:id="34" w:name="_Toc209686253"/>
      <w:r w:rsidRPr="008B15FB">
        <w:rPr>
          <w:lang w:val="en-US"/>
        </w:rPr>
        <w:t>BM</w:t>
      </w:r>
      <w:bookmarkEnd w:id="34"/>
    </w:p>
    <w:p w14:paraId="06F4F9AE" w14:textId="03FA25BA" w:rsidR="008B15FB" w:rsidRPr="006E4627" w:rsidRDefault="008B15FB" w:rsidP="00350AB2">
      <w:pPr>
        <w:pStyle w:val="Heading2"/>
      </w:pPr>
      <w:bookmarkStart w:id="35" w:name="_Toc209686254"/>
      <w:r w:rsidRPr="00350AB2">
        <w:rPr>
          <w:lang w:val="en-US"/>
        </w:rPr>
        <w:t>KMP</w:t>
      </w:r>
      <w:bookmarkEnd w:id="35"/>
    </w:p>
    <w:p w14:paraId="3EABFA41" w14:textId="77777777" w:rsidR="00EB2D1A" w:rsidRDefault="00EB2D1A">
      <w:pPr>
        <w:spacing w:line="276" w:lineRule="auto"/>
        <w:jc w:val="left"/>
      </w:pPr>
    </w:p>
    <w:p w14:paraId="1FF9678A" w14:textId="7443D023" w:rsidR="008B15FB" w:rsidRDefault="008B15FB" w:rsidP="00350AB2">
      <w:pPr>
        <w:pStyle w:val="Heading1"/>
      </w:pPr>
      <w:bookmarkStart w:id="36" w:name="_Toc209686255"/>
      <w:r>
        <w:lastRenderedPageBreak/>
        <w:t>Graphs</w:t>
      </w:r>
      <w:bookmarkEnd w:id="36"/>
    </w:p>
    <w:p w14:paraId="6AAED505" w14:textId="4DF68FEB" w:rsidR="008B15FB" w:rsidRDefault="00350AB2" w:rsidP="00350AB2">
      <w:pPr>
        <w:pStyle w:val="Heading2"/>
      </w:pPr>
      <w:bookmarkStart w:id="37" w:name="_Toc209686256"/>
      <w:r w:rsidRPr="00350AB2">
        <w:rPr>
          <w:lang w:val="en-US"/>
        </w:rPr>
        <w:t>DFS</w:t>
      </w:r>
      <w:bookmarkEnd w:id="37"/>
    </w:p>
    <w:p w14:paraId="1076380C" w14:textId="4D417E01" w:rsidR="00350AB2" w:rsidRDefault="00350AB2" w:rsidP="00350AB2">
      <w:pPr>
        <w:pStyle w:val="Heading2"/>
      </w:pPr>
      <w:bookmarkStart w:id="38" w:name="_Toc209686257"/>
      <w:r w:rsidRPr="00350AB2">
        <w:rPr>
          <w:lang w:val="en-US"/>
        </w:rPr>
        <w:t>BFS</w:t>
      </w:r>
      <w:bookmarkEnd w:id="38"/>
    </w:p>
    <w:p w14:paraId="5F626007" w14:textId="42C26539" w:rsidR="00350AB2" w:rsidRDefault="00350AB2" w:rsidP="00350AB2">
      <w:pPr>
        <w:pStyle w:val="Heading2"/>
      </w:pPr>
      <w:bookmarkStart w:id="39" w:name="_Toc209686258"/>
      <w:proofErr w:type="spellStart"/>
      <w:r w:rsidRPr="00350AB2">
        <w:rPr>
          <w:lang w:val="en-US"/>
        </w:rPr>
        <w:t>Digraphs</w:t>
      </w:r>
      <w:bookmarkEnd w:id="39"/>
      <w:proofErr w:type="spellEnd"/>
    </w:p>
    <w:p w14:paraId="69C34F8D" w14:textId="4D7702CA" w:rsidR="00350AB2" w:rsidRDefault="00350AB2" w:rsidP="00350AB2">
      <w:pPr>
        <w:pStyle w:val="Heading2"/>
      </w:pPr>
      <w:bookmarkStart w:id="40" w:name="_Toc209686259"/>
      <w:proofErr w:type="spellStart"/>
      <w:r w:rsidRPr="00350AB2">
        <w:rPr>
          <w:lang w:val="en-US"/>
        </w:rPr>
        <w:t>Shortes</w:t>
      </w:r>
      <w:proofErr w:type="spellEnd"/>
      <w:r>
        <w:t xml:space="preserve"> Path</w:t>
      </w:r>
      <w:bookmarkEnd w:id="40"/>
    </w:p>
    <w:p w14:paraId="08B210A7" w14:textId="6B2DCB05" w:rsidR="00350AB2" w:rsidRDefault="00350AB2" w:rsidP="00350AB2">
      <w:pPr>
        <w:pStyle w:val="Heading2"/>
      </w:pPr>
      <w:bookmarkStart w:id="41" w:name="_Toc209686260"/>
      <w:r>
        <w:t xml:space="preserve">Minimum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Trees</w:t>
      </w:r>
      <w:bookmarkEnd w:id="41"/>
      <w:proofErr w:type="spellEnd"/>
    </w:p>
    <w:p w14:paraId="61DFCB82" w14:textId="77777777" w:rsidR="00A4283B" w:rsidRPr="006D5BB8" w:rsidRDefault="00A4283B">
      <w:pPr>
        <w:spacing w:line="276" w:lineRule="auto"/>
        <w:jc w:val="left"/>
      </w:pPr>
      <w:r w:rsidRPr="006D5BB8">
        <w:br w:type="page"/>
      </w:r>
    </w:p>
    <w:bookmarkStart w:id="42" w:name="_Toc209686261" w:displacedByCustomXml="next"/>
    <w:sdt>
      <w:sdtPr>
        <w:rPr>
          <w:rFonts w:eastAsiaTheme="minorHAnsi" w:cstheme="minorBidi"/>
          <w:b w:val="0"/>
          <w:bCs w:val="0"/>
          <w:color w:val="000000" w:themeColor="text1"/>
          <w:sz w:val="20"/>
          <w:szCs w:val="22"/>
        </w:rPr>
        <w:id w:val="491445492"/>
        <w:docPartObj>
          <w:docPartGallery w:val="Bibliographies"/>
          <w:docPartUnique/>
        </w:docPartObj>
      </w:sdtPr>
      <w:sdtEndPr/>
      <w:sdtContent>
        <w:p w14:paraId="618F28F8" w14:textId="77777777" w:rsidR="00A4283B" w:rsidRPr="006D5BB8" w:rsidRDefault="006D5BB8" w:rsidP="006D5BB8">
          <w:pPr>
            <w:pStyle w:val="Anhangberschrift1"/>
          </w:pPr>
          <w:r>
            <w:t>Quellenverzeichnis</w:t>
          </w:r>
          <w:bookmarkEnd w:id="42"/>
        </w:p>
        <w:sdt>
          <w:sdtPr>
            <w:id w:val="-573587230"/>
            <w:bibliography/>
          </w:sdtPr>
          <w:sdtEndPr/>
          <w:sdtContent>
            <w:p w14:paraId="4C239DC4" w14:textId="77777777" w:rsidR="003710BD" w:rsidRDefault="003710BD" w:rsidP="003710BD">
              <w:pPr>
                <w:pStyle w:val="Bibliography"/>
                <w:ind w:left="720" w:hanging="720"/>
              </w:pPr>
            </w:p>
            <w:p w14:paraId="0D6842B8" w14:textId="77777777" w:rsidR="006D5BB8" w:rsidRPr="006D5BB8" w:rsidRDefault="0003761B" w:rsidP="003710BD"/>
          </w:sdtContent>
        </w:sdt>
      </w:sdtContent>
    </w:sdt>
    <w:p w14:paraId="73D45080" w14:textId="77777777" w:rsidR="006D5BB8" w:rsidRPr="006D5BB8" w:rsidRDefault="006D5BB8" w:rsidP="006D5BB8">
      <w:pPr>
        <w:pStyle w:val="Anhangberschrift1"/>
      </w:pPr>
      <w:bookmarkStart w:id="43" w:name="_Toc209686262"/>
      <w:r w:rsidRPr="006D5BB8">
        <w:t>Abbildungsverzeichnis</w:t>
      </w:r>
      <w:bookmarkEnd w:id="43"/>
    </w:p>
    <w:p w14:paraId="33213F87" w14:textId="77777777" w:rsidR="00A4283B" w:rsidRPr="003710BD" w:rsidRDefault="006D5BB8" w:rsidP="00A4283B">
      <w:pPr>
        <w:rPr>
          <w:lang w:val="en-GB"/>
        </w:rPr>
      </w:pPr>
      <w:r w:rsidRPr="006D5BB8">
        <w:fldChar w:fldCharType="begin"/>
      </w:r>
      <w:r w:rsidRPr="003710BD">
        <w:rPr>
          <w:lang w:val="en-GB"/>
        </w:rPr>
        <w:instrText xml:space="preserve"> TOC \h \z \c "Abbildung" </w:instrText>
      </w:r>
      <w:r w:rsidRPr="006D5BB8">
        <w:fldChar w:fldCharType="separate"/>
      </w:r>
      <w:r w:rsidR="003710BD">
        <w:rPr>
          <w:b/>
          <w:bCs/>
          <w:noProof/>
          <w:lang w:val="en-US"/>
        </w:rPr>
        <w:t>No table of figures entries found.</w:t>
      </w:r>
      <w:r w:rsidRPr="006D5BB8">
        <w:fldChar w:fldCharType="end"/>
      </w:r>
    </w:p>
    <w:sectPr w:rsidR="00A4283B" w:rsidRPr="003710BD" w:rsidSect="006C31E4">
      <w:headerReference w:type="default" r:id="rId13"/>
      <w:footerReference w:type="default" r:id="rId14"/>
      <w:footerReference w:type="first" r:id="rId15"/>
      <w:pgSz w:w="11906" w:h="16838" w:code="9"/>
      <w:pgMar w:top="1814" w:right="1134" w:bottom="1134" w:left="1701" w:header="680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FF15" w14:textId="77777777" w:rsidR="006E7DFB" w:rsidRDefault="006E7DFB" w:rsidP="009C7348">
      <w:pPr>
        <w:spacing w:after="0" w:line="240" w:lineRule="auto"/>
      </w:pPr>
      <w:r>
        <w:separator/>
      </w:r>
    </w:p>
  </w:endnote>
  <w:endnote w:type="continuationSeparator" w:id="0">
    <w:p w14:paraId="470FE181" w14:textId="77777777" w:rsidR="006E7DFB" w:rsidRDefault="006E7DFB" w:rsidP="009C7348">
      <w:pPr>
        <w:spacing w:after="0" w:line="240" w:lineRule="auto"/>
      </w:pPr>
      <w:r>
        <w:continuationSeparator/>
      </w:r>
    </w:p>
  </w:endnote>
  <w:endnote w:type="continuationNotice" w:id="1">
    <w:p w14:paraId="21329F34" w14:textId="77777777" w:rsidR="006E7DFB" w:rsidRDefault="006E7DF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Calibri"/>
    <w:charset w:val="00"/>
    <w:family w:val="swiss"/>
    <w:pitch w:val="variable"/>
    <w:sig w:usb0="800000AF" w:usb1="5000204A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F1DC" w14:textId="77777777" w:rsidR="00F65841" w:rsidRDefault="007E1193" w:rsidP="00A5170F">
    <w:pPr>
      <w:pStyle w:val="Footer"/>
    </w:pPr>
    <w:r>
      <w:t>Katharina Tschirky</w:t>
    </w:r>
  </w:p>
  <w:p w14:paraId="2E2CBFF4" w14:textId="1BE370FB" w:rsidR="007E1193" w:rsidRPr="000B688E" w:rsidRDefault="00F65841" w:rsidP="00A5170F">
    <w:pPr>
      <w:pStyle w:val="Footer"/>
      <w:rPr>
        <w:rFonts w:cs="Segoe UI"/>
      </w:rPr>
    </w:pPr>
    <w:r>
      <w:t>Melanie Müller</w:t>
    </w:r>
    <w:r w:rsidR="007E1193" w:rsidRPr="00A5170F">
      <w:ptab w:relativeTo="margin" w:alignment="center" w:leader="none"/>
    </w:r>
    <w:r w:rsidR="007E1193" w:rsidRPr="000B688E">
      <w:rPr>
        <w:rFonts w:cs="Segoe UI"/>
      </w:rPr>
      <w:fldChar w:fldCharType="begin"/>
    </w:r>
    <w:r w:rsidR="007E1193" w:rsidRPr="000B688E">
      <w:rPr>
        <w:rFonts w:cs="Segoe UI"/>
      </w:rPr>
      <w:instrText xml:space="preserve"> DATE   \* MERGEFORMAT </w:instrText>
    </w:r>
    <w:r w:rsidR="007E1193" w:rsidRPr="000B688E">
      <w:rPr>
        <w:rFonts w:cs="Segoe UI"/>
      </w:rPr>
      <w:fldChar w:fldCharType="separate"/>
    </w:r>
    <w:r w:rsidR="00096601">
      <w:rPr>
        <w:rFonts w:cs="Segoe UI"/>
        <w:noProof/>
      </w:rPr>
      <w:t>25.09.2025</w:t>
    </w:r>
    <w:r w:rsidR="007E1193" w:rsidRPr="000B688E">
      <w:rPr>
        <w:rFonts w:cs="Segoe UI"/>
        <w:noProof/>
      </w:rPr>
      <w:fldChar w:fldCharType="end"/>
    </w:r>
    <w:r w:rsidR="007E1193" w:rsidRPr="000B688E">
      <w:rPr>
        <w:rFonts w:cs="Segoe UI"/>
      </w:rPr>
      <w:ptab w:relativeTo="margin" w:alignment="right" w:leader="none"/>
    </w:r>
    <w:r w:rsidR="007E1193" w:rsidRPr="000B688E">
      <w:rPr>
        <w:rFonts w:cs="Segoe UI"/>
      </w:rPr>
      <w:t xml:space="preserve">Seite </w:t>
    </w:r>
    <w:r w:rsidR="007E1193" w:rsidRPr="000B688E">
      <w:rPr>
        <w:rFonts w:cs="Segoe UI"/>
      </w:rPr>
      <w:fldChar w:fldCharType="begin"/>
    </w:r>
    <w:r w:rsidR="007E1193" w:rsidRPr="000B688E">
      <w:rPr>
        <w:rFonts w:cs="Segoe UI"/>
      </w:rPr>
      <w:instrText xml:space="preserve"> PAGE  \* Arabic  \* MERGEFORMAT </w:instrText>
    </w:r>
    <w:r w:rsidR="007E1193" w:rsidRPr="000B688E">
      <w:rPr>
        <w:rFonts w:cs="Segoe UI"/>
      </w:rPr>
      <w:fldChar w:fldCharType="separate"/>
    </w:r>
    <w:r w:rsidR="007E1193">
      <w:rPr>
        <w:rFonts w:cs="Segoe UI"/>
        <w:noProof/>
      </w:rPr>
      <w:t>6</w:t>
    </w:r>
    <w:r w:rsidR="007E1193" w:rsidRPr="000B688E">
      <w:rPr>
        <w:rFonts w:cs="Segoe UI"/>
        <w:noProof/>
      </w:rPr>
      <w:fldChar w:fldCharType="end"/>
    </w:r>
    <w:r w:rsidR="007E1193" w:rsidRPr="000B688E">
      <w:rPr>
        <w:rFonts w:cs="Segoe UI"/>
      </w:rPr>
      <w:t xml:space="preserve"> von </w:t>
    </w:r>
    <w:r w:rsidR="007E1193" w:rsidRPr="000B688E">
      <w:rPr>
        <w:rFonts w:cs="Segoe UI"/>
      </w:rPr>
      <w:fldChar w:fldCharType="begin"/>
    </w:r>
    <w:r w:rsidR="007E1193" w:rsidRPr="000B688E">
      <w:rPr>
        <w:rFonts w:cs="Segoe UI"/>
      </w:rPr>
      <w:instrText xml:space="preserve"> NUMPAGES  \* Arabic  \* MERGEFORMAT </w:instrText>
    </w:r>
    <w:r w:rsidR="007E1193" w:rsidRPr="000B688E">
      <w:rPr>
        <w:rFonts w:cs="Segoe UI"/>
      </w:rPr>
      <w:fldChar w:fldCharType="separate"/>
    </w:r>
    <w:r w:rsidR="007E1193">
      <w:rPr>
        <w:rFonts w:cs="Segoe UI"/>
        <w:noProof/>
      </w:rPr>
      <w:t>7</w:t>
    </w:r>
    <w:r w:rsidR="007E1193" w:rsidRPr="000B688E">
      <w:rPr>
        <w:rFonts w:cs="Segoe UI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519D" w14:textId="77777777" w:rsidR="007E1193" w:rsidRDefault="007E1193" w:rsidP="00A5170F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6AFD" w14:textId="77777777" w:rsidR="006E7DFB" w:rsidRDefault="006E7DFB" w:rsidP="009C7348">
      <w:pPr>
        <w:spacing w:after="0" w:line="240" w:lineRule="auto"/>
      </w:pPr>
      <w:r>
        <w:separator/>
      </w:r>
    </w:p>
  </w:footnote>
  <w:footnote w:type="continuationSeparator" w:id="0">
    <w:p w14:paraId="757078D4" w14:textId="77777777" w:rsidR="006E7DFB" w:rsidRDefault="006E7DFB" w:rsidP="009C7348">
      <w:pPr>
        <w:spacing w:after="0" w:line="240" w:lineRule="auto"/>
      </w:pPr>
      <w:r>
        <w:continuationSeparator/>
      </w:r>
    </w:p>
  </w:footnote>
  <w:footnote w:type="continuationNotice" w:id="1">
    <w:p w14:paraId="625DE30B" w14:textId="77777777" w:rsidR="006E7DFB" w:rsidRDefault="006E7DF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BDB22" w14:textId="2D4FA46C" w:rsidR="007E1193" w:rsidRPr="0067695B" w:rsidRDefault="00F65841" w:rsidP="00347E3D">
    <w:pPr>
      <w:pStyle w:val="Header"/>
      <w:tabs>
        <w:tab w:val="clear" w:pos="9072"/>
        <w:tab w:val="right" w:pos="9071"/>
      </w:tabs>
      <w:rPr>
        <w:i w:val="0"/>
        <w:color w:val="000000" w:themeColor="text1"/>
        <w:sz w:val="16"/>
      </w:rPr>
    </w:pPr>
    <w:r>
      <w:rPr>
        <w:i w:val="0"/>
        <w:color w:val="000000" w:themeColor="text1"/>
        <w:sz w:val="16"/>
      </w:rPr>
      <w:t>AlgDat</w:t>
    </w:r>
    <w:r w:rsidR="007E1193" w:rsidRPr="0067695B">
      <w:rPr>
        <w:i w:val="0"/>
        <w:color w:val="000000" w:themeColor="text1"/>
        <w:sz w:val="16"/>
      </w:rPr>
      <w:tab/>
    </w:r>
    <w:r w:rsidR="007E1193" w:rsidRPr="0067695B">
      <w:rPr>
        <w:i w:val="0"/>
        <w:color w:val="000000" w:themeColor="text1"/>
        <w:sz w:val="16"/>
      </w:rPr>
      <w:tab/>
    </w:r>
    <w:r>
      <w:rPr>
        <w:i w:val="0"/>
        <w:color w:val="000000" w:themeColor="text1"/>
        <w:sz w:val="16"/>
      </w:rPr>
      <w:t>Zusammenfassung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4D3419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ECACA94"/>
    <w:lvl w:ilvl="0">
      <w:start w:val="1"/>
      <w:numFmt w:val="bullet"/>
      <w:pStyle w:val="ListBullet4"/>
      <w:lvlText w:val="◦"/>
      <w:lvlJc w:val="left"/>
      <w:pPr>
        <w:ind w:left="1209" w:hanging="360"/>
      </w:pPr>
      <w:rPr>
        <w:rFonts w:ascii="Arial Black" w:hAnsi="Arial Black" w:hint="default"/>
      </w:rPr>
    </w:lvl>
  </w:abstractNum>
  <w:abstractNum w:abstractNumId="2" w15:restartNumberingAfterBreak="0">
    <w:nsid w:val="FFFFFF82"/>
    <w:multiLevelType w:val="singleLevel"/>
    <w:tmpl w:val="366C3EAE"/>
    <w:lvl w:ilvl="0">
      <w:start w:val="1"/>
      <w:numFmt w:val="bullet"/>
      <w:pStyle w:val="ListBullet3"/>
      <w:lvlText w:val=""/>
      <w:lvlJc w:val="left"/>
      <w:pPr>
        <w:ind w:left="927" w:hanging="360"/>
      </w:pPr>
      <w:rPr>
        <w:rFonts w:ascii="Wingdings 2" w:hAnsi="Wingdings 2" w:hint="default"/>
        <w:spacing w:val="0"/>
        <w:w w:val="100"/>
        <w:position w:val="0"/>
        <w:sz w:val="28"/>
        <w:vertAlign w:val="baseline"/>
      </w:rPr>
    </w:lvl>
  </w:abstractNum>
  <w:abstractNum w:abstractNumId="3" w15:restartNumberingAfterBreak="0">
    <w:nsid w:val="FFFFFF83"/>
    <w:multiLevelType w:val="singleLevel"/>
    <w:tmpl w:val="9920F634"/>
    <w:lvl w:ilvl="0">
      <w:numFmt w:val="bullet"/>
      <w:pStyle w:val="ListBullet2"/>
      <w:lvlText w:val="◦"/>
      <w:lvlJc w:val="left"/>
      <w:pPr>
        <w:ind w:left="644" w:hanging="360"/>
      </w:pPr>
      <w:rPr>
        <w:rFonts w:ascii="Arial Black" w:hAnsi="Arial Black" w:cs="Arial Black" w:hint="default"/>
        <w:b/>
        <w:color w:val="auto"/>
        <w:sz w:val="28"/>
      </w:rPr>
    </w:lvl>
  </w:abstractNum>
  <w:abstractNum w:abstractNumId="4" w15:restartNumberingAfterBreak="0">
    <w:nsid w:val="FFFFFF89"/>
    <w:multiLevelType w:val="singleLevel"/>
    <w:tmpl w:val="53345D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2DD4D05"/>
    <w:multiLevelType w:val="multilevel"/>
    <w:tmpl w:val="E560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D1444"/>
    <w:multiLevelType w:val="multilevel"/>
    <w:tmpl w:val="0B60DB4A"/>
    <w:styleLink w:val="Anhang1"/>
    <w:lvl w:ilvl="0">
      <w:start w:val="1"/>
      <w:numFmt w:val="upperLetter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lang w:val="de-D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D472E0E"/>
    <w:multiLevelType w:val="hybridMultilevel"/>
    <w:tmpl w:val="19D696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A6178"/>
    <w:multiLevelType w:val="multilevel"/>
    <w:tmpl w:val="3C526122"/>
    <w:styleLink w:val="Anhang"/>
    <w:lvl w:ilvl="0">
      <w:start w:val="1"/>
      <w:numFmt w:val="upperLetter"/>
      <w:pStyle w:val="Anhangberschrift1"/>
      <w:lvlText w:val="%1"/>
      <w:lvlJc w:val="left"/>
      <w:pPr>
        <w:tabs>
          <w:tab w:val="num" w:pos="567"/>
        </w:tabs>
        <w:ind w:left="737" w:hanging="737"/>
      </w:pPr>
      <w:rPr>
        <w:rFonts w:hint="default"/>
      </w:rPr>
    </w:lvl>
    <w:lvl w:ilvl="1">
      <w:start w:val="1"/>
      <w:numFmt w:val="decimal"/>
      <w:lvlRestart w:val="0"/>
      <w:pStyle w:val="Anhangberschrift2"/>
      <w:lvlText w:val="%1.%2"/>
      <w:lvlJc w:val="left"/>
      <w:pPr>
        <w:tabs>
          <w:tab w:val="num" w:pos="567"/>
        </w:tabs>
        <w:ind w:left="737" w:hanging="737"/>
      </w:pPr>
      <w:rPr>
        <w:rFonts w:hint="default"/>
        <w:lang w:val="de-DE"/>
      </w:rPr>
    </w:lvl>
    <w:lvl w:ilvl="2">
      <w:numFmt w:val="none"/>
      <w:lvlText w:val="A.2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3">
      <w:start w:val="1"/>
      <w:numFmt w:val="none"/>
      <w:lvlRestart w:val="0"/>
      <w:lvlText w:val="A.3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4">
      <w:start w:val="1"/>
      <w:numFmt w:val="none"/>
      <w:lvlRestart w:val="0"/>
      <w:lvlText w:val="A.4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5">
      <w:start w:val="1"/>
      <w:numFmt w:val="none"/>
      <w:lvlRestart w:val="0"/>
      <w:lvlText w:val="A.5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6">
      <w:start w:val="1"/>
      <w:numFmt w:val="none"/>
      <w:lvlRestart w:val="0"/>
      <w:lvlText w:val="A.6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7">
      <w:start w:val="1"/>
      <w:numFmt w:val="none"/>
      <w:lvlRestart w:val="0"/>
      <w:lvlText w:val="A.7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8">
      <w:start w:val="1"/>
      <w:numFmt w:val="none"/>
      <w:lvlRestart w:val="0"/>
      <w:lvlText w:val="A.8"/>
      <w:lvlJc w:val="left"/>
      <w:pPr>
        <w:tabs>
          <w:tab w:val="num" w:pos="851"/>
        </w:tabs>
        <w:ind w:left="737" w:hanging="737"/>
      </w:pPr>
      <w:rPr>
        <w:rFonts w:hint="default"/>
      </w:rPr>
    </w:lvl>
  </w:abstractNum>
  <w:abstractNum w:abstractNumId="9" w15:restartNumberingAfterBreak="0">
    <w:nsid w:val="47026021"/>
    <w:multiLevelType w:val="hybridMultilevel"/>
    <w:tmpl w:val="1A12820C"/>
    <w:lvl w:ilvl="0" w:tplc="73DE8C8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769B7"/>
    <w:multiLevelType w:val="multilevel"/>
    <w:tmpl w:val="08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C474BF0"/>
    <w:multiLevelType w:val="multilevel"/>
    <w:tmpl w:val="3C526122"/>
    <w:numStyleLink w:val="Anhang"/>
  </w:abstractNum>
  <w:abstractNum w:abstractNumId="12" w15:restartNumberingAfterBreak="0">
    <w:nsid w:val="60ED3BB7"/>
    <w:multiLevelType w:val="hybridMultilevel"/>
    <w:tmpl w:val="F6222100"/>
    <w:lvl w:ilvl="0" w:tplc="DA2A318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2618B"/>
    <w:multiLevelType w:val="multilevel"/>
    <w:tmpl w:val="CEA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77C87"/>
    <w:multiLevelType w:val="hybridMultilevel"/>
    <w:tmpl w:val="50B007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C46F8A"/>
    <w:multiLevelType w:val="hybridMultilevel"/>
    <w:tmpl w:val="BA3647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318936">
    <w:abstractNumId w:val="6"/>
  </w:num>
  <w:num w:numId="2" w16cid:durableId="1145387885">
    <w:abstractNumId w:val="8"/>
  </w:num>
  <w:num w:numId="3" w16cid:durableId="394476008">
    <w:abstractNumId w:val="11"/>
  </w:num>
  <w:num w:numId="4" w16cid:durableId="870341115">
    <w:abstractNumId w:val="10"/>
  </w:num>
  <w:num w:numId="5" w16cid:durableId="1565489419">
    <w:abstractNumId w:val="4"/>
  </w:num>
  <w:num w:numId="6" w16cid:durableId="602495643">
    <w:abstractNumId w:val="3"/>
  </w:num>
  <w:num w:numId="7" w16cid:durableId="1690717957">
    <w:abstractNumId w:val="2"/>
  </w:num>
  <w:num w:numId="8" w16cid:durableId="1236356209">
    <w:abstractNumId w:val="1"/>
  </w:num>
  <w:num w:numId="9" w16cid:durableId="592126201">
    <w:abstractNumId w:val="0"/>
  </w:num>
  <w:num w:numId="10" w16cid:durableId="1198546534">
    <w:abstractNumId w:val="5"/>
  </w:num>
  <w:num w:numId="11" w16cid:durableId="1491870836">
    <w:abstractNumId w:val="13"/>
  </w:num>
  <w:num w:numId="12" w16cid:durableId="86117959">
    <w:abstractNumId w:val="14"/>
  </w:num>
  <w:num w:numId="13" w16cid:durableId="280109328">
    <w:abstractNumId w:val="7"/>
  </w:num>
  <w:num w:numId="14" w16cid:durableId="1861358288">
    <w:abstractNumId w:val="12"/>
  </w:num>
  <w:num w:numId="15" w16cid:durableId="390691186">
    <w:abstractNumId w:val="15"/>
  </w:num>
  <w:num w:numId="16" w16cid:durableId="136384757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onsecutiveHyphenLimit w:val="2"/>
  <w:hyphenationZone w:val="51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41"/>
    <w:rsid w:val="000008E3"/>
    <w:rsid w:val="00001983"/>
    <w:rsid w:val="00002DB4"/>
    <w:rsid w:val="00005E73"/>
    <w:rsid w:val="00006CE0"/>
    <w:rsid w:val="0000710A"/>
    <w:rsid w:val="000101E1"/>
    <w:rsid w:val="00011D72"/>
    <w:rsid w:val="00017C2D"/>
    <w:rsid w:val="000231CA"/>
    <w:rsid w:val="000236E3"/>
    <w:rsid w:val="0002377E"/>
    <w:rsid w:val="00030034"/>
    <w:rsid w:val="00030654"/>
    <w:rsid w:val="0003373B"/>
    <w:rsid w:val="0003761B"/>
    <w:rsid w:val="0004165F"/>
    <w:rsid w:val="00044FBE"/>
    <w:rsid w:val="000458F4"/>
    <w:rsid w:val="00046A68"/>
    <w:rsid w:val="00047032"/>
    <w:rsid w:val="000472D2"/>
    <w:rsid w:val="00047C97"/>
    <w:rsid w:val="00051EB9"/>
    <w:rsid w:val="00056E1E"/>
    <w:rsid w:val="00060FD1"/>
    <w:rsid w:val="00063C3D"/>
    <w:rsid w:val="00063FEA"/>
    <w:rsid w:val="00067461"/>
    <w:rsid w:val="00070817"/>
    <w:rsid w:val="00070F82"/>
    <w:rsid w:val="00071926"/>
    <w:rsid w:val="00071F5A"/>
    <w:rsid w:val="00077A87"/>
    <w:rsid w:val="00077E1D"/>
    <w:rsid w:val="00080155"/>
    <w:rsid w:val="0008208B"/>
    <w:rsid w:val="00082722"/>
    <w:rsid w:val="00085E78"/>
    <w:rsid w:val="00085EE1"/>
    <w:rsid w:val="000911DC"/>
    <w:rsid w:val="00093ACE"/>
    <w:rsid w:val="000940FF"/>
    <w:rsid w:val="00096601"/>
    <w:rsid w:val="0009780F"/>
    <w:rsid w:val="000A2AF2"/>
    <w:rsid w:val="000B17E1"/>
    <w:rsid w:val="000B59A4"/>
    <w:rsid w:val="000B66B0"/>
    <w:rsid w:val="000B688E"/>
    <w:rsid w:val="000B6B7B"/>
    <w:rsid w:val="000D0B02"/>
    <w:rsid w:val="000D0B8C"/>
    <w:rsid w:val="000D1DE0"/>
    <w:rsid w:val="000D5485"/>
    <w:rsid w:val="000D5C19"/>
    <w:rsid w:val="000D7363"/>
    <w:rsid w:val="000E0C7F"/>
    <w:rsid w:val="000E1217"/>
    <w:rsid w:val="000E24E2"/>
    <w:rsid w:val="000E543C"/>
    <w:rsid w:val="000F0F26"/>
    <w:rsid w:val="000F747A"/>
    <w:rsid w:val="000F7F5E"/>
    <w:rsid w:val="00101DAA"/>
    <w:rsid w:val="00105E21"/>
    <w:rsid w:val="00112D81"/>
    <w:rsid w:val="001170AD"/>
    <w:rsid w:val="00122CD3"/>
    <w:rsid w:val="00122D5A"/>
    <w:rsid w:val="00123F10"/>
    <w:rsid w:val="00124E4F"/>
    <w:rsid w:val="00125F3A"/>
    <w:rsid w:val="00132161"/>
    <w:rsid w:val="0013380C"/>
    <w:rsid w:val="00135179"/>
    <w:rsid w:val="00135C83"/>
    <w:rsid w:val="00141973"/>
    <w:rsid w:val="001431FB"/>
    <w:rsid w:val="001447EB"/>
    <w:rsid w:val="00147A45"/>
    <w:rsid w:val="00150A56"/>
    <w:rsid w:val="00150A8F"/>
    <w:rsid w:val="0015559F"/>
    <w:rsid w:val="00157E54"/>
    <w:rsid w:val="00161534"/>
    <w:rsid w:val="001622AC"/>
    <w:rsid w:val="00163139"/>
    <w:rsid w:val="0017051F"/>
    <w:rsid w:val="00171D1B"/>
    <w:rsid w:val="001724B1"/>
    <w:rsid w:val="00172CE2"/>
    <w:rsid w:val="00173024"/>
    <w:rsid w:val="00175BC7"/>
    <w:rsid w:val="00180CC2"/>
    <w:rsid w:val="00184325"/>
    <w:rsid w:val="00185D25"/>
    <w:rsid w:val="0019198D"/>
    <w:rsid w:val="001A2B8F"/>
    <w:rsid w:val="001A4ACA"/>
    <w:rsid w:val="001B03DC"/>
    <w:rsid w:val="001B4422"/>
    <w:rsid w:val="001B638B"/>
    <w:rsid w:val="001B6657"/>
    <w:rsid w:val="001B69E8"/>
    <w:rsid w:val="001C0D98"/>
    <w:rsid w:val="001C2AA0"/>
    <w:rsid w:val="001C3092"/>
    <w:rsid w:val="001C65E7"/>
    <w:rsid w:val="001C7181"/>
    <w:rsid w:val="001D0292"/>
    <w:rsid w:val="001D2856"/>
    <w:rsid w:val="001D32A9"/>
    <w:rsid w:val="001E6593"/>
    <w:rsid w:val="001F0227"/>
    <w:rsid w:val="001F3D24"/>
    <w:rsid w:val="001F4F87"/>
    <w:rsid w:val="001F52BD"/>
    <w:rsid w:val="001F54E0"/>
    <w:rsid w:val="001F6AC6"/>
    <w:rsid w:val="001F780B"/>
    <w:rsid w:val="002019D9"/>
    <w:rsid w:val="002041ED"/>
    <w:rsid w:val="00205C18"/>
    <w:rsid w:val="00206B9E"/>
    <w:rsid w:val="00210CDC"/>
    <w:rsid w:val="0021421C"/>
    <w:rsid w:val="00221630"/>
    <w:rsid w:val="00222953"/>
    <w:rsid w:val="002231AA"/>
    <w:rsid w:val="0022405E"/>
    <w:rsid w:val="002250E9"/>
    <w:rsid w:val="00225D19"/>
    <w:rsid w:val="00226A87"/>
    <w:rsid w:val="00232C5B"/>
    <w:rsid w:val="00241AE5"/>
    <w:rsid w:val="00247796"/>
    <w:rsid w:val="00250982"/>
    <w:rsid w:val="002528ED"/>
    <w:rsid w:val="002533DB"/>
    <w:rsid w:val="00254604"/>
    <w:rsid w:val="00255C6F"/>
    <w:rsid w:val="00256C93"/>
    <w:rsid w:val="00257D16"/>
    <w:rsid w:val="002650DC"/>
    <w:rsid w:val="002654F0"/>
    <w:rsid w:val="00266EDE"/>
    <w:rsid w:val="00270262"/>
    <w:rsid w:val="002719F7"/>
    <w:rsid w:val="00273ABF"/>
    <w:rsid w:val="00276AC3"/>
    <w:rsid w:val="002825FB"/>
    <w:rsid w:val="00284A87"/>
    <w:rsid w:val="002852CC"/>
    <w:rsid w:val="00285F3A"/>
    <w:rsid w:val="0029085F"/>
    <w:rsid w:val="00294C6E"/>
    <w:rsid w:val="0029561D"/>
    <w:rsid w:val="002964DB"/>
    <w:rsid w:val="00296A29"/>
    <w:rsid w:val="002A1526"/>
    <w:rsid w:val="002A4BFE"/>
    <w:rsid w:val="002A7378"/>
    <w:rsid w:val="002B250E"/>
    <w:rsid w:val="002B2FFF"/>
    <w:rsid w:val="002B69EB"/>
    <w:rsid w:val="002C0F0E"/>
    <w:rsid w:val="002C4CD3"/>
    <w:rsid w:val="002C5A28"/>
    <w:rsid w:val="002C697A"/>
    <w:rsid w:val="002D4F2D"/>
    <w:rsid w:val="002D66E4"/>
    <w:rsid w:val="002F22D7"/>
    <w:rsid w:val="002F2662"/>
    <w:rsid w:val="002F5890"/>
    <w:rsid w:val="002F7600"/>
    <w:rsid w:val="00300072"/>
    <w:rsid w:val="003000EC"/>
    <w:rsid w:val="00302220"/>
    <w:rsid w:val="003055A1"/>
    <w:rsid w:val="00312E44"/>
    <w:rsid w:val="0031534F"/>
    <w:rsid w:val="00316C30"/>
    <w:rsid w:val="00320469"/>
    <w:rsid w:val="00321C2F"/>
    <w:rsid w:val="00325C84"/>
    <w:rsid w:val="003313ED"/>
    <w:rsid w:val="00331E4D"/>
    <w:rsid w:val="0033711C"/>
    <w:rsid w:val="00340C43"/>
    <w:rsid w:val="003452CC"/>
    <w:rsid w:val="00346FDA"/>
    <w:rsid w:val="00347223"/>
    <w:rsid w:val="00347C35"/>
    <w:rsid w:val="00347E3D"/>
    <w:rsid w:val="00350A41"/>
    <w:rsid w:val="00350AB2"/>
    <w:rsid w:val="003519F9"/>
    <w:rsid w:val="00353BB8"/>
    <w:rsid w:val="0035567E"/>
    <w:rsid w:val="00356545"/>
    <w:rsid w:val="00360CCB"/>
    <w:rsid w:val="00364AB9"/>
    <w:rsid w:val="00364BC9"/>
    <w:rsid w:val="00364E26"/>
    <w:rsid w:val="0036544D"/>
    <w:rsid w:val="0036615C"/>
    <w:rsid w:val="003672D6"/>
    <w:rsid w:val="003675E8"/>
    <w:rsid w:val="003710BD"/>
    <w:rsid w:val="00372C58"/>
    <w:rsid w:val="00374EAE"/>
    <w:rsid w:val="00375391"/>
    <w:rsid w:val="003812EA"/>
    <w:rsid w:val="003927BB"/>
    <w:rsid w:val="00393162"/>
    <w:rsid w:val="00393B0C"/>
    <w:rsid w:val="0039452E"/>
    <w:rsid w:val="00394C7D"/>
    <w:rsid w:val="003953DA"/>
    <w:rsid w:val="003A0949"/>
    <w:rsid w:val="003A1E2E"/>
    <w:rsid w:val="003A2BE9"/>
    <w:rsid w:val="003A3608"/>
    <w:rsid w:val="003B0307"/>
    <w:rsid w:val="003B1BCB"/>
    <w:rsid w:val="003B5749"/>
    <w:rsid w:val="003B6C9D"/>
    <w:rsid w:val="003C0946"/>
    <w:rsid w:val="003C18D9"/>
    <w:rsid w:val="003C1A44"/>
    <w:rsid w:val="003C24CD"/>
    <w:rsid w:val="003C7984"/>
    <w:rsid w:val="003D0025"/>
    <w:rsid w:val="003D4BA3"/>
    <w:rsid w:val="003D7409"/>
    <w:rsid w:val="003E1663"/>
    <w:rsid w:val="003E255B"/>
    <w:rsid w:val="003E2DED"/>
    <w:rsid w:val="003E3E0B"/>
    <w:rsid w:val="003E4050"/>
    <w:rsid w:val="003E4650"/>
    <w:rsid w:val="003E5A6D"/>
    <w:rsid w:val="003F0450"/>
    <w:rsid w:val="003F0B54"/>
    <w:rsid w:val="00400EB0"/>
    <w:rsid w:val="00401D11"/>
    <w:rsid w:val="004021F0"/>
    <w:rsid w:val="00402ACE"/>
    <w:rsid w:val="00402F46"/>
    <w:rsid w:val="00407250"/>
    <w:rsid w:val="00412037"/>
    <w:rsid w:val="00417C2E"/>
    <w:rsid w:val="00420472"/>
    <w:rsid w:val="00421DE7"/>
    <w:rsid w:val="00424630"/>
    <w:rsid w:val="004267E8"/>
    <w:rsid w:val="00426C05"/>
    <w:rsid w:val="00427DF2"/>
    <w:rsid w:val="00430B73"/>
    <w:rsid w:val="00430BB6"/>
    <w:rsid w:val="00433670"/>
    <w:rsid w:val="004377A4"/>
    <w:rsid w:val="0044428F"/>
    <w:rsid w:val="00444FA7"/>
    <w:rsid w:val="004461E8"/>
    <w:rsid w:val="0044761B"/>
    <w:rsid w:val="00450C66"/>
    <w:rsid w:val="00450C67"/>
    <w:rsid w:val="004521EE"/>
    <w:rsid w:val="00452D52"/>
    <w:rsid w:val="00454CB1"/>
    <w:rsid w:val="004577AB"/>
    <w:rsid w:val="00462D8C"/>
    <w:rsid w:val="0046413E"/>
    <w:rsid w:val="00473972"/>
    <w:rsid w:val="00474F20"/>
    <w:rsid w:val="0047505D"/>
    <w:rsid w:val="0047654A"/>
    <w:rsid w:val="00477AB9"/>
    <w:rsid w:val="00486F81"/>
    <w:rsid w:val="00487C05"/>
    <w:rsid w:val="00490E7D"/>
    <w:rsid w:val="00490E9C"/>
    <w:rsid w:val="00493DA1"/>
    <w:rsid w:val="004965C0"/>
    <w:rsid w:val="004A1C2B"/>
    <w:rsid w:val="004A262A"/>
    <w:rsid w:val="004A56BD"/>
    <w:rsid w:val="004A6726"/>
    <w:rsid w:val="004A79DA"/>
    <w:rsid w:val="004B0A50"/>
    <w:rsid w:val="004B173C"/>
    <w:rsid w:val="004B3316"/>
    <w:rsid w:val="004B4187"/>
    <w:rsid w:val="004C0686"/>
    <w:rsid w:val="004C1CE7"/>
    <w:rsid w:val="004C235D"/>
    <w:rsid w:val="004C259E"/>
    <w:rsid w:val="004C32C8"/>
    <w:rsid w:val="004C700B"/>
    <w:rsid w:val="004D69DB"/>
    <w:rsid w:val="004E0A38"/>
    <w:rsid w:val="004E3629"/>
    <w:rsid w:val="004E426D"/>
    <w:rsid w:val="004E44ED"/>
    <w:rsid w:val="004F621E"/>
    <w:rsid w:val="004F6B8B"/>
    <w:rsid w:val="005003D4"/>
    <w:rsid w:val="00500B96"/>
    <w:rsid w:val="00501B81"/>
    <w:rsid w:val="00501F06"/>
    <w:rsid w:val="00502AD0"/>
    <w:rsid w:val="00503448"/>
    <w:rsid w:val="00503816"/>
    <w:rsid w:val="005056A6"/>
    <w:rsid w:val="00506466"/>
    <w:rsid w:val="00507407"/>
    <w:rsid w:val="005105A4"/>
    <w:rsid w:val="005162AA"/>
    <w:rsid w:val="00520028"/>
    <w:rsid w:val="00520E17"/>
    <w:rsid w:val="0052391D"/>
    <w:rsid w:val="00524054"/>
    <w:rsid w:val="005345B7"/>
    <w:rsid w:val="0053497B"/>
    <w:rsid w:val="0053527A"/>
    <w:rsid w:val="00535505"/>
    <w:rsid w:val="00536288"/>
    <w:rsid w:val="00537DD5"/>
    <w:rsid w:val="0054102B"/>
    <w:rsid w:val="00543D1A"/>
    <w:rsid w:val="0054735E"/>
    <w:rsid w:val="005526D3"/>
    <w:rsid w:val="00553684"/>
    <w:rsid w:val="00556EC0"/>
    <w:rsid w:val="0056118F"/>
    <w:rsid w:val="00570036"/>
    <w:rsid w:val="00573511"/>
    <w:rsid w:val="00573F5C"/>
    <w:rsid w:val="00575715"/>
    <w:rsid w:val="00576C08"/>
    <w:rsid w:val="005824C0"/>
    <w:rsid w:val="00583472"/>
    <w:rsid w:val="00584029"/>
    <w:rsid w:val="0058707D"/>
    <w:rsid w:val="00587108"/>
    <w:rsid w:val="00590814"/>
    <w:rsid w:val="00595A8E"/>
    <w:rsid w:val="005A0297"/>
    <w:rsid w:val="005A3F32"/>
    <w:rsid w:val="005A5220"/>
    <w:rsid w:val="005A561D"/>
    <w:rsid w:val="005A6477"/>
    <w:rsid w:val="005B00C7"/>
    <w:rsid w:val="005B7DEE"/>
    <w:rsid w:val="005C1A03"/>
    <w:rsid w:val="005C3320"/>
    <w:rsid w:val="005C56C6"/>
    <w:rsid w:val="005C60BE"/>
    <w:rsid w:val="005C6DD0"/>
    <w:rsid w:val="005D3512"/>
    <w:rsid w:val="005D6270"/>
    <w:rsid w:val="005E1CE1"/>
    <w:rsid w:val="005E432B"/>
    <w:rsid w:val="005E6F17"/>
    <w:rsid w:val="005F22D7"/>
    <w:rsid w:val="005F2DF8"/>
    <w:rsid w:val="005F4756"/>
    <w:rsid w:val="005F6C4D"/>
    <w:rsid w:val="005F7FAF"/>
    <w:rsid w:val="00604033"/>
    <w:rsid w:val="0060425C"/>
    <w:rsid w:val="00604E67"/>
    <w:rsid w:val="00604E69"/>
    <w:rsid w:val="00616278"/>
    <w:rsid w:val="00616B4F"/>
    <w:rsid w:val="006204EB"/>
    <w:rsid w:val="00621664"/>
    <w:rsid w:val="00623BCF"/>
    <w:rsid w:val="0062561C"/>
    <w:rsid w:val="00625C18"/>
    <w:rsid w:val="0062701A"/>
    <w:rsid w:val="00631630"/>
    <w:rsid w:val="00634A01"/>
    <w:rsid w:val="00636361"/>
    <w:rsid w:val="00636A48"/>
    <w:rsid w:val="00636B98"/>
    <w:rsid w:val="00636BD2"/>
    <w:rsid w:val="006435BD"/>
    <w:rsid w:val="00654041"/>
    <w:rsid w:val="006550FC"/>
    <w:rsid w:val="00655310"/>
    <w:rsid w:val="00660769"/>
    <w:rsid w:val="00661FB3"/>
    <w:rsid w:val="006644FF"/>
    <w:rsid w:val="00664BD2"/>
    <w:rsid w:val="00665435"/>
    <w:rsid w:val="006655D8"/>
    <w:rsid w:val="006664F2"/>
    <w:rsid w:val="00667017"/>
    <w:rsid w:val="006722B5"/>
    <w:rsid w:val="00672DDE"/>
    <w:rsid w:val="00673737"/>
    <w:rsid w:val="00675AC8"/>
    <w:rsid w:val="0067695B"/>
    <w:rsid w:val="0068143B"/>
    <w:rsid w:val="0068258C"/>
    <w:rsid w:val="00682B1E"/>
    <w:rsid w:val="00682DF1"/>
    <w:rsid w:val="006869AE"/>
    <w:rsid w:val="00687F79"/>
    <w:rsid w:val="00687FDC"/>
    <w:rsid w:val="006903B8"/>
    <w:rsid w:val="00690611"/>
    <w:rsid w:val="00693BEA"/>
    <w:rsid w:val="006A1E14"/>
    <w:rsid w:val="006A1EA5"/>
    <w:rsid w:val="006A36F8"/>
    <w:rsid w:val="006B17D7"/>
    <w:rsid w:val="006B3CCA"/>
    <w:rsid w:val="006B491E"/>
    <w:rsid w:val="006B5DDE"/>
    <w:rsid w:val="006C1CA9"/>
    <w:rsid w:val="006C2A5D"/>
    <w:rsid w:val="006C31E4"/>
    <w:rsid w:val="006C3848"/>
    <w:rsid w:val="006C4E76"/>
    <w:rsid w:val="006D1CF2"/>
    <w:rsid w:val="006D5BB8"/>
    <w:rsid w:val="006D6CE1"/>
    <w:rsid w:val="006D7768"/>
    <w:rsid w:val="006E2C76"/>
    <w:rsid w:val="006E4627"/>
    <w:rsid w:val="006E54AD"/>
    <w:rsid w:val="006E7DFB"/>
    <w:rsid w:val="006F0CE5"/>
    <w:rsid w:val="006F2C4F"/>
    <w:rsid w:val="006F2CE5"/>
    <w:rsid w:val="006F3076"/>
    <w:rsid w:val="006F58BB"/>
    <w:rsid w:val="00700D76"/>
    <w:rsid w:val="00704535"/>
    <w:rsid w:val="00705913"/>
    <w:rsid w:val="0070635A"/>
    <w:rsid w:val="007108AE"/>
    <w:rsid w:val="007122B8"/>
    <w:rsid w:val="00713D66"/>
    <w:rsid w:val="00714DD4"/>
    <w:rsid w:val="00716A33"/>
    <w:rsid w:val="00720A8A"/>
    <w:rsid w:val="0072364C"/>
    <w:rsid w:val="007250DE"/>
    <w:rsid w:val="0072521B"/>
    <w:rsid w:val="00727CEE"/>
    <w:rsid w:val="00732117"/>
    <w:rsid w:val="00732C0A"/>
    <w:rsid w:val="007341DB"/>
    <w:rsid w:val="00734CC1"/>
    <w:rsid w:val="007361BA"/>
    <w:rsid w:val="007365E9"/>
    <w:rsid w:val="007440D9"/>
    <w:rsid w:val="00745BA2"/>
    <w:rsid w:val="00746502"/>
    <w:rsid w:val="00746BAA"/>
    <w:rsid w:val="00747396"/>
    <w:rsid w:val="007501E8"/>
    <w:rsid w:val="00756288"/>
    <w:rsid w:val="00760097"/>
    <w:rsid w:val="007624E0"/>
    <w:rsid w:val="007640CA"/>
    <w:rsid w:val="00773E38"/>
    <w:rsid w:val="007758F8"/>
    <w:rsid w:val="00781254"/>
    <w:rsid w:val="00785F41"/>
    <w:rsid w:val="00790DB2"/>
    <w:rsid w:val="00796408"/>
    <w:rsid w:val="00796FE5"/>
    <w:rsid w:val="00797BDD"/>
    <w:rsid w:val="007A0011"/>
    <w:rsid w:val="007A0EFA"/>
    <w:rsid w:val="007A18AB"/>
    <w:rsid w:val="007A3EED"/>
    <w:rsid w:val="007A6BDC"/>
    <w:rsid w:val="007A7872"/>
    <w:rsid w:val="007B0CE5"/>
    <w:rsid w:val="007B1171"/>
    <w:rsid w:val="007B4900"/>
    <w:rsid w:val="007C44EE"/>
    <w:rsid w:val="007C5FD8"/>
    <w:rsid w:val="007C6F4F"/>
    <w:rsid w:val="007D2C6C"/>
    <w:rsid w:val="007D4811"/>
    <w:rsid w:val="007D5B51"/>
    <w:rsid w:val="007D63D8"/>
    <w:rsid w:val="007D759D"/>
    <w:rsid w:val="007E1193"/>
    <w:rsid w:val="007E190C"/>
    <w:rsid w:val="007E528B"/>
    <w:rsid w:val="007F00EC"/>
    <w:rsid w:val="007F10CF"/>
    <w:rsid w:val="007F2E13"/>
    <w:rsid w:val="007F5338"/>
    <w:rsid w:val="00803FA9"/>
    <w:rsid w:val="00804BD6"/>
    <w:rsid w:val="00804D93"/>
    <w:rsid w:val="00805C24"/>
    <w:rsid w:val="00806074"/>
    <w:rsid w:val="00807185"/>
    <w:rsid w:val="00811914"/>
    <w:rsid w:val="0081410C"/>
    <w:rsid w:val="008166F0"/>
    <w:rsid w:val="00817125"/>
    <w:rsid w:val="0081788F"/>
    <w:rsid w:val="00817BDF"/>
    <w:rsid w:val="008209AB"/>
    <w:rsid w:val="00822AAA"/>
    <w:rsid w:val="00824447"/>
    <w:rsid w:val="00824FAD"/>
    <w:rsid w:val="00827DF6"/>
    <w:rsid w:val="00831D42"/>
    <w:rsid w:val="00834C1D"/>
    <w:rsid w:val="00836ECB"/>
    <w:rsid w:val="008372D3"/>
    <w:rsid w:val="00843E46"/>
    <w:rsid w:val="00847C4C"/>
    <w:rsid w:val="0085041C"/>
    <w:rsid w:val="00851AED"/>
    <w:rsid w:val="008601C9"/>
    <w:rsid w:val="00864360"/>
    <w:rsid w:val="00872BB8"/>
    <w:rsid w:val="00872C6F"/>
    <w:rsid w:val="00874D9A"/>
    <w:rsid w:val="00877545"/>
    <w:rsid w:val="008803AE"/>
    <w:rsid w:val="00880C51"/>
    <w:rsid w:val="00881724"/>
    <w:rsid w:val="008864B7"/>
    <w:rsid w:val="00887C2F"/>
    <w:rsid w:val="00890D34"/>
    <w:rsid w:val="0089715F"/>
    <w:rsid w:val="008A0035"/>
    <w:rsid w:val="008A04B4"/>
    <w:rsid w:val="008A14F4"/>
    <w:rsid w:val="008A19EC"/>
    <w:rsid w:val="008A1D41"/>
    <w:rsid w:val="008A23B5"/>
    <w:rsid w:val="008A4B09"/>
    <w:rsid w:val="008B15FB"/>
    <w:rsid w:val="008B1A76"/>
    <w:rsid w:val="008B2C09"/>
    <w:rsid w:val="008B46B9"/>
    <w:rsid w:val="008B5AB5"/>
    <w:rsid w:val="008C1541"/>
    <w:rsid w:val="008C155F"/>
    <w:rsid w:val="008C22CA"/>
    <w:rsid w:val="008C4992"/>
    <w:rsid w:val="008D1853"/>
    <w:rsid w:val="008D33E8"/>
    <w:rsid w:val="008D7C70"/>
    <w:rsid w:val="008E22FC"/>
    <w:rsid w:val="008E5CD5"/>
    <w:rsid w:val="008F26D8"/>
    <w:rsid w:val="008F30D2"/>
    <w:rsid w:val="008F5A90"/>
    <w:rsid w:val="008F7AA5"/>
    <w:rsid w:val="0090112D"/>
    <w:rsid w:val="009045C8"/>
    <w:rsid w:val="00904D7A"/>
    <w:rsid w:val="00905CD4"/>
    <w:rsid w:val="00907695"/>
    <w:rsid w:val="0091028A"/>
    <w:rsid w:val="0091201C"/>
    <w:rsid w:val="00912A1C"/>
    <w:rsid w:val="0091711A"/>
    <w:rsid w:val="00917480"/>
    <w:rsid w:val="009220B3"/>
    <w:rsid w:val="00922F3C"/>
    <w:rsid w:val="009230CA"/>
    <w:rsid w:val="00926EC2"/>
    <w:rsid w:val="00930C75"/>
    <w:rsid w:val="00931978"/>
    <w:rsid w:val="00931B0D"/>
    <w:rsid w:val="00933032"/>
    <w:rsid w:val="00933188"/>
    <w:rsid w:val="00933F85"/>
    <w:rsid w:val="0093422D"/>
    <w:rsid w:val="00934897"/>
    <w:rsid w:val="00936ACD"/>
    <w:rsid w:val="009376EF"/>
    <w:rsid w:val="00940891"/>
    <w:rsid w:val="009416BA"/>
    <w:rsid w:val="009430FA"/>
    <w:rsid w:val="00945D22"/>
    <w:rsid w:val="0095066D"/>
    <w:rsid w:val="00952250"/>
    <w:rsid w:val="009542CE"/>
    <w:rsid w:val="00954933"/>
    <w:rsid w:val="0095551C"/>
    <w:rsid w:val="009623C6"/>
    <w:rsid w:val="00963BA2"/>
    <w:rsid w:val="00963E46"/>
    <w:rsid w:val="00965DA4"/>
    <w:rsid w:val="00966ADF"/>
    <w:rsid w:val="00967073"/>
    <w:rsid w:val="009717B2"/>
    <w:rsid w:val="00981D7B"/>
    <w:rsid w:val="00982CBC"/>
    <w:rsid w:val="009834F6"/>
    <w:rsid w:val="00984D00"/>
    <w:rsid w:val="0098667A"/>
    <w:rsid w:val="009926A6"/>
    <w:rsid w:val="00992A0C"/>
    <w:rsid w:val="00992D74"/>
    <w:rsid w:val="00995A52"/>
    <w:rsid w:val="009A1CA4"/>
    <w:rsid w:val="009A20A1"/>
    <w:rsid w:val="009A30D4"/>
    <w:rsid w:val="009A42B2"/>
    <w:rsid w:val="009A4744"/>
    <w:rsid w:val="009B02F3"/>
    <w:rsid w:val="009B2C5B"/>
    <w:rsid w:val="009B3000"/>
    <w:rsid w:val="009B5F0D"/>
    <w:rsid w:val="009B6771"/>
    <w:rsid w:val="009B6C93"/>
    <w:rsid w:val="009C1578"/>
    <w:rsid w:val="009C3F00"/>
    <w:rsid w:val="009C471A"/>
    <w:rsid w:val="009C4BD6"/>
    <w:rsid w:val="009C7348"/>
    <w:rsid w:val="009C781F"/>
    <w:rsid w:val="009D0581"/>
    <w:rsid w:val="009D176E"/>
    <w:rsid w:val="009D206D"/>
    <w:rsid w:val="009D3C85"/>
    <w:rsid w:val="009D44FD"/>
    <w:rsid w:val="009D4D6A"/>
    <w:rsid w:val="009D5359"/>
    <w:rsid w:val="009D5984"/>
    <w:rsid w:val="009E124B"/>
    <w:rsid w:val="009E2767"/>
    <w:rsid w:val="009E3584"/>
    <w:rsid w:val="009E4344"/>
    <w:rsid w:val="009E5C6E"/>
    <w:rsid w:val="009E754A"/>
    <w:rsid w:val="009E7665"/>
    <w:rsid w:val="009F1735"/>
    <w:rsid w:val="009F3173"/>
    <w:rsid w:val="009F41C8"/>
    <w:rsid w:val="009F52F3"/>
    <w:rsid w:val="009F5BD8"/>
    <w:rsid w:val="009F7D43"/>
    <w:rsid w:val="00A0116C"/>
    <w:rsid w:val="00A02FA7"/>
    <w:rsid w:val="00A03F6D"/>
    <w:rsid w:val="00A0516C"/>
    <w:rsid w:val="00A10D36"/>
    <w:rsid w:val="00A124E9"/>
    <w:rsid w:val="00A124FB"/>
    <w:rsid w:val="00A17741"/>
    <w:rsid w:val="00A22D8B"/>
    <w:rsid w:val="00A241A6"/>
    <w:rsid w:val="00A264E8"/>
    <w:rsid w:val="00A26D82"/>
    <w:rsid w:val="00A30961"/>
    <w:rsid w:val="00A32D0A"/>
    <w:rsid w:val="00A351CA"/>
    <w:rsid w:val="00A35FEE"/>
    <w:rsid w:val="00A412E8"/>
    <w:rsid w:val="00A41B26"/>
    <w:rsid w:val="00A4283B"/>
    <w:rsid w:val="00A43C69"/>
    <w:rsid w:val="00A455F2"/>
    <w:rsid w:val="00A45993"/>
    <w:rsid w:val="00A45B70"/>
    <w:rsid w:val="00A46345"/>
    <w:rsid w:val="00A47847"/>
    <w:rsid w:val="00A479EC"/>
    <w:rsid w:val="00A5170F"/>
    <w:rsid w:val="00A52C38"/>
    <w:rsid w:val="00A53DAF"/>
    <w:rsid w:val="00A53FE6"/>
    <w:rsid w:val="00A547EC"/>
    <w:rsid w:val="00A54BF5"/>
    <w:rsid w:val="00A62B5C"/>
    <w:rsid w:val="00A66F29"/>
    <w:rsid w:val="00A739D1"/>
    <w:rsid w:val="00A739E3"/>
    <w:rsid w:val="00A74ACC"/>
    <w:rsid w:val="00A756D7"/>
    <w:rsid w:val="00A7579E"/>
    <w:rsid w:val="00A76AD9"/>
    <w:rsid w:val="00A76CEB"/>
    <w:rsid w:val="00A7716C"/>
    <w:rsid w:val="00A81510"/>
    <w:rsid w:val="00A819F1"/>
    <w:rsid w:val="00A84315"/>
    <w:rsid w:val="00A86B7F"/>
    <w:rsid w:val="00A86C8C"/>
    <w:rsid w:val="00A8740A"/>
    <w:rsid w:val="00A87A1A"/>
    <w:rsid w:val="00A94D96"/>
    <w:rsid w:val="00A96D4F"/>
    <w:rsid w:val="00A970BE"/>
    <w:rsid w:val="00AA24E8"/>
    <w:rsid w:val="00AA3D07"/>
    <w:rsid w:val="00AA3FFF"/>
    <w:rsid w:val="00AA4711"/>
    <w:rsid w:val="00AA5E8B"/>
    <w:rsid w:val="00AB5288"/>
    <w:rsid w:val="00AB5347"/>
    <w:rsid w:val="00AC0866"/>
    <w:rsid w:val="00AC1494"/>
    <w:rsid w:val="00AC3442"/>
    <w:rsid w:val="00AC6618"/>
    <w:rsid w:val="00AC74F8"/>
    <w:rsid w:val="00AD0A54"/>
    <w:rsid w:val="00AD1200"/>
    <w:rsid w:val="00AD1680"/>
    <w:rsid w:val="00AD49BD"/>
    <w:rsid w:val="00AD4CF6"/>
    <w:rsid w:val="00AD741C"/>
    <w:rsid w:val="00AE0FE3"/>
    <w:rsid w:val="00AE2069"/>
    <w:rsid w:val="00AE39F4"/>
    <w:rsid w:val="00AE5B76"/>
    <w:rsid w:val="00AE70C3"/>
    <w:rsid w:val="00AE7D7A"/>
    <w:rsid w:val="00AF2DF8"/>
    <w:rsid w:val="00AF5D37"/>
    <w:rsid w:val="00AF5E19"/>
    <w:rsid w:val="00B07F22"/>
    <w:rsid w:val="00B1028B"/>
    <w:rsid w:val="00B146C1"/>
    <w:rsid w:val="00B16916"/>
    <w:rsid w:val="00B204D8"/>
    <w:rsid w:val="00B2085A"/>
    <w:rsid w:val="00B300D6"/>
    <w:rsid w:val="00B32F2D"/>
    <w:rsid w:val="00B340F9"/>
    <w:rsid w:val="00B37293"/>
    <w:rsid w:val="00B373B9"/>
    <w:rsid w:val="00B373D5"/>
    <w:rsid w:val="00B44678"/>
    <w:rsid w:val="00B469C2"/>
    <w:rsid w:val="00B47900"/>
    <w:rsid w:val="00B5317D"/>
    <w:rsid w:val="00B55FF0"/>
    <w:rsid w:val="00B6053D"/>
    <w:rsid w:val="00B607E3"/>
    <w:rsid w:val="00B60EC3"/>
    <w:rsid w:val="00B63965"/>
    <w:rsid w:val="00B744C5"/>
    <w:rsid w:val="00B7623F"/>
    <w:rsid w:val="00B76A91"/>
    <w:rsid w:val="00B7718A"/>
    <w:rsid w:val="00B80F06"/>
    <w:rsid w:val="00B81173"/>
    <w:rsid w:val="00B84070"/>
    <w:rsid w:val="00B860D9"/>
    <w:rsid w:val="00B86146"/>
    <w:rsid w:val="00B87E95"/>
    <w:rsid w:val="00B906C5"/>
    <w:rsid w:val="00B9459A"/>
    <w:rsid w:val="00B95D5B"/>
    <w:rsid w:val="00BA07B7"/>
    <w:rsid w:val="00BA677B"/>
    <w:rsid w:val="00BB2F2A"/>
    <w:rsid w:val="00BB5B06"/>
    <w:rsid w:val="00BB79B0"/>
    <w:rsid w:val="00BC0EB7"/>
    <w:rsid w:val="00BC100D"/>
    <w:rsid w:val="00BC16C7"/>
    <w:rsid w:val="00BC34EE"/>
    <w:rsid w:val="00BC4CB6"/>
    <w:rsid w:val="00BC6A3E"/>
    <w:rsid w:val="00BD06F7"/>
    <w:rsid w:val="00BD2585"/>
    <w:rsid w:val="00BD37E6"/>
    <w:rsid w:val="00BD7147"/>
    <w:rsid w:val="00BE1527"/>
    <w:rsid w:val="00BE1E57"/>
    <w:rsid w:val="00BE2152"/>
    <w:rsid w:val="00BE65B1"/>
    <w:rsid w:val="00BE676E"/>
    <w:rsid w:val="00BE6A51"/>
    <w:rsid w:val="00BF0822"/>
    <w:rsid w:val="00BF0DF2"/>
    <w:rsid w:val="00BF1A6C"/>
    <w:rsid w:val="00BF27C1"/>
    <w:rsid w:val="00BF2934"/>
    <w:rsid w:val="00BF768E"/>
    <w:rsid w:val="00BF7C1E"/>
    <w:rsid w:val="00BF7EDA"/>
    <w:rsid w:val="00C0039F"/>
    <w:rsid w:val="00C00A15"/>
    <w:rsid w:val="00C0690E"/>
    <w:rsid w:val="00C07480"/>
    <w:rsid w:val="00C12672"/>
    <w:rsid w:val="00C15F62"/>
    <w:rsid w:val="00C1771E"/>
    <w:rsid w:val="00C2163A"/>
    <w:rsid w:val="00C21DD8"/>
    <w:rsid w:val="00C24809"/>
    <w:rsid w:val="00C24D53"/>
    <w:rsid w:val="00C25A9E"/>
    <w:rsid w:val="00C25BDF"/>
    <w:rsid w:val="00C26CEC"/>
    <w:rsid w:val="00C272C1"/>
    <w:rsid w:val="00C31F58"/>
    <w:rsid w:val="00C35A57"/>
    <w:rsid w:val="00C35BF8"/>
    <w:rsid w:val="00C400E6"/>
    <w:rsid w:val="00C40AF7"/>
    <w:rsid w:val="00C413AF"/>
    <w:rsid w:val="00C427FF"/>
    <w:rsid w:val="00C45CEF"/>
    <w:rsid w:val="00C504A0"/>
    <w:rsid w:val="00C5209A"/>
    <w:rsid w:val="00C52F47"/>
    <w:rsid w:val="00C55506"/>
    <w:rsid w:val="00C57D95"/>
    <w:rsid w:val="00C618BA"/>
    <w:rsid w:val="00C65BB7"/>
    <w:rsid w:val="00C65FE9"/>
    <w:rsid w:val="00C7094D"/>
    <w:rsid w:val="00C755F1"/>
    <w:rsid w:val="00C8021E"/>
    <w:rsid w:val="00C81774"/>
    <w:rsid w:val="00C86318"/>
    <w:rsid w:val="00C90C72"/>
    <w:rsid w:val="00C92C1E"/>
    <w:rsid w:val="00C95118"/>
    <w:rsid w:val="00C95245"/>
    <w:rsid w:val="00C96B43"/>
    <w:rsid w:val="00C96CDB"/>
    <w:rsid w:val="00C97571"/>
    <w:rsid w:val="00CA3DE8"/>
    <w:rsid w:val="00CA5B33"/>
    <w:rsid w:val="00CA6A33"/>
    <w:rsid w:val="00CB112E"/>
    <w:rsid w:val="00CB383D"/>
    <w:rsid w:val="00CB3B6E"/>
    <w:rsid w:val="00CB7172"/>
    <w:rsid w:val="00CC0F73"/>
    <w:rsid w:val="00CC191C"/>
    <w:rsid w:val="00CC1B4B"/>
    <w:rsid w:val="00CC1CD4"/>
    <w:rsid w:val="00CC22C6"/>
    <w:rsid w:val="00CC299C"/>
    <w:rsid w:val="00CC378B"/>
    <w:rsid w:val="00CC5317"/>
    <w:rsid w:val="00CD3052"/>
    <w:rsid w:val="00CD3655"/>
    <w:rsid w:val="00CD3E80"/>
    <w:rsid w:val="00CD56CC"/>
    <w:rsid w:val="00CE0594"/>
    <w:rsid w:val="00CE1570"/>
    <w:rsid w:val="00CE2CE5"/>
    <w:rsid w:val="00CE48D0"/>
    <w:rsid w:val="00CE7560"/>
    <w:rsid w:val="00CE7DF8"/>
    <w:rsid w:val="00CF3DED"/>
    <w:rsid w:val="00CF5D1C"/>
    <w:rsid w:val="00D00390"/>
    <w:rsid w:val="00D01C5A"/>
    <w:rsid w:val="00D02006"/>
    <w:rsid w:val="00D026C7"/>
    <w:rsid w:val="00D02BEE"/>
    <w:rsid w:val="00D04390"/>
    <w:rsid w:val="00D06080"/>
    <w:rsid w:val="00D105DB"/>
    <w:rsid w:val="00D110EB"/>
    <w:rsid w:val="00D1239E"/>
    <w:rsid w:val="00D13CBE"/>
    <w:rsid w:val="00D1570B"/>
    <w:rsid w:val="00D2353A"/>
    <w:rsid w:val="00D30629"/>
    <w:rsid w:val="00D337E9"/>
    <w:rsid w:val="00D3387D"/>
    <w:rsid w:val="00D34084"/>
    <w:rsid w:val="00D35730"/>
    <w:rsid w:val="00D361A6"/>
    <w:rsid w:val="00D36658"/>
    <w:rsid w:val="00D36A94"/>
    <w:rsid w:val="00D37CC9"/>
    <w:rsid w:val="00D414E8"/>
    <w:rsid w:val="00D43BA8"/>
    <w:rsid w:val="00D43E31"/>
    <w:rsid w:val="00D4428B"/>
    <w:rsid w:val="00D44F9E"/>
    <w:rsid w:val="00D45CC5"/>
    <w:rsid w:val="00D461BA"/>
    <w:rsid w:val="00D502A5"/>
    <w:rsid w:val="00D517E6"/>
    <w:rsid w:val="00D565B9"/>
    <w:rsid w:val="00D614AE"/>
    <w:rsid w:val="00D6287C"/>
    <w:rsid w:val="00D62C2B"/>
    <w:rsid w:val="00D67F81"/>
    <w:rsid w:val="00D71894"/>
    <w:rsid w:val="00D72BA0"/>
    <w:rsid w:val="00D72D20"/>
    <w:rsid w:val="00D7553B"/>
    <w:rsid w:val="00D80679"/>
    <w:rsid w:val="00D85FF9"/>
    <w:rsid w:val="00D90D1D"/>
    <w:rsid w:val="00D90F64"/>
    <w:rsid w:val="00D94B9C"/>
    <w:rsid w:val="00D9674C"/>
    <w:rsid w:val="00D978DF"/>
    <w:rsid w:val="00DA053E"/>
    <w:rsid w:val="00DA5C66"/>
    <w:rsid w:val="00DA79B0"/>
    <w:rsid w:val="00DB0747"/>
    <w:rsid w:val="00DB2895"/>
    <w:rsid w:val="00DC1431"/>
    <w:rsid w:val="00DC22AA"/>
    <w:rsid w:val="00DC2D6F"/>
    <w:rsid w:val="00DC55DF"/>
    <w:rsid w:val="00DC5689"/>
    <w:rsid w:val="00DC6329"/>
    <w:rsid w:val="00DC71AD"/>
    <w:rsid w:val="00DC7FE9"/>
    <w:rsid w:val="00DD125E"/>
    <w:rsid w:val="00DD2CF9"/>
    <w:rsid w:val="00DD32E3"/>
    <w:rsid w:val="00DD4413"/>
    <w:rsid w:val="00DD4696"/>
    <w:rsid w:val="00DD5420"/>
    <w:rsid w:val="00DD775C"/>
    <w:rsid w:val="00DE0F3C"/>
    <w:rsid w:val="00DE1059"/>
    <w:rsid w:val="00DE17A6"/>
    <w:rsid w:val="00DE2B1F"/>
    <w:rsid w:val="00DE6866"/>
    <w:rsid w:val="00DE74A5"/>
    <w:rsid w:val="00DF0CAF"/>
    <w:rsid w:val="00DF4D86"/>
    <w:rsid w:val="00DF4E4D"/>
    <w:rsid w:val="00DF5908"/>
    <w:rsid w:val="00DF72A2"/>
    <w:rsid w:val="00E0281B"/>
    <w:rsid w:val="00E03816"/>
    <w:rsid w:val="00E04FE0"/>
    <w:rsid w:val="00E05A35"/>
    <w:rsid w:val="00E10362"/>
    <w:rsid w:val="00E104CA"/>
    <w:rsid w:val="00E111DC"/>
    <w:rsid w:val="00E13874"/>
    <w:rsid w:val="00E13EE9"/>
    <w:rsid w:val="00E14040"/>
    <w:rsid w:val="00E1510D"/>
    <w:rsid w:val="00E1670E"/>
    <w:rsid w:val="00E1693E"/>
    <w:rsid w:val="00E1721C"/>
    <w:rsid w:val="00E20F09"/>
    <w:rsid w:val="00E2576A"/>
    <w:rsid w:val="00E27306"/>
    <w:rsid w:val="00E30F03"/>
    <w:rsid w:val="00E338DE"/>
    <w:rsid w:val="00E34693"/>
    <w:rsid w:val="00E34B4B"/>
    <w:rsid w:val="00E42EBF"/>
    <w:rsid w:val="00E43B30"/>
    <w:rsid w:val="00E50CAD"/>
    <w:rsid w:val="00E52032"/>
    <w:rsid w:val="00E52700"/>
    <w:rsid w:val="00E52E2E"/>
    <w:rsid w:val="00E60A05"/>
    <w:rsid w:val="00E63358"/>
    <w:rsid w:val="00E64CE7"/>
    <w:rsid w:val="00E658D2"/>
    <w:rsid w:val="00E667E4"/>
    <w:rsid w:val="00E66E0A"/>
    <w:rsid w:val="00E72E83"/>
    <w:rsid w:val="00E7584C"/>
    <w:rsid w:val="00E80213"/>
    <w:rsid w:val="00E81EA9"/>
    <w:rsid w:val="00E8348B"/>
    <w:rsid w:val="00E837B5"/>
    <w:rsid w:val="00E850FC"/>
    <w:rsid w:val="00E852B9"/>
    <w:rsid w:val="00E93CA8"/>
    <w:rsid w:val="00E94E67"/>
    <w:rsid w:val="00E951C5"/>
    <w:rsid w:val="00E95BC3"/>
    <w:rsid w:val="00E961B2"/>
    <w:rsid w:val="00E9698C"/>
    <w:rsid w:val="00EA0C7A"/>
    <w:rsid w:val="00EA1371"/>
    <w:rsid w:val="00EA2FFF"/>
    <w:rsid w:val="00EA467B"/>
    <w:rsid w:val="00EA6D28"/>
    <w:rsid w:val="00EB2D1A"/>
    <w:rsid w:val="00EB3F83"/>
    <w:rsid w:val="00EC3BF5"/>
    <w:rsid w:val="00EC5E1D"/>
    <w:rsid w:val="00EC6E34"/>
    <w:rsid w:val="00EC7ECB"/>
    <w:rsid w:val="00ED0B00"/>
    <w:rsid w:val="00ED129D"/>
    <w:rsid w:val="00ED1B28"/>
    <w:rsid w:val="00ED38BC"/>
    <w:rsid w:val="00ED4074"/>
    <w:rsid w:val="00ED609F"/>
    <w:rsid w:val="00ED78F7"/>
    <w:rsid w:val="00EE3294"/>
    <w:rsid w:val="00EE4CD8"/>
    <w:rsid w:val="00EE4E3A"/>
    <w:rsid w:val="00EF4098"/>
    <w:rsid w:val="00EF523F"/>
    <w:rsid w:val="00F00340"/>
    <w:rsid w:val="00F035EC"/>
    <w:rsid w:val="00F060A2"/>
    <w:rsid w:val="00F117CD"/>
    <w:rsid w:val="00F156A3"/>
    <w:rsid w:val="00F219BC"/>
    <w:rsid w:val="00F225FE"/>
    <w:rsid w:val="00F2284D"/>
    <w:rsid w:val="00F24583"/>
    <w:rsid w:val="00F24655"/>
    <w:rsid w:val="00F24D79"/>
    <w:rsid w:val="00F27D70"/>
    <w:rsid w:val="00F3035A"/>
    <w:rsid w:val="00F30A7F"/>
    <w:rsid w:val="00F356C9"/>
    <w:rsid w:val="00F40CE0"/>
    <w:rsid w:val="00F40EAD"/>
    <w:rsid w:val="00F4198D"/>
    <w:rsid w:val="00F42354"/>
    <w:rsid w:val="00F4377F"/>
    <w:rsid w:val="00F50DB6"/>
    <w:rsid w:val="00F51429"/>
    <w:rsid w:val="00F53540"/>
    <w:rsid w:val="00F558B7"/>
    <w:rsid w:val="00F56CC7"/>
    <w:rsid w:val="00F6063B"/>
    <w:rsid w:val="00F63AF4"/>
    <w:rsid w:val="00F65841"/>
    <w:rsid w:val="00F67001"/>
    <w:rsid w:val="00F679E9"/>
    <w:rsid w:val="00F728D4"/>
    <w:rsid w:val="00F730FE"/>
    <w:rsid w:val="00F73442"/>
    <w:rsid w:val="00F74CE8"/>
    <w:rsid w:val="00F754CB"/>
    <w:rsid w:val="00F76B8C"/>
    <w:rsid w:val="00F76E51"/>
    <w:rsid w:val="00F777DF"/>
    <w:rsid w:val="00F80EA8"/>
    <w:rsid w:val="00F816D6"/>
    <w:rsid w:val="00F81EF6"/>
    <w:rsid w:val="00F838A9"/>
    <w:rsid w:val="00F85E5B"/>
    <w:rsid w:val="00F904D7"/>
    <w:rsid w:val="00F91599"/>
    <w:rsid w:val="00F937A7"/>
    <w:rsid w:val="00F95E45"/>
    <w:rsid w:val="00F977E0"/>
    <w:rsid w:val="00FA01B0"/>
    <w:rsid w:val="00FA5D82"/>
    <w:rsid w:val="00FA60DD"/>
    <w:rsid w:val="00FB0E4A"/>
    <w:rsid w:val="00FB2480"/>
    <w:rsid w:val="00FB58FE"/>
    <w:rsid w:val="00FC16D3"/>
    <w:rsid w:val="00FD21BB"/>
    <w:rsid w:val="00FD2E41"/>
    <w:rsid w:val="00FE07B9"/>
    <w:rsid w:val="00FE13F6"/>
    <w:rsid w:val="00FE41C2"/>
    <w:rsid w:val="00FE57F5"/>
    <w:rsid w:val="00FF132B"/>
    <w:rsid w:val="00FF1E02"/>
    <w:rsid w:val="00FF277A"/>
    <w:rsid w:val="00FF2ED5"/>
    <w:rsid w:val="00FF603A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EAD26"/>
  <w15:docId w15:val="{A0AFE480-F5BA-4760-9C44-70C45460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2B8"/>
    <w:pPr>
      <w:spacing w:line="320" w:lineRule="atLeast"/>
      <w:jc w:val="both"/>
    </w:pPr>
    <w:rPr>
      <w:rFonts w:ascii="Segoe UI" w:hAnsi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2B8"/>
    <w:pPr>
      <w:keepNext/>
      <w:keepLines/>
      <w:numPr>
        <w:numId w:val="4"/>
      </w:numPr>
      <w:spacing w:before="480" w:after="12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36B98"/>
    <w:pPr>
      <w:keepNext/>
      <w:keepLines/>
      <w:numPr>
        <w:ilvl w:val="1"/>
        <w:numId w:val="4"/>
      </w:numPr>
      <w:spacing w:before="360" w:after="120"/>
      <w:outlineLvl w:val="1"/>
    </w:pPr>
    <w:rPr>
      <w:rFonts w:eastAsiaTheme="majorEastAsia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36B98"/>
    <w:pPr>
      <w:keepNext/>
      <w:keepLines/>
      <w:numPr>
        <w:ilvl w:val="2"/>
        <w:numId w:val="4"/>
      </w:numPr>
      <w:spacing w:before="240" w:after="120"/>
      <w:outlineLvl w:val="2"/>
    </w:pPr>
    <w:rPr>
      <w:rFonts w:eastAsiaTheme="majorEastAsia" w:cstheme="majorBidi"/>
      <w:b/>
      <w:bCs/>
      <w:color w:val="auto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C618BA"/>
    <w:pPr>
      <w:numPr>
        <w:ilvl w:val="3"/>
        <w:numId w:val="4"/>
      </w:numPr>
      <w:spacing w:before="200" w:after="120"/>
      <w:ind w:left="992" w:hanging="992"/>
      <w:outlineLvl w:val="3"/>
    </w:pPr>
    <w:rPr>
      <w:rFonts w:eastAsiaTheme="majorEastAsia" w:cstheme="majorBidi"/>
      <w:b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7D63D8"/>
    <w:pPr>
      <w:keepNext/>
      <w:keepLines/>
      <w:numPr>
        <w:ilvl w:val="4"/>
        <w:numId w:val="4"/>
      </w:numPr>
      <w:spacing w:before="200" w:after="0"/>
      <w:ind w:left="1162" w:hanging="1162"/>
      <w:outlineLvl w:val="4"/>
    </w:pPr>
    <w:rPr>
      <w:rFonts w:eastAsiaTheme="majorEastAsia" w:cstheme="majorBidi"/>
      <w:b/>
      <w:color w:val="auto"/>
    </w:rPr>
  </w:style>
  <w:style w:type="paragraph" w:styleId="Heading6">
    <w:name w:val="heading 6"/>
    <w:basedOn w:val="Normal"/>
    <w:next w:val="Normal"/>
    <w:link w:val="Heading6Char"/>
    <w:unhideWhenUsed/>
    <w:rsid w:val="00046A68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nhideWhenUsed/>
    <w:rsid w:val="00046A68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nhideWhenUsed/>
    <w:rsid w:val="00046A68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rsid w:val="00046A68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B8"/>
    <w:rPr>
      <w:rFonts w:ascii="Segoe UI" w:eastAsiaTheme="majorEastAsia" w:hAnsi="Segoe U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36B98"/>
    <w:rPr>
      <w:rFonts w:ascii="Segoe UI" w:eastAsiaTheme="majorEastAsia" w:hAnsi="Segoe U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636B98"/>
    <w:rPr>
      <w:rFonts w:ascii="Segoe UI" w:eastAsiaTheme="majorEastAsia" w:hAnsi="Segoe UI" w:cstheme="majorBidi"/>
      <w:b/>
      <w:bCs/>
    </w:rPr>
  </w:style>
  <w:style w:type="character" w:customStyle="1" w:styleId="Heading4Char">
    <w:name w:val="Heading 4 Char"/>
    <w:basedOn w:val="DefaultParagraphFont"/>
    <w:link w:val="Heading4"/>
    <w:rsid w:val="00C618BA"/>
    <w:rPr>
      <w:rFonts w:ascii="Segoe UI" w:eastAsiaTheme="majorEastAsia" w:hAnsi="Segoe UI" w:cstheme="majorBidi"/>
      <w:b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7D63D8"/>
    <w:rPr>
      <w:rFonts w:ascii="Segoe UI" w:eastAsiaTheme="majorEastAsia" w:hAnsi="Segoe UI" w:cstheme="majorBidi"/>
      <w:b/>
      <w:sz w:val="20"/>
    </w:rPr>
  </w:style>
  <w:style w:type="character" w:customStyle="1" w:styleId="Heading6Char">
    <w:name w:val="Heading 6 Char"/>
    <w:basedOn w:val="DefaultParagraphFont"/>
    <w:link w:val="Heading6"/>
    <w:rsid w:val="00046A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046A6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046A6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046A6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39"/>
    <w:rsid w:val="009102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1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BCB"/>
    <w:rPr>
      <w:rFonts w:ascii="Tahoma" w:hAnsi="Tahoma" w:cs="Tahoma"/>
      <w:color w:val="000000" w:themeColor="text1"/>
      <w:sz w:val="16"/>
      <w:szCs w:val="16"/>
    </w:rPr>
  </w:style>
  <w:style w:type="paragraph" w:styleId="Header">
    <w:name w:val="header"/>
    <w:basedOn w:val="Normal"/>
    <w:link w:val="HeaderChar"/>
    <w:unhideWhenUsed/>
    <w:qFormat/>
    <w:rsid w:val="00A5170F"/>
    <w:pPr>
      <w:pBdr>
        <w:bottom w:val="single" w:sz="4" w:space="6" w:color="auto"/>
      </w:pBdr>
      <w:tabs>
        <w:tab w:val="center" w:pos="4536"/>
        <w:tab w:val="right" w:pos="9072"/>
      </w:tabs>
      <w:spacing w:after="0" w:line="240" w:lineRule="auto"/>
    </w:pPr>
    <w:rPr>
      <w:i/>
      <w:noProof/>
      <w:color w:val="BFBFBF" w:themeColor="background1" w:themeShade="BF"/>
      <w:lang w:eastAsia="de-CH"/>
    </w:rPr>
  </w:style>
  <w:style w:type="character" w:customStyle="1" w:styleId="HeaderChar">
    <w:name w:val="Header Char"/>
    <w:basedOn w:val="DefaultParagraphFont"/>
    <w:link w:val="Header"/>
    <w:rsid w:val="00A5170F"/>
    <w:rPr>
      <w:rFonts w:ascii="Arial" w:hAnsi="Arial"/>
      <w:i/>
      <w:noProof/>
      <w:color w:val="BFBFBF" w:themeColor="background1" w:themeShade="BF"/>
      <w:sz w:val="20"/>
      <w:lang w:eastAsia="de-CH"/>
    </w:rPr>
  </w:style>
  <w:style w:type="paragraph" w:styleId="Footer">
    <w:name w:val="footer"/>
    <w:basedOn w:val="Normal"/>
    <w:link w:val="FooterChar"/>
    <w:unhideWhenUsed/>
    <w:qFormat/>
    <w:rsid w:val="00A5170F"/>
    <w:pPr>
      <w:pBdr>
        <w:top w:val="single" w:sz="4" w:space="6" w:color="auto"/>
      </w:pBd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5170F"/>
    <w:rPr>
      <w:rFonts w:ascii="Arial" w:hAnsi="Arial"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7E528B"/>
    <w:rPr>
      <w:color w:val="808080"/>
    </w:rPr>
  </w:style>
  <w:style w:type="paragraph" w:customStyle="1" w:styleId="ImpressumTabelleFliesstext">
    <w:name w:val="Impressum Tabelle Fliesstext"/>
    <w:basedOn w:val="ImpressumTabelleUntertitel"/>
    <w:qFormat/>
    <w:rsid w:val="00F4198D"/>
    <w:rPr>
      <w:rFonts w:cs="Times New Roman"/>
      <w:b w:val="0"/>
      <w:szCs w:val="24"/>
    </w:rPr>
  </w:style>
  <w:style w:type="paragraph" w:customStyle="1" w:styleId="ImpressumTabelleUntertitel">
    <w:name w:val="Impressum Tabelle Untertitel"/>
    <w:qFormat/>
    <w:rsid w:val="00F4198D"/>
    <w:pPr>
      <w:spacing w:after="0" w:line="240" w:lineRule="atLeast"/>
    </w:pPr>
    <w:rPr>
      <w:rFonts w:ascii="Arial" w:eastAsia="Times New Roman" w:hAnsi="Arial" w:cs="Arial"/>
      <w:b/>
      <w:bCs/>
      <w:color w:val="000000"/>
      <w:kern w:val="32"/>
      <w:sz w:val="20"/>
      <w:szCs w:val="32"/>
      <w:lang w:eastAsia="de-DE"/>
    </w:rPr>
  </w:style>
  <w:style w:type="paragraph" w:customStyle="1" w:styleId="Copyright">
    <w:name w:val="Copyright"/>
    <w:autoRedefine/>
    <w:rsid w:val="009F7D43"/>
    <w:pPr>
      <w:spacing w:after="240" w:line="240" w:lineRule="auto"/>
    </w:pPr>
    <w:rPr>
      <w:rFonts w:ascii="Arial" w:eastAsia="Times New Roman" w:hAnsi="Arial" w:cs="Times New Roman"/>
      <w:color w:val="000000"/>
      <w:sz w:val="16"/>
      <w:szCs w:val="24"/>
      <w:lang w:eastAsia="de-DE"/>
    </w:rPr>
  </w:style>
  <w:style w:type="paragraph" w:customStyle="1" w:styleId="ImpressumTitel">
    <w:name w:val="Impressum Titel"/>
    <w:basedOn w:val="Normal"/>
    <w:qFormat/>
    <w:rsid w:val="00487C05"/>
    <w:pPr>
      <w:keepNext/>
      <w:keepLines/>
      <w:pageBreakBefore/>
      <w:tabs>
        <w:tab w:val="left" w:pos="1701"/>
        <w:tab w:val="left" w:pos="6237"/>
        <w:tab w:val="left" w:pos="7938"/>
      </w:tabs>
      <w:spacing w:after="120"/>
      <w:outlineLvl w:val="0"/>
    </w:pPr>
    <w:rPr>
      <w:rFonts w:eastAsia="Times New Roman" w:cs="Arial"/>
      <w:b/>
      <w:bCs/>
      <w:color w:val="000000"/>
      <w:kern w:val="32"/>
      <w:sz w:val="26"/>
      <w:szCs w:val="32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86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8667A"/>
    <w:rPr>
      <w:rFonts w:ascii="Tahoma" w:hAnsi="Tahoma" w:cs="Tahoma"/>
      <w:color w:val="000000" w:themeColor="text1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046A68"/>
    <w:pPr>
      <w:numPr>
        <w:ilvl w:val="1"/>
      </w:numPr>
    </w:pPr>
    <w:rPr>
      <w:rFonts w:eastAsiaTheme="majorEastAsia" w:cstheme="majorBidi"/>
      <w:i/>
      <w:iCs/>
      <w:color w:val="auto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046A68"/>
    <w:rPr>
      <w:rFonts w:ascii="Arial" w:eastAsiaTheme="majorEastAsia" w:hAnsi="Arial" w:cstheme="majorBidi"/>
      <w:i/>
      <w:iCs/>
      <w:spacing w:val="15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C2A5D"/>
    <w:pPr>
      <w:pageBreakBefore/>
      <w:spacing w:before="480" w:after="120"/>
      <w:contextualSpacing/>
    </w:pPr>
    <w:rPr>
      <w:rFonts w:eastAsiaTheme="majorEastAsia" w:cstheme="majorBidi"/>
      <w:b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A5D"/>
    <w:rPr>
      <w:rFonts w:ascii="Arial" w:eastAsiaTheme="majorEastAsia" w:hAnsi="Arial" w:cstheme="majorBidi"/>
      <w:b/>
      <w:color w:val="000000" w:themeColor="text1"/>
      <w:kern w:val="28"/>
      <w:sz w:val="26"/>
      <w:szCs w:val="52"/>
    </w:rPr>
  </w:style>
  <w:style w:type="paragraph" w:customStyle="1" w:styleId="Leerzeile">
    <w:name w:val="Leerzeile"/>
    <w:basedOn w:val="Normal"/>
    <w:qFormat/>
    <w:rsid w:val="00CA6A3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75AC8"/>
    <w:pPr>
      <w:numPr>
        <w:numId w:val="0"/>
      </w:numPr>
      <w:spacing w:line="276" w:lineRule="auto"/>
    </w:pPr>
    <w:rPr>
      <w:color w:val="000000" w:themeColor="text1"/>
      <w:sz w:val="26"/>
      <w:lang w:val="de-DE"/>
    </w:rPr>
  </w:style>
  <w:style w:type="paragraph" w:customStyle="1" w:styleId="ImpressumTabelleTitel">
    <w:name w:val="Impressum Tabelle Titel"/>
    <w:qFormat/>
    <w:rsid w:val="00933032"/>
    <w:pPr>
      <w:spacing w:before="200" w:after="60" w:line="320" w:lineRule="atLeast"/>
    </w:pPr>
    <w:rPr>
      <w:rFonts w:ascii="Arial" w:eastAsia="Times New Roman" w:hAnsi="Arial" w:cs="Arial"/>
      <w:b/>
      <w:bCs/>
      <w:color w:val="000000"/>
      <w:kern w:val="32"/>
      <w:sz w:val="20"/>
      <w:szCs w:val="32"/>
      <w:lang w:eastAsia="de-DE"/>
    </w:rPr>
  </w:style>
  <w:style w:type="paragraph" w:customStyle="1" w:styleId="Kommentaranzupassen">
    <w:name w:val="Kommentar (anzupassen)"/>
    <w:basedOn w:val="Normal"/>
    <w:link w:val="KommentaranzupassenZchn"/>
    <w:qFormat/>
    <w:rsid w:val="006550FC"/>
    <w:pPr>
      <w:tabs>
        <w:tab w:val="left" w:pos="1134"/>
      </w:tabs>
      <w:spacing w:after="0" w:line="360" w:lineRule="auto"/>
    </w:pPr>
    <w:rPr>
      <w:rFonts w:eastAsia="Times New Roman" w:cs="Times New Roman"/>
      <w:i/>
      <w:snapToGrid w:val="0"/>
      <w:color w:val="95B3D7" w:themeColor="accent1" w:themeTint="99"/>
      <w:sz w:val="22"/>
      <w:lang w:eastAsia="de-DE"/>
    </w:rPr>
  </w:style>
  <w:style w:type="character" w:customStyle="1" w:styleId="KommentaranzupassenZchn">
    <w:name w:val="Kommentar (anzupassen) Zchn"/>
    <w:basedOn w:val="DefaultParagraphFont"/>
    <w:link w:val="Kommentaranzupassen"/>
    <w:rsid w:val="006550FC"/>
    <w:rPr>
      <w:rFonts w:ascii="Arial" w:eastAsia="Times New Roman" w:hAnsi="Arial" w:cs="Times New Roman"/>
      <w:i/>
      <w:snapToGrid w:val="0"/>
      <w:color w:val="95B3D7" w:themeColor="accent1" w:themeTint="99"/>
      <w:lang w:eastAsia="de-DE"/>
    </w:rPr>
  </w:style>
  <w:style w:type="paragraph" w:customStyle="1" w:styleId="ManagementSummaryTitel">
    <w:name w:val="Management Summary Titel"/>
    <w:basedOn w:val="Normal"/>
    <w:qFormat/>
    <w:rsid w:val="00487C05"/>
    <w:pPr>
      <w:keepNext/>
      <w:keepLines/>
      <w:pageBreakBefore/>
      <w:spacing w:after="120"/>
      <w:outlineLvl w:val="0"/>
    </w:pPr>
    <w:rPr>
      <w:rFonts w:eastAsia="Times New Roman" w:cs="Arial"/>
      <w:b/>
      <w:bCs/>
      <w:color w:val="000000"/>
      <w:kern w:val="32"/>
      <w:sz w:val="26"/>
      <w:szCs w:val="32"/>
      <w:lang w:eastAsia="de-DE"/>
    </w:rPr>
  </w:style>
  <w:style w:type="paragraph" w:styleId="TOC1">
    <w:name w:val="toc 1"/>
    <w:basedOn w:val="Normal"/>
    <w:next w:val="Normal"/>
    <w:uiPriority w:val="39"/>
    <w:rsid w:val="005E6F17"/>
    <w:pPr>
      <w:tabs>
        <w:tab w:val="left" w:pos="425"/>
        <w:tab w:val="left" w:leader="underscore" w:pos="8789"/>
      </w:tabs>
      <w:spacing w:after="0"/>
    </w:pPr>
    <w:rPr>
      <w:b/>
      <w:bCs/>
      <w:iCs/>
      <w:szCs w:val="24"/>
    </w:rPr>
  </w:style>
  <w:style w:type="paragraph" w:styleId="TOC2">
    <w:name w:val="toc 2"/>
    <w:basedOn w:val="Normal"/>
    <w:next w:val="Normal"/>
    <w:uiPriority w:val="39"/>
    <w:rsid w:val="007F5338"/>
    <w:pPr>
      <w:tabs>
        <w:tab w:val="left" w:pos="851"/>
        <w:tab w:val="left" w:leader="underscore" w:pos="8789"/>
      </w:tabs>
      <w:spacing w:after="0"/>
      <w:ind w:left="198"/>
    </w:pPr>
    <w:rPr>
      <w:bCs/>
    </w:rPr>
  </w:style>
  <w:style w:type="character" w:styleId="Hyperlink">
    <w:name w:val="Hyperlink"/>
    <w:basedOn w:val="DefaultParagraphFont"/>
    <w:uiPriority w:val="99"/>
    <w:rsid w:val="006550FC"/>
    <w:rPr>
      <w:rFonts w:ascii="Arial" w:hAnsi="Arial"/>
      <w:color w:val="0000FF"/>
      <w:u w:val="single"/>
    </w:rPr>
  </w:style>
  <w:style w:type="character" w:styleId="SubtleEmphasis">
    <w:name w:val="Subtle Emphasis"/>
    <w:basedOn w:val="DefaultParagraphFont"/>
    <w:uiPriority w:val="19"/>
    <w:rsid w:val="00B86146"/>
    <w:rPr>
      <w:i/>
      <w:iCs/>
      <w:color w:val="808080" w:themeColor="text1" w:themeTint="7F"/>
    </w:rPr>
  </w:style>
  <w:style w:type="paragraph" w:styleId="TOC3">
    <w:name w:val="toc 3"/>
    <w:basedOn w:val="Normal"/>
    <w:next w:val="Normal"/>
    <w:uiPriority w:val="39"/>
    <w:unhideWhenUsed/>
    <w:rsid w:val="007F5338"/>
    <w:pPr>
      <w:tabs>
        <w:tab w:val="left" w:pos="851"/>
        <w:tab w:val="left" w:leader="underscore" w:pos="8789"/>
      </w:tabs>
      <w:spacing w:after="0"/>
      <w:ind w:left="198"/>
    </w:pPr>
    <w:rPr>
      <w:szCs w:val="20"/>
    </w:rPr>
  </w:style>
  <w:style w:type="paragraph" w:styleId="TOC4">
    <w:name w:val="toc 4"/>
    <w:basedOn w:val="Normal"/>
    <w:next w:val="Normal"/>
    <w:uiPriority w:val="39"/>
    <w:unhideWhenUsed/>
    <w:rsid w:val="001B4422"/>
    <w:pPr>
      <w:spacing w:after="0"/>
      <w:ind w:left="601"/>
    </w:pPr>
    <w:rPr>
      <w:szCs w:val="20"/>
    </w:rPr>
  </w:style>
  <w:style w:type="paragraph" w:styleId="TOC5">
    <w:name w:val="toc 5"/>
    <w:basedOn w:val="Normal"/>
    <w:next w:val="Normal"/>
    <w:uiPriority w:val="39"/>
    <w:unhideWhenUsed/>
    <w:rsid w:val="001B4422"/>
    <w:pPr>
      <w:spacing w:after="0"/>
      <w:ind w:left="799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D1B28"/>
    <w:pPr>
      <w:spacing w:after="0"/>
      <w:ind w:left="10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D1B28"/>
    <w:pPr>
      <w:spacing w:after="0"/>
      <w:ind w:left="12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D1B28"/>
    <w:pPr>
      <w:spacing w:after="0"/>
      <w:ind w:left="14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D1B28"/>
    <w:pPr>
      <w:spacing w:after="0"/>
      <w:ind w:left="1600"/>
    </w:pPr>
    <w:rPr>
      <w:rFonts w:asciiTheme="minorHAnsi" w:hAnsiTheme="minorHAnsi"/>
      <w:szCs w:val="20"/>
    </w:rPr>
  </w:style>
  <w:style w:type="numbering" w:customStyle="1" w:styleId="Anhang1">
    <w:name w:val="Anhang 1"/>
    <w:uiPriority w:val="99"/>
    <w:rsid w:val="004521EE"/>
    <w:pPr>
      <w:numPr>
        <w:numId w:val="1"/>
      </w:numPr>
    </w:pPr>
  </w:style>
  <w:style w:type="numbering" w:customStyle="1" w:styleId="Anhang">
    <w:name w:val="Anhang"/>
    <w:uiPriority w:val="99"/>
    <w:rsid w:val="00AD741C"/>
    <w:pPr>
      <w:numPr>
        <w:numId w:val="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D67F81"/>
    <w:pPr>
      <w:ind w:left="720"/>
      <w:contextualSpacing/>
    </w:pPr>
  </w:style>
  <w:style w:type="paragraph" w:customStyle="1" w:styleId="Anhangberschrift1">
    <w:name w:val="Anhang Überschrift 1"/>
    <w:basedOn w:val="Heading1"/>
    <w:qFormat/>
    <w:rsid w:val="007122B8"/>
    <w:pPr>
      <w:numPr>
        <w:numId w:val="3"/>
      </w:numPr>
    </w:pPr>
  </w:style>
  <w:style w:type="paragraph" w:customStyle="1" w:styleId="Anhangberschrift2">
    <w:name w:val="Anhang Überschrift 2"/>
    <w:basedOn w:val="Heading2"/>
    <w:qFormat/>
    <w:rsid w:val="007122B8"/>
    <w:pPr>
      <w:numPr>
        <w:numId w:val="3"/>
      </w:numPr>
    </w:pPr>
  </w:style>
  <w:style w:type="paragraph" w:styleId="ListBullet">
    <w:name w:val="List Bullet"/>
    <w:basedOn w:val="Normal"/>
    <w:uiPriority w:val="99"/>
    <w:unhideWhenUsed/>
    <w:qFormat/>
    <w:rsid w:val="00372C58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294C6E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40C43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294C6E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D43E31"/>
    <w:pPr>
      <w:numPr>
        <w:numId w:val="9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76EF"/>
    <w:pPr>
      <w:spacing w:before="120" w:after="360" w:line="240" w:lineRule="auto"/>
    </w:pPr>
    <w:rPr>
      <w:bCs/>
      <w:i/>
      <w:color w:val="auto"/>
      <w:sz w:val="18"/>
      <w:szCs w:val="18"/>
    </w:rPr>
  </w:style>
  <w:style w:type="paragraph" w:customStyle="1" w:styleId="BildohneBeschriftung">
    <w:name w:val="Bild ohne Beschriftung"/>
    <w:basedOn w:val="Normal"/>
    <w:link w:val="BildohneBeschriftungZchn"/>
    <w:qFormat/>
    <w:rsid w:val="009376EF"/>
    <w:pPr>
      <w:spacing w:before="360" w:after="360"/>
    </w:pPr>
    <w:rPr>
      <w:rFonts w:eastAsiaTheme="majorEastAsia" w:cstheme="majorBidi"/>
      <w:bCs/>
      <w:color w:val="auto"/>
      <w:sz w:val="18"/>
      <w:szCs w:val="20"/>
    </w:rPr>
  </w:style>
  <w:style w:type="paragraph" w:customStyle="1" w:styleId="BildmitBeschriftung">
    <w:name w:val="Bild mit Beschriftung"/>
    <w:basedOn w:val="BildohneBeschriftung"/>
    <w:link w:val="BildmitBeschriftungZchn"/>
    <w:qFormat/>
    <w:rsid w:val="009376EF"/>
    <w:pPr>
      <w:spacing w:after="0"/>
    </w:pPr>
  </w:style>
  <w:style w:type="character" w:customStyle="1" w:styleId="BildohneBeschriftungZchn">
    <w:name w:val="Bild ohne Beschriftung Zchn"/>
    <w:basedOn w:val="DefaultParagraphFont"/>
    <w:link w:val="BildohneBeschriftung"/>
    <w:rsid w:val="009376EF"/>
    <w:rPr>
      <w:rFonts w:ascii="Arial" w:eastAsiaTheme="majorEastAsia" w:hAnsi="Arial" w:cstheme="majorBidi"/>
      <w:bCs/>
      <w:sz w:val="18"/>
      <w:szCs w:val="20"/>
    </w:rPr>
  </w:style>
  <w:style w:type="character" w:customStyle="1" w:styleId="BildmitBeschriftungZchn">
    <w:name w:val="Bild mit Beschriftung Zchn"/>
    <w:basedOn w:val="BildohneBeschriftungZchn"/>
    <w:link w:val="BildmitBeschriftung"/>
    <w:rsid w:val="009376EF"/>
    <w:rPr>
      <w:rFonts w:ascii="Arial" w:eastAsiaTheme="majorEastAsia" w:hAnsi="Arial" w:cstheme="majorBidi"/>
      <w:bCs/>
      <w:sz w:val="18"/>
      <w:szCs w:val="20"/>
    </w:rPr>
  </w:style>
  <w:style w:type="paragraph" w:styleId="NoSpacing">
    <w:name w:val="No Spacing"/>
    <w:link w:val="NoSpacingChar"/>
    <w:uiPriority w:val="1"/>
    <w:qFormat/>
    <w:rsid w:val="006C31E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31E4"/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22CD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C24CD"/>
    <w:rPr>
      <w:color w:val="800080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951C5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34B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de-CH"/>
    </w:rPr>
  </w:style>
  <w:style w:type="paragraph" w:customStyle="1" w:styleId="paragraph">
    <w:name w:val="paragraph"/>
    <w:basedOn w:val="Normal"/>
    <w:rsid w:val="006363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de-CH"/>
    </w:rPr>
  </w:style>
  <w:style w:type="character" w:customStyle="1" w:styleId="normaltextrun">
    <w:name w:val="normaltextrun"/>
    <w:basedOn w:val="DefaultParagraphFont"/>
    <w:rsid w:val="00636361"/>
  </w:style>
  <w:style w:type="character" w:customStyle="1" w:styleId="eop">
    <w:name w:val="eop"/>
    <w:basedOn w:val="DefaultParagraphFont"/>
    <w:rsid w:val="00636361"/>
  </w:style>
  <w:style w:type="character" w:customStyle="1" w:styleId="spellingerror">
    <w:name w:val="spellingerror"/>
    <w:basedOn w:val="DefaultParagraphFont"/>
    <w:rsid w:val="0063636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C1578"/>
    <w:rPr>
      <w:rFonts w:ascii="Segoe UI" w:hAnsi="Segoe UI"/>
      <w:color w:val="000000" w:themeColor="text1"/>
      <w:sz w:val="20"/>
    </w:rPr>
  </w:style>
  <w:style w:type="table" w:customStyle="1" w:styleId="ZLI-StandardOrange1">
    <w:name w:val="ZLI-StandardOrange1"/>
    <w:basedOn w:val="TableNormal"/>
    <w:next w:val="TableGrid"/>
    <w:uiPriority w:val="59"/>
    <w:rsid w:val="00E1387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</w:tblPr>
    <w:tblStylePr w:type="firstRow">
      <w:rPr>
        <w:b/>
      </w:rPr>
      <w:tblPr/>
      <w:tcPr>
        <w:shd w:val="clear" w:color="auto" w:fill="E2EFD9"/>
      </w:tcPr>
    </w:tblStylePr>
  </w:style>
  <w:style w:type="paragraph" w:customStyle="1" w:styleId="Default">
    <w:name w:val="Default"/>
    <w:rsid w:val="00E138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UMBTabelle">
    <w:name w:val="UMB Tabelle"/>
    <w:basedOn w:val="TableNormal"/>
    <w:uiPriority w:val="99"/>
    <w:rsid w:val="0073211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insideH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rFonts w:ascii="Calibri" w:hAnsi="Calibri"/>
        <w:b/>
        <w:sz w:val="20"/>
      </w:rPr>
      <w:tblPr/>
      <w:trPr>
        <w:tblHeader/>
      </w:trPr>
      <w:tcPr>
        <w:shd w:val="clear" w:color="auto" w:fill="000000"/>
      </w:tcPr>
    </w:tblStylePr>
    <w:tblStylePr w:type="lastRow">
      <w:rPr>
        <w:rFonts w:ascii="Calibri" w:hAnsi="Calibri"/>
        <w:b/>
        <w:sz w:val="20"/>
      </w:rPr>
      <w:tblPr/>
      <w:tcPr>
        <w:shd w:val="clear" w:color="auto" w:fill="FFD400"/>
      </w:tcPr>
    </w:tblStylePr>
    <w:tblStylePr w:type="firstCol">
      <w:rPr>
        <w:rFonts w:ascii="Calibri" w:hAnsi="Calibri"/>
        <w:b/>
        <w:color w:val="FFFFFF"/>
        <w:sz w:val="20"/>
      </w:rPr>
      <w:tblPr/>
      <w:tcPr>
        <w:shd w:val="clear" w:color="auto" w:fill="7C7C7C"/>
      </w:tcPr>
    </w:tblStylePr>
    <w:tblStylePr w:type="lastCol">
      <w:rPr>
        <w:rFonts w:ascii="Calibri" w:hAnsi="Calibri"/>
        <w:sz w:val="20"/>
      </w:rPr>
    </w:tblStylePr>
    <w:tblStylePr w:type="band2Vert">
      <w:tblPr/>
      <w:tcPr>
        <w:shd w:val="clear" w:color="auto" w:fill="FFF6CC"/>
      </w:tcPr>
    </w:tblStylePr>
    <w:tblStylePr w:type="band2Horz">
      <w:tblPr/>
      <w:tcPr>
        <w:shd w:val="clear" w:color="auto" w:fill="FFF6CC"/>
      </w:tcPr>
    </w:tblStylePr>
  </w:style>
  <w:style w:type="paragraph" w:customStyle="1" w:styleId="berschrift2ohneNummerierung">
    <w:name w:val="Überschrift 2 (ohne Nummerierung)"/>
    <w:basedOn w:val="Normal"/>
    <w:link w:val="berschrift2ohneNummerierungZchn"/>
    <w:rsid w:val="00732117"/>
    <w:pPr>
      <w:spacing w:after="80" w:line="276" w:lineRule="auto"/>
      <w:contextualSpacing/>
      <w:jc w:val="left"/>
    </w:pPr>
    <w:rPr>
      <w:rFonts w:ascii="Calibri" w:eastAsia="Calibri" w:hAnsi="Calibri" w:cs="Times New Roman"/>
      <w:b/>
      <w:bCs/>
      <w:color w:val="auto"/>
      <w:sz w:val="22"/>
    </w:rPr>
  </w:style>
  <w:style w:type="character" w:customStyle="1" w:styleId="berschrift2ohneNummerierungZchn">
    <w:name w:val="Überschrift 2 (ohne Nummerierung) Zchn"/>
    <w:link w:val="berschrift2ohneNummerierung"/>
    <w:rsid w:val="00732117"/>
    <w:rPr>
      <w:rFonts w:ascii="Calibri" w:eastAsia="Calibri" w:hAnsi="Calibri" w:cs="Times New Roman"/>
      <w:b/>
      <w:bCs/>
    </w:rPr>
  </w:style>
  <w:style w:type="paragraph" w:customStyle="1" w:styleId="StandardohneAbstand">
    <w:name w:val="Standard (ohne Abstand)"/>
    <w:basedOn w:val="Normal"/>
    <w:link w:val="StandardohneAbstandZchn"/>
    <w:rsid w:val="00732117"/>
    <w:pPr>
      <w:spacing w:after="0" w:line="276" w:lineRule="auto"/>
      <w:jc w:val="left"/>
    </w:pPr>
    <w:rPr>
      <w:rFonts w:ascii="Calibri" w:eastAsia="Calibri" w:hAnsi="Calibri" w:cs="Times New Roman"/>
      <w:color w:val="auto"/>
      <w:szCs w:val="20"/>
    </w:rPr>
  </w:style>
  <w:style w:type="character" w:customStyle="1" w:styleId="StandardohneAbstandZchn">
    <w:name w:val="Standard (ohne Abstand) Zchn"/>
    <w:link w:val="StandardohneAbstand"/>
    <w:rsid w:val="00732117"/>
    <w:rPr>
      <w:rFonts w:ascii="Calibri" w:eastAsia="Calibri" w:hAnsi="Calibri" w:cs="Times New Roman"/>
      <w:sz w:val="20"/>
      <w:szCs w:val="20"/>
    </w:rPr>
  </w:style>
  <w:style w:type="table" w:styleId="TableGridLight">
    <w:name w:val="Grid Table Light"/>
    <w:basedOn w:val="TableNormal"/>
    <w:uiPriority w:val="40"/>
    <w:rsid w:val="00254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">
    <w:name w:val="List Table 1 Light"/>
    <w:basedOn w:val="TableNormal"/>
    <w:uiPriority w:val="46"/>
    <w:rsid w:val="00254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E19"/>
    <w:rPr>
      <w:rFonts w:ascii="Courier New" w:eastAsia="Times New Roman" w:hAnsi="Courier New" w:cs="Courier New"/>
      <w:sz w:val="20"/>
      <w:szCs w:val="20"/>
      <w:lang w:eastAsia="de-CH"/>
    </w:rPr>
  </w:style>
  <w:style w:type="paragraph" w:styleId="Bibliography">
    <w:name w:val="Bibliography"/>
    <w:basedOn w:val="Normal"/>
    <w:next w:val="Normal"/>
    <w:uiPriority w:val="37"/>
    <w:unhideWhenUsed/>
    <w:rsid w:val="00C90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4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ha\OneDrive\OST\vorlage_doku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2025-09-25T00:00:00</PublishDate>
  <Abstract/>
  <CompanyAddress>katharina@tschirky.ch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WMw19</b:Tag>
    <b:SourceType>InternetSite</b:SourceType>
    <b:Guid>{9B209027-B255-4126-8B8E-4ADD9CC54C80}</b:Guid>
    <b:Title>vSAN Health Service - Cluster Health - Time Synchronization Across Hosts and VC (2149505)</b:Title>
    <b:Year>2019</b:Year>
    <b:Author>
      <b:Author>
        <b:Corporate>WMware</b:Corporate>
      </b:Author>
    </b:Author>
    <b:InternetSiteTitle>VMware Knowledge Base</b:InternetSiteTitle>
    <b:Month>März</b:Month>
    <b:Day>12</b:Day>
    <b:URL>https://kb.vmware.com/s/article/2149505</b:URL>
    <b:YearAccessed>2020</b:YearAccessed>
    <b:MonthAccessed>Januar</b:MonthAccessed>
    <b:DayAccessed>22</b:DayAccessed>
    <b:RefOrder>1</b:RefOrder>
  </b:Source>
  <b:Source>
    <b:Tag>Wik20</b:Tag>
    <b:SourceType>InternetSite</b:SourceType>
    <b:Guid>{DA2C794D-50CC-4417-800A-6F0FA97643F0}</b:Guid>
    <b:Author>
      <b:Author>
        <b:Corporate>Wikipedia</b:Corporate>
      </b:Author>
    </b:Author>
    <b:Title>Network Time Protocol</b:Title>
    <b:Year>2020</b:Year>
    <b:Month>Januar</b:Month>
    <b:Day>19</b:Day>
    <b:URL>https://en.wikipedia.org/wiki/Network_Time_Protocol</b:URL>
    <b:YearAccessed>2020</b:YearAccessed>
    <b:MonthAccessed>Januar</b:MonthAccessed>
    <b:DayAccessed>20</b:DayAccessed>
    <b:RefOrder>2</b:RefOrder>
  </b:Source>
  <b:Source>
    <b:Tag>Wal14</b:Tag>
    <b:SourceType>DocumentFromInternetSite</b:SourceType>
    <b:Guid>{152CCF1E-16CF-4FA7-AF1E-643AD7921862}</b:Guid>
    <b:Author>
      <b:Author>
        <b:NameList>
          <b:Person>
            <b:Last>Waldron</b:Last>
            <b:First>Daniel</b:First>
          </b:Person>
        </b:NameList>
      </b:Author>
    </b:Author>
    <b:Title>Wofür ist NTP sinnvoll? Die 6-Gründe für die Verwendung von NTP-Zeitserver</b:Title>
    <b:InternetSiteTitle>Galleon</b:InternetSiteTitle>
    <b:Year>2014</b:Year>
    <b:URL>https://de.galsys.co.uk/news/what-is-ntp-useful-for/</b:URL>
    <b:YearAccessed>2020</b:YearAccessed>
    <b:MonthAccessed>Januar</b:MonthAccessed>
    <b:DayAccessed>20</b:DayAccessed>
    <b:RefOrder>3</b:RefOrder>
  </b:Source>
  <b:Source>
    <b:Tag>RFC92</b:Tag>
    <b:SourceType>DocumentFromInternetSite</b:SourceType>
    <b:Guid>{3C19FD3A-BC7F-4601-915A-36D68DAA8BF3}</b:Guid>
    <b:Title>RFC-1305</b:Title>
    <b:Year>1992</b:Year>
    <b:URL>https://tools.ietf.org/rfcmarkup?rfc=1305</b:URL>
    <b:YearAccessed>2020</b:YearAccessed>
    <b:MonthAccessed>Januar</b:MonthAccessed>
    <b:DayAccessed>20</b:DayAccessed>
    <b:RefOrder>4</b:RefOrder>
  </b:Source>
</b:Sourc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f8498e7ca1c0ed3be3ca52973aff5a79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a22be30c90277894e77cf85497cc167b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325D0A-BDB1-4D81-8434-FE1CA168D8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5C6AE9-CF8C-4796-A818-5A855668BA85}">
  <ds:schemaRefs>
    <ds:schemaRef ds:uri="http://schemas.microsoft.com/office/infopath/2007/PartnerControls"/>
    <ds:schemaRef ds:uri="http://www.w3.org/XML/1998/namespace"/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ed41ac9a-fb51-44fc-a6d6-5a65e82a60c9"/>
  </ds:schemaRefs>
</ds:datastoreItem>
</file>

<file path=customXml/itemProps4.xml><?xml version="1.0" encoding="utf-8"?>
<ds:datastoreItem xmlns:ds="http://schemas.openxmlformats.org/officeDocument/2006/customXml" ds:itemID="{204565DC-81D3-4B55-9002-3D889766D8D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A57ED86-117B-44EF-A4B9-29192D0CA7B6}"/>
</file>

<file path=docProps/app.xml><?xml version="1.0" encoding="utf-8"?>
<Properties xmlns="http://schemas.openxmlformats.org/officeDocument/2006/extended-properties" xmlns:vt="http://schemas.openxmlformats.org/officeDocument/2006/docPropsVTypes">
  <Template>vorlage_doku.dotx</Template>
  <TotalTime>0</TotalTime>
  <Pages>10</Pages>
  <Words>1085</Words>
  <Characters>6190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Stoffe Und Materialien</vt:lpstr>
      <vt:lpstr>Dokumentation</vt:lpstr>
    </vt:vector>
  </TitlesOfParts>
  <Company>UMB AG</Company>
  <LinksUpToDate>false</LinksUpToDate>
  <CharactersWithSpaces>7261</CharactersWithSpaces>
  <SharedDoc>false</SharedDoc>
  <HLinks>
    <vt:vector size="114" baseType="variant">
      <vt:variant>
        <vt:i4>1441846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_Toc209684537</vt:lpwstr>
      </vt:variant>
      <vt:variant>
        <vt:i4>1441846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_Toc209684536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_Toc209684535</vt:lpwstr>
      </vt:variant>
      <vt:variant>
        <vt:i4>1441846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_Toc209684534</vt:lpwstr>
      </vt:variant>
      <vt:variant>
        <vt:i4>1441846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_Toc209684533</vt:lpwstr>
      </vt:variant>
      <vt:variant>
        <vt:i4>1441846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_Toc209684532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_Toc209684531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_Toc209684530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_Toc209684529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_Toc209684528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_Toc209684527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_Toc209684526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_Toc209684525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_Toc209684524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_Toc209684523</vt:lpwstr>
      </vt:variant>
      <vt:variant>
        <vt:i4>1507382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_Toc209684522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_Toc209684521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_Toc209684520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_Toc209684519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Zusammenfassung</dc:title>
  <dc:subject/>
  <dc:creator>Katharina Tschirky</dc:creator>
  <dc:description>Semester 1</dc:description>
  <cp:lastModifiedBy>Melanie Müller</cp:lastModifiedBy>
  <cp:revision>87</cp:revision>
  <cp:lastPrinted>2020-01-22T22:20:00Z</cp:lastPrinted>
  <dcterms:created xsi:type="dcterms:W3CDTF">2025-09-25T06:25:00Z</dcterms:created>
  <dcterms:modified xsi:type="dcterms:W3CDTF">2025-09-25T07:50:00Z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  <property fmtid="{D5CDD505-2E9C-101B-9397-08002B2CF9AE}" pid="3" name="_dlc_DocIdItemGuid">
    <vt:lpwstr>bd034afc-b3de-4935-99f6-c4742f7c4684</vt:lpwstr>
  </property>
</Properties>
</file>